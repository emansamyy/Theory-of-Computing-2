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7336389"/>
    <w:bookmarkEnd w:id="0"/>
    <w:p w14:paraId="71B514C3" w14:textId="0CC85D81" w:rsidR="00D077E9" w:rsidRDefault="00E50E41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456000" behindDoc="1" locked="0" layoutInCell="1" allowOverlap="1" wp14:anchorId="0FC15FB6" wp14:editId="7F53350A">
                <wp:simplePos x="0" y="0"/>
                <wp:positionH relativeFrom="column">
                  <wp:posOffset>-746760</wp:posOffset>
                </wp:positionH>
                <wp:positionV relativeFrom="page">
                  <wp:posOffset>2594610</wp:posOffset>
                </wp:positionV>
                <wp:extent cx="7760970" cy="7447280"/>
                <wp:effectExtent l="0" t="0" r="0" b="127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744728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4D994" id="Rectangle 2" o:spid="_x0000_s1026" alt="colored rectangle" style="position:absolute;margin-left:-58.8pt;margin-top:204.3pt;width:611.1pt;height:586.4pt;z-index:-25186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" fillcolor="#34aba2 [3206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D077E9" w14:paraId="11C36A50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AEA6BF5" w14:textId="0936C41C" w:rsidR="00D077E9" w:rsidRDefault="00E50E41" w:rsidP="00D077E9">
            <w:r>
              <w:rPr>
                <w:noProof/>
              </w:rPr>
              <w:drawing>
                <wp:anchor distT="0" distB="0" distL="114300" distR="114300" simplePos="0" relativeHeight="251460096" behindDoc="0" locked="0" layoutInCell="1" allowOverlap="1" wp14:anchorId="5C434141" wp14:editId="5CAFFB94">
                  <wp:simplePos x="0" y="0"/>
                  <wp:positionH relativeFrom="column">
                    <wp:posOffset>3992880</wp:posOffset>
                  </wp:positionH>
                  <wp:positionV relativeFrom="page">
                    <wp:posOffset>-220345</wp:posOffset>
                  </wp:positionV>
                  <wp:extent cx="2293620" cy="1389380"/>
                  <wp:effectExtent l="0" t="0" r="0" b="127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077E9">
              <w:rPr>
                <w:noProof/>
              </w:rPr>
              <mc:AlternateContent>
                <mc:Choice Requires="wps">
                  <w:drawing>
                    <wp:inline distT="0" distB="0" distL="0" distR="0" wp14:anchorId="5EEC10F2" wp14:editId="215302BC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A1AE28" w14:textId="6721AF28" w:rsidR="00D077E9" w:rsidRPr="00D86945" w:rsidRDefault="00E50E41" w:rsidP="00D077E9">
                                  <w:pPr>
                                    <w:pStyle w:val="Title"/>
                                  </w:pPr>
                                  <w:r>
                                    <w:t xml:space="preserve">Assignment </w:t>
                                  </w:r>
                                  <w:r w:rsidR="00F02247">
                                    <w:t>2</w:t>
                                  </w:r>
                                </w:p>
                                <w:p w14:paraId="1CA33915" w14:textId="7E4B58A9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EEC10F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73A1AE28" w14:textId="6721AF28" w:rsidR="00D077E9" w:rsidRPr="00D86945" w:rsidRDefault="00E50E41" w:rsidP="00D077E9">
                            <w:pPr>
                              <w:pStyle w:val="Title"/>
                            </w:pPr>
                            <w:r>
                              <w:t xml:space="preserve">Assignment </w:t>
                            </w:r>
                            <w:r w:rsidR="00F02247">
                              <w:t>2</w:t>
                            </w:r>
                          </w:p>
                          <w:p w14:paraId="1CA33915" w14:textId="7E4B58A9"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E3C7E3B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89CB294" wp14:editId="578C5478">
                      <wp:extent cx="6484620" cy="11430"/>
                      <wp:effectExtent l="19050" t="19050" r="3048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84620" cy="1143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FEF01C1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10.6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0051BF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0D2407A" w14:textId="0AAF7C0D" w:rsidR="00D077E9" w:rsidRDefault="00D077E9" w:rsidP="00D077E9">
            <w:pPr>
              <w:rPr>
                <w:noProof/>
              </w:rPr>
            </w:pPr>
          </w:p>
        </w:tc>
      </w:tr>
      <w:tr w:rsidR="00D077E9" w14:paraId="08F842A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4D0CE4" w14:textId="51EB4D11" w:rsidR="00D077E9" w:rsidRDefault="00D077E9" w:rsidP="00D077E9"/>
          <w:p w14:paraId="66F44E1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4156124" wp14:editId="233C9F96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7D9EF0E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56471DE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9711D4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37C04A7" w14:textId="1C7E00EC" w:rsidR="00D077E9" w:rsidRPr="00E50E41" w:rsidRDefault="00FF353B" w:rsidP="00D077E9">
            <w:pPr>
              <w:rPr>
                <w:sz w:val="48"/>
                <w:szCs w:val="48"/>
              </w:rPr>
            </w:pPr>
            <w:sdt>
              <w:sdtPr>
                <w:rPr>
                  <w:sz w:val="48"/>
                  <w:szCs w:val="48"/>
                </w:rPr>
                <w:id w:val="-1740469667"/>
                <w:placeholder>
                  <w:docPart w:val="70F0BE1D40194A7CAF4810CCD0588900"/>
                </w:placeholder>
                <w15:appearance w15:val="hidden"/>
              </w:sdtPr>
              <w:sdtEndPr/>
              <w:sdtContent>
                <w:r w:rsidR="00E50E41" w:rsidRPr="00E50E41">
                  <w:rPr>
                    <w:sz w:val="48"/>
                    <w:szCs w:val="48"/>
                  </w:rPr>
                  <w:t>Eman Samy</w:t>
                </w:r>
              </w:sdtContent>
            </w:sdt>
          </w:p>
          <w:p w14:paraId="07CB63CC" w14:textId="711AEFB1" w:rsidR="00D077E9" w:rsidRPr="00E50E41" w:rsidRDefault="00E50E41" w:rsidP="00D077E9">
            <w:pPr>
              <w:rPr>
                <w:sz w:val="48"/>
                <w:szCs w:val="48"/>
              </w:rPr>
            </w:pPr>
            <w:r w:rsidRPr="00E50E41">
              <w:rPr>
                <w:sz w:val="48"/>
                <w:szCs w:val="48"/>
              </w:rPr>
              <w:t>188849</w:t>
            </w:r>
          </w:p>
          <w:p w14:paraId="20C03685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37215B81" w14:textId="2C31C7BD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39A907" wp14:editId="41165BB7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FEEC69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5C03A1C" w14:textId="3A8CA593" w:rsidR="00D077E9" w:rsidRDefault="00E50E41" w:rsidP="00D077E9">
      <w:pPr>
        <w:pStyle w:val="Heading1"/>
      </w:pPr>
      <w:r>
        <w:lastRenderedPageBreak/>
        <w:t>Question 1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685B478F" w14:textId="77777777" w:rsidTr="00DF027C">
        <w:trPr>
          <w:trHeight w:val="3546"/>
        </w:trPr>
        <w:tc>
          <w:tcPr>
            <w:tcW w:w="9999" w:type="dxa"/>
          </w:tcPr>
          <w:p w14:paraId="0A6DF938" w14:textId="2ED2A3F6" w:rsidR="00F02247" w:rsidRDefault="00F02247" w:rsidP="00DF027C">
            <w:pPr>
              <w:pStyle w:val="Content"/>
            </w:pPr>
            <w:r>
              <w:t>Write a computer program in Java/Python for the following function to prove that each function is computable by designing a detailed TM. In each case give an informal high-level description of your implementation:</w:t>
            </w:r>
          </w:p>
          <w:p w14:paraId="3DDF51C2" w14:textId="77777777" w:rsidR="00DF027C" w:rsidRDefault="00F02247" w:rsidP="00DF027C">
            <w:pPr>
              <w:pStyle w:val="Content"/>
              <w:rPr>
                <w:b/>
                <w:bCs/>
              </w:rPr>
            </w:pPr>
            <w:r>
              <w:t xml:space="preserve"> </w:t>
            </w:r>
            <w:r w:rsidRPr="00F02247">
              <w:rPr>
                <w:rFonts w:ascii="Cambria Math" w:hAnsi="Cambria Math" w:cs="Cambria Math"/>
                <w:b/>
                <w:bCs/>
              </w:rPr>
              <w:t>𝑓</w:t>
            </w:r>
            <w:r w:rsidRPr="00F02247">
              <w:rPr>
                <w:b/>
                <w:bCs/>
              </w:rPr>
              <w:t>(</w:t>
            </w:r>
            <w:r w:rsidRPr="00F02247">
              <w:rPr>
                <w:rFonts w:ascii="Cambria Math" w:hAnsi="Cambria Math" w:cs="Cambria Math"/>
                <w:b/>
                <w:bCs/>
              </w:rPr>
              <w:t>𝑥</w:t>
            </w:r>
            <w:r w:rsidRPr="00F02247">
              <w:rPr>
                <w:b/>
                <w:bCs/>
              </w:rPr>
              <w:t>) = 7</w:t>
            </w:r>
            <w:r w:rsidRPr="00F02247">
              <w:rPr>
                <w:rFonts w:ascii="Cambria Math" w:hAnsi="Cambria Math" w:cs="Cambria Math"/>
                <w:b/>
                <w:bCs/>
              </w:rPr>
              <w:t>𝑥</w:t>
            </w:r>
            <w:r w:rsidRPr="00F02247">
              <w:rPr>
                <w:b/>
                <w:bCs/>
              </w:rPr>
              <w:t xml:space="preserve"> + 1 </w:t>
            </w:r>
            <w:r w:rsidRPr="00F02247">
              <w:rPr>
                <w:rFonts w:ascii="Cambria Math" w:hAnsi="Cambria Math" w:cs="Cambria Math"/>
                <w:b/>
                <w:bCs/>
              </w:rPr>
              <w:t>𝑓𝑜𝑟</w:t>
            </w:r>
            <w:r w:rsidRPr="00F02247">
              <w:rPr>
                <w:b/>
                <w:bCs/>
              </w:rPr>
              <w:t xml:space="preserve"> </w:t>
            </w:r>
            <w:r w:rsidRPr="00F02247">
              <w:rPr>
                <w:rFonts w:ascii="Cambria Math" w:hAnsi="Cambria Math" w:cs="Cambria Math"/>
                <w:b/>
                <w:bCs/>
              </w:rPr>
              <w:t>𝑒𝑣𝑒𝑟𝑦</w:t>
            </w:r>
            <w:r w:rsidRPr="00F02247">
              <w:rPr>
                <w:b/>
                <w:bCs/>
              </w:rPr>
              <w:t xml:space="preserve"> </w:t>
            </w:r>
            <w:r w:rsidRPr="00F02247">
              <w:rPr>
                <w:rFonts w:ascii="Cambria Math" w:hAnsi="Cambria Math" w:cs="Cambria Math"/>
                <w:b/>
                <w:bCs/>
              </w:rPr>
              <w:t>𝑥</w:t>
            </w:r>
            <w:r w:rsidRPr="00F02247">
              <w:rPr>
                <w:b/>
                <w:bCs/>
              </w:rPr>
              <w:t xml:space="preserve"> ≥ 0</w:t>
            </w:r>
          </w:p>
          <w:p w14:paraId="21433A09" w14:textId="77777777" w:rsidR="00F02247" w:rsidRDefault="00F02247" w:rsidP="00DF027C">
            <w:pPr>
              <w:pStyle w:val="Content"/>
              <w:rPr>
                <w:b/>
                <w:bCs/>
              </w:rPr>
            </w:pPr>
          </w:p>
          <w:p w14:paraId="71C16D73" w14:textId="64360845" w:rsidR="00F02247" w:rsidRDefault="00F02247" w:rsidP="00DF027C">
            <w:pPr>
              <w:pStyle w:val="Content"/>
              <w:rPr>
                <w:b/>
                <w:bCs/>
              </w:rPr>
            </w:pPr>
            <w:r>
              <w:rPr>
                <w:b/>
                <w:bCs/>
              </w:rPr>
              <w:t>A function has:</w:t>
            </w:r>
          </w:p>
          <w:p w14:paraId="07E8299E" w14:textId="47C34089" w:rsidR="00F02247" w:rsidRDefault="00503786" w:rsidP="00DF027C">
            <w:pPr>
              <w:pStyle w:val="Content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C02D92" wp14:editId="761056F1">
                  <wp:extent cx="3552890" cy="2103120"/>
                  <wp:effectExtent l="0" t="0" r="9525" b="0"/>
                  <wp:docPr id="119" name="Picture 119" descr="Diagram, venn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 descr="Diagram, venn diagram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194" cy="210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F9685" w14:textId="6CC07651" w:rsidR="00503786" w:rsidRDefault="00503786" w:rsidP="00DF027C">
            <w:pPr>
              <w:pStyle w:val="Content"/>
              <w:rPr>
                <w:b/>
                <w:bCs/>
              </w:rPr>
            </w:pPr>
            <w:r>
              <w:rPr>
                <w:b/>
                <w:bCs/>
              </w:rPr>
              <w:t xml:space="preserve">For 7x + 1 </w:t>
            </w:r>
          </w:p>
          <w:p w14:paraId="2E87F93D" w14:textId="786D43D4" w:rsidR="00503786" w:rsidRPr="00503786" w:rsidRDefault="00503786" w:rsidP="00DF027C">
            <w:pPr>
              <w:pStyle w:val="Content"/>
            </w:pPr>
            <w:r w:rsidRPr="00503786">
              <w:t>7x is 1111111 if x = 1 and 11111111111111 if x = 2 in unary</w:t>
            </w:r>
          </w:p>
          <w:p w14:paraId="11E1A0A7" w14:textId="77A5D964" w:rsidR="00F02247" w:rsidRPr="00503786" w:rsidRDefault="00503786" w:rsidP="00DF027C">
            <w:pPr>
              <w:pStyle w:val="Content"/>
            </w:pPr>
            <w:r w:rsidRPr="00503786">
              <w:t>1 is 1 in unary</w:t>
            </w:r>
          </w:p>
          <w:p w14:paraId="3ED0B923" w14:textId="46FFE94E" w:rsidR="00F02247" w:rsidRPr="00F02247" w:rsidRDefault="00F02247" w:rsidP="00DF027C">
            <w:pPr>
              <w:pStyle w:val="Content"/>
              <w:rPr>
                <w:b/>
                <w:bCs/>
              </w:rPr>
            </w:pPr>
          </w:p>
        </w:tc>
      </w:tr>
    </w:tbl>
    <w:p w14:paraId="7616EDC5" w14:textId="34C7FEC8" w:rsidR="00A04CC2" w:rsidRDefault="00503786" w:rsidP="00F02247">
      <w:r>
        <w:t xml:space="preserve">A function is computable if there is a TM such that </w:t>
      </w:r>
    </w:p>
    <w:p w14:paraId="77861891" w14:textId="3FB999FE" w:rsidR="00503786" w:rsidRDefault="00503786" w:rsidP="00F02247">
      <w:r>
        <w:t>q0 w &gt; qf f(w) for all w belongs to Domain.</w:t>
      </w:r>
    </w:p>
    <w:p w14:paraId="3E8ADD63" w14:textId="12804281" w:rsidR="00A04CC2" w:rsidRPr="00503786" w:rsidRDefault="00503786" w:rsidP="00DF027C">
      <w:pPr>
        <w:rPr>
          <w:b w:val="0"/>
          <w:bCs/>
        </w:rPr>
      </w:pPr>
      <w:r w:rsidRPr="00503786">
        <w:rPr>
          <w:b w:val="0"/>
          <w:bCs/>
        </w:rPr>
        <w:t>Input string 7x0y</w:t>
      </w:r>
    </w:p>
    <w:p w14:paraId="624AC034" w14:textId="54BD65A4" w:rsidR="00503786" w:rsidRDefault="008F4310" w:rsidP="00DF027C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431C2832" wp14:editId="493F21B3">
                <wp:simplePos x="0" y="0"/>
                <wp:positionH relativeFrom="column">
                  <wp:posOffset>4198620</wp:posOffset>
                </wp:positionH>
                <wp:positionV relativeFrom="paragraph">
                  <wp:posOffset>234950</wp:posOffset>
                </wp:positionV>
                <wp:extent cx="7620" cy="266700"/>
                <wp:effectExtent l="76200" t="0" r="68580" b="5715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667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F6A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8" o:spid="_x0000_s1026" type="#_x0000_t32" style="position:absolute;margin-left:330.6pt;margin-top:18.5pt;width:.6pt;height:21pt;flip:x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" strokecolor="#024f75 [3204]">
                <v:stroke endarrow="open"/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5E051570" wp14:editId="2B100427">
                <wp:simplePos x="0" y="0"/>
                <wp:positionH relativeFrom="column">
                  <wp:posOffset>1760220</wp:posOffset>
                </wp:positionH>
                <wp:positionV relativeFrom="paragraph">
                  <wp:posOffset>242570</wp:posOffset>
                </wp:positionV>
                <wp:extent cx="2118360" cy="7620"/>
                <wp:effectExtent l="0" t="0" r="15240" b="3048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836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02661" id="Straight Connector 153" o:spid="_x0000_s1026" style="position:absolute;flip:x y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6pt,19.1pt" to="305.4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" strokecolor="#34aba2 [3206]">
                <v:stroke dashstyle="dash"/>
              </v:lin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1B6697FC" wp14:editId="42B902CF">
                <wp:simplePos x="0" y="0"/>
                <wp:positionH relativeFrom="column">
                  <wp:posOffset>3870960</wp:posOffset>
                </wp:positionH>
                <wp:positionV relativeFrom="paragraph">
                  <wp:posOffset>227330</wp:posOffset>
                </wp:positionV>
                <wp:extent cx="0" cy="182880"/>
                <wp:effectExtent l="0" t="0" r="38100" b="2667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AB171D" id="Straight Connector 152" o:spid="_x0000_s1026" style="position:absolute;flip:y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pt,17.9pt" to="304.8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" strokecolor="#66b2ca [3207]">
                <v:stroke dashstyle="dash"/>
              </v:line>
            </w:pict>
          </mc:Fallback>
        </mc:AlternateContent>
      </w:r>
      <w:r w:rsidR="00503786" w:rsidRPr="00503786">
        <w:rPr>
          <w:b w:val="0"/>
          <w:bCs/>
        </w:rPr>
        <w:t>Output string 7xy0</w:t>
      </w:r>
      <w:r>
        <w:rPr>
          <w:b w:val="0"/>
          <w:bCs/>
        </w:rPr>
        <w:t xml:space="preserve">                             7 if x = 1             deli</w:t>
      </w:r>
      <w:r w:rsidR="009F7EFE">
        <w:rPr>
          <w:b w:val="0"/>
          <w:bCs/>
        </w:rPr>
        <w:t>miter</w:t>
      </w:r>
      <w:r>
        <w:rPr>
          <w:b w:val="0"/>
          <w:bCs/>
        </w:rPr>
        <w:t xml:space="preserve">         1</w:t>
      </w:r>
    </w:p>
    <w:p w14:paraId="5406C79B" w14:textId="520237FB" w:rsidR="00503786" w:rsidRDefault="008F4310" w:rsidP="00DF027C">
      <w:pPr>
        <w:rPr>
          <w:b w:val="0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A2A794B" wp14:editId="156D1488">
                <wp:simplePos x="0" y="0"/>
                <wp:positionH relativeFrom="column">
                  <wp:posOffset>4556760</wp:posOffset>
                </wp:positionH>
                <wp:positionV relativeFrom="paragraph">
                  <wp:posOffset>15875</wp:posOffset>
                </wp:positionV>
                <wp:extent cx="0" cy="160020"/>
                <wp:effectExtent l="0" t="0" r="38100" b="3048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4E123" id="Straight Arrow Connector 157" o:spid="_x0000_s1026" type="#_x0000_t32" style="position:absolute;margin-left:358.8pt;margin-top:1.25pt;width:0;height:12.6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" strokecolor="#34aba2 [3206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4821AFAE" wp14:editId="15FEB802">
                <wp:simplePos x="0" y="0"/>
                <wp:positionH relativeFrom="column">
                  <wp:posOffset>1775460</wp:posOffset>
                </wp:positionH>
                <wp:positionV relativeFrom="paragraph">
                  <wp:posOffset>8255</wp:posOffset>
                </wp:positionV>
                <wp:extent cx="0" cy="114300"/>
                <wp:effectExtent l="0" t="0" r="38100" b="1905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DBAE1" id="Straight Connector 154" o:spid="_x0000_s1026" style="position:absolute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.65pt" to="139.8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" strokecolor="#34aba2 [3206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0409A408" wp14:editId="71213F25">
                <wp:simplePos x="0" y="0"/>
                <wp:positionH relativeFrom="column">
                  <wp:posOffset>2674620</wp:posOffset>
                </wp:positionH>
                <wp:positionV relativeFrom="paragraph">
                  <wp:posOffset>254635</wp:posOffset>
                </wp:positionV>
                <wp:extent cx="1828800" cy="1828800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2CA08E" w14:textId="77777777" w:rsidR="008F4310" w:rsidRPr="008F4310" w:rsidRDefault="008F4310" w:rsidP="008F4310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9A408" id="Text Box 141" o:spid="_x0000_s1027" type="#_x0000_t202" style="position:absolute;margin-left:210.6pt;margin-top:20.05pt;width:2in;height:2in;z-index:251881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MYygkncAAAA&#10;CgEAAA8AAAAAAAAAAAAAAAAAZQQAAGRycy9kb3ducmV2LnhtbFBLBQYAAAAABAAEAPMAAABuBQAA&#10;AAA=&#10;" filled="f" stroked="f">
                <v:textbox style="mso-fit-shape-to-text:t">
                  <w:txbxContent>
                    <w:p w14:paraId="252CA08E" w14:textId="77777777" w:rsidR="008F4310" w:rsidRPr="008F4310" w:rsidRDefault="008F4310" w:rsidP="008F4310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0B65DABB" wp14:editId="3747ECEA">
                <wp:simplePos x="0" y="0"/>
                <wp:positionH relativeFrom="column">
                  <wp:posOffset>1603375</wp:posOffset>
                </wp:positionH>
                <wp:positionV relativeFrom="paragraph">
                  <wp:posOffset>252095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4E677B" w14:textId="514F8693" w:rsidR="008F4310" w:rsidRPr="008F4310" w:rsidRDefault="008F4310" w:rsidP="008F4310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5DABB" id="Text Box 1" o:spid="_x0000_s1028" type="#_x0000_t202" style="position:absolute;margin-left:126.25pt;margin-top:19.85pt;width:2in;height:2in;z-index:251875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" filled="f" stroked="f">
                <v:textbox style="mso-fit-shape-to-text:t">
                  <w:txbxContent>
                    <w:p w14:paraId="3F4E677B" w14:textId="514F8693" w:rsidR="008F4310" w:rsidRPr="008F4310" w:rsidRDefault="008F4310" w:rsidP="008F4310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8FDBCF6" w14:textId="05DF0F30" w:rsidR="00503786" w:rsidRPr="00503786" w:rsidRDefault="008F4310" w:rsidP="00DF027C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5956628D" wp14:editId="4EA04D5A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5C40EF" id="Straight Connector 149" o:spid="_x0000_s1026" style="position:absolute;flip:y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22F29946" wp14:editId="4850D7A4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93F1D" id="Straight Connector 147" o:spid="_x0000_s1026" style="position:absolute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74B557E8" wp14:editId="0A305F49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F36D3D" w14:textId="77777777" w:rsidR="008F4310" w:rsidRPr="008F4310" w:rsidRDefault="008F4310" w:rsidP="008F4310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557E8" id="Text Box 146" o:spid="_x0000_s1029" type="#_x0000_t202" style="position:absolute;margin-left:351.6pt;margin-top:5.2pt;width:2in;height:2in;z-index:251892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" filled="f" stroked="f">
                <v:textbox style="mso-fit-shape-to-text:t">
                  <w:txbxContent>
                    <w:p w14:paraId="7EF36D3D" w14:textId="77777777" w:rsidR="008F4310" w:rsidRPr="008F4310" w:rsidRDefault="008F4310" w:rsidP="008F4310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2EEE91BD" wp14:editId="329C095D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D79240" w14:textId="27E6A840" w:rsidR="008F4310" w:rsidRPr="008F4310" w:rsidRDefault="008F4310" w:rsidP="008F4310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E91BD" id="Text Box 145" o:spid="_x0000_s1030" type="#_x0000_t202" style="position:absolute;margin-left:319.2pt;margin-top:5.8pt;width:2in;height:2in;z-index:251890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L6OOhPd&#10;AAAACgEAAA8AAAAAAAAAAAAAAAAAZwQAAGRycy9kb3ducmV2LnhtbFBLBQYAAAAABAAEAPMAAABx&#10;BQAAAAA=&#10;" filled="f" stroked="f">
                <v:textbox style="mso-fit-shape-to-text:t">
                  <w:txbxContent>
                    <w:p w14:paraId="6FD79240" w14:textId="27E6A840" w:rsidR="008F4310" w:rsidRPr="008F4310" w:rsidRDefault="008F4310" w:rsidP="008F4310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637391FE" wp14:editId="31AA0F5D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43058E" w14:textId="77777777" w:rsidR="008F4310" w:rsidRPr="008F4310" w:rsidRDefault="008F4310" w:rsidP="008F4310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391FE" id="Text Box 144" o:spid="_x0000_s1031" type="#_x0000_t202" style="position:absolute;margin-left:293.4pt;margin-top:5.2pt;width:2in;height:2in;z-index:251888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" filled="f" stroked="f">
                <v:textbox style="mso-fit-shape-to-text:t">
                  <w:txbxContent>
                    <w:p w14:paraId="7743058E" w14:textId="77777777" w:rsidR="008F4310" w:rsidRPr="008F4310" w:rsidRDefault="008F4310" w:rsidP="008F4310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0D193BBF" wp14:editId="30A8C435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C5A026" w14:textId="77777777" w:rsidR="008F4310" w:rsidRPr="008F4310" w:rsidRDefault="008F4310" w:rsidP="008F4310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93BBF" id="Text Box 143" o:spid="_x0000_s1032" type="#_x0000_t202" style="position:absolute;margin-left:263.4pt;margin-top:5.65pt;width:2in;height:2in;z-index:251886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CXDgIAACk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" filled="f" stroked="f">
                <v:textbox style="mso-fit-shape-to-text:t">
                  <w:txbxContent>
                    <w:p w14:paraId="38C5A026" w14:textId="77777777" w:rsidR="008F4310" w:rsidRPr="008F4310" w:rsidRDefault="008F4310" w:rsidP="008F4310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28BF601B" wp14:editId="2229CDB7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35C68E" w14:textId="77777777" w:rsidR="008F4310" w:rsidRPr="008F4310" w:rsidRDefault="008F4310" w:rsidP="008F4310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F601B" id="Text Box 142" o:spid="_x0000_s1033" type="#_x0000_t202" style="position:absolute;margin-left:0;margin-top:2.65pt;width:2in;height:2in;z-index:2518840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cLDgIAACk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" filled="f" stroked="f">
                <v:textbox style="mso-fit-shape-to-text:t">
                  <w:txbxContent>
                    <w:p w14:paraId="1035C68E" w14:textId="77777777" w:rsidR="008F4310" w:rsidRPr="008F4310" w:rsidRDefault="008F4310" w:rsidP="008F4310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3DBBA662" wp14:editId="0409ECF1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BA381E" w14:textId="77777777" w:rsidR="008F4310" w:rsidRPr="008F4310" w:rsidRDefault="008F4310" w:rsidP="008F4310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BA662" id="Text Box 140" o:spid="_x0000_s1034" type="#_x0000_t202" style="position:absolute;margin-left:179.4pt;margin-top:1.3pt;width:2in;height:2in;z-index:251879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ChX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5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" filled="f" stroked="f">
                <v:textbox style="mso-fit-shape-to-text:t">
                  <w:txbxContent>
                    <w:p w14:paraId="21BA381E" w14:textId="77777777" w:rsidR="008F4310" w:rsidRPr="008F4310" w:rsidRDefault="008F4310" w:rsidP="008F4310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71E3A2CF" wp14:editId="6F7A1BEF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73EA29" w14:textId="77777777" w:rsidR="008F4310" w:rsidRPr="008F4310" w:rsidRDefault="008F4310" w:rsidP="008F4310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3A2CF" id="Text Box 138" o:spid="_x0000_s1035" type="#_x0000_t202" style="position:absolute;margin-left:151.8pt;margin-top:1.2pt;width:2in;height:2in;z-index:251877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" filled="f" stroked="f">
                <v:textbox style="mso-fit-shape-to-text:t">
                  <w:txbxContent>
                    <w:p w14:paraId="6873EA29" w14:textId="77777777" w:rsidR="008F4310" w:rsidRPr="008F4310" w:rsidRDefault="008F4310" w:rsidP="008F4310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0758BB0A" wp14:editId="1BD0C037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423588" id="Straight Connector 137" o:spid="_x0000_s1026" style="position:absolute;flip:y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12E3C3FD" wp14:editId="0BA9C81F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2F142" id="Straight Connector 135" o:spid="_x0000_s1026" style="position:absolute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43D7FA36" wp14:editId="09B4B0DF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65B1F" id="Straight Connector 134" o:spid="_x0000_s1026" style="position:absolute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147172B6" wp14:editId="5E83F33A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68FB3" id="Straight Connector 133" o:spid="_x0000_s1026" style="position:absolute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372891AE" wp14:editId="2D1B65C8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9DA11" id="Straight Connector 132" o:spid="_x0000_s1026" style="position:absolute;z-index:2518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B0COB8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43F94B7F" wp14:editId="2B2ECCD1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4C990" id="Straight Connector 131" o:spid="_x0000_s1026" style="position:absolute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BE3E6B1" wp14:editId="3D4DC008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5AF26" id="Straight Connector 130" o:spid="_x0000_s1026" style="position:absolute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3A6BB741" wp14:editId="74802466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5EAC78" id="Straight Connector 129" o:spid="_x0000_s1026" style="position:absolute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Au5l4f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7AF1FD20" wp14:editId="47AFB218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EA3C3" id="Straight Connector 128" o:spid="_x0000_s1026" style="position:absolute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17E04893" wp14:editId="0C6A2DF1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FF4090" id="Straight Connector 127" o:spid="_x0000_s1026" style="position:absolute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FFD1F16" wp14:editId="022A3262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64445" id="Straight Connector 126" o:spid="_x0000_s1026" style="position:absolute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499C4AFB" wp14:editId="57994F9C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316E5" id="Straight Connector 125" o:spid="_x0000_s1026" style="position:absolute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53C9DC19" wp14:editId="6FD71901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E4F71" id="Straight Connector 124" o:spid="_x0000_s1026" style="position:absolute;flip:x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7BAE8393" wp14:editId="45D89CA0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A548A8" id="Straight Connector 123" o:spid="_x0000_s1026" style="position:absolute;flip:x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1FC1E3CB" wp14:editId="6D6C3C7B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7C86B" id="Straight Connector 122" o:spid="_x0000_s1026" style="position:absolute;flip:x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" strokecolor="#024f75 [3204]" strokeweight="1pt"/>
            </w:pict>
          </mc:Fallback>
        </mc:AlternateContent>
      </w:r>
      <w:r w:rsidR="00503786"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C183E63" wp14:editId="16BE2868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2C47A" id="Straight Connector 120" o:spid="_x0000_s1026" style="position:absolute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" strokecolor="#024f75 [3204]" strokeweight="1pt"/>
            </w:pict>
          </mc:Fallback>
        </mc:AlternateContent>
      </w:r>
      <w:r w:rsidR="00503786" w:rsidRPr="00503786">
        <w:rPr>
          <w:b w:val="0"/>
          <w:bCs/>
          <w:color w:val="FF0000"/>
        </w:rPr>
        <w:t>Start</w:t>
      </w:r>
      <w:r w:rsidR="00503786">
        <w:rPr>
          <w:b w:val="0"/>
          <w:bCs/>
          <w:color w:val="FF0000"/>
        </w:rPr>
        <w:t xml:space="preserve">  </w:t>
      </w:r>
    </w:p>
    <w:p w14:paraId="124DF50E" w14:textId="59E1A23A" w:rsidR="00A04CC2" w:rsidRDefault="00B1749D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4019747F" wp14:editId="45FAEA3B">
                <wp:simplePos x="0" y="0"/>
                <wp:positionH relativeFrom="column">
                  <wp:posOffset>1676400</wp:posOffset>
                </wp:positionH>
                <wp:positionV relativeFrom="paragraph">
                  <wp:posOffset>248285</wp:posOffset>
                </wp:positionV>
                <wp:extent cx="30480" cy="281940"/>
                <wp:effectExtent l="38100" t="38100" r="64770" b="2286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7785B" id="Straight Arrow Connector 159" o:spid="_x0000_s1026" type="#_x0000_t32" style="position:absolute;margin-left:132pt;margin-top:19.55pt;width:2.4pt;height:22.2pt;flip:y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" strokecolor="red" strokeweight="1pt">
                <v:stroke endarrow="block"/>
              </v:shape>
            </w:pict>
          </mc:Fallback>
        </mc:AlternateContent>
      </w:r>
      <w:r w:rsidR="008F4310">
        <w:rPr>
          <w:noProof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19842349" wp14:editId="559D8983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EECCE" id="Straight Connector 148" o:spid="_x0000_s1026" style="position:absolute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" strokecolor="#0f0d29 [3200]" strokeweight="1pt"/>
            </w:pict>
          </mc:Fallback>
        </mc:AlternateContent>
      </w:r>
      <w:r w:rsidR="008F4310"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6593F132" wp14:editId="21699563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44394F" id="Straight Connector 136" o:spid="_x0000_s1026" style="position:absolute;flip:x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" strokecolor="#024f75 [3204]" strokeweight="1pt"/>
            </w:pict>
          </mc:Fallback>
        </mc:AlternateContent>
      </w:r>
      <w:r w:rsidR="00503786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42C0D928" wp14:editId="66583C05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68DF0" id="Straight Connector 121" o:spid="_x0000_s1026" style="position:absolute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" strokecolor="#024f75 [3204]" strokeweight="1pt"/>
            </w:pict>
          </mc:Fallback>
        </mc:AlternateContent>
      </w:r>
    </w:p>
    <w:p w14:paraId="5C3C83D3" w14:textId="189A1FFA" w:rsidR="00A04CC2" w:rsidRDefault="00A04CC2" w:rsidP="00DF027C"/>
    <w:p w14:paraId="6BC989FE" w14:textId="7AFF5575" w:rsidR="00A04CC2" w:rsidRDefault="00B1749D" w:rsidP="00DF027C">
      <w:r>
        <w:t xml:space="preserve">                                   Q0 (initial state)</w:t>
      </w:r>
    </w:p>
    <w:p w14:paraId="2FB8E5BF" w14:textId="63529B9D" w:rsidR="00A04CC2" w:rsidRDefault="00A04CC2" w:rsidP="00DF027C"/>
    <w:p w14:paraId="7328BDF5" w14:textId="7D0C5DBB" w:rsidR="00A04CC2" w:rsidRDefault="00A04CC2" w:rsidP="00DF027C"/>
    <w:p w14:paraId="5E74C758" w14:textId="411050E9" w:rsidR="00A04CC2" w:rsidRDefault="00A04CC2" w:rsidP="00DF027C"/>
    <w:p w14:paraId="29FCE199" w14:textId="65677416" w:rsidR="00A04CC2" w:rsidRDefault="00A04CC2" w:rsidP="00DF027C"/>
    <w:p w14:paraId="4CDD5119" w14:textId="74B38C29" w:rsidR="00A04CC2" w:rsidRDefault="00B1749D" w:rsidP="00DF02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71507C4" wp14:editId="517BE2B0">
                <wp:simplePos x="0" y="0"/>
                <wp:positionH relativeFrom="column">
                  <wp:posOffset>1821180</wp:posOffset>
                </wp:positionH>
                <wp:positionV relativeFrom="paragraph">
                  <wp:posOffset>62865</wp:posOffset>
                </wp:positionV>
                <wp:extent cx="22860" cy="152400"/>
                <wp:effectExtent l="0" t="0" r="34290" b="1905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C92DB" id="Straight Connector 195" o:spid="_x0000_s1026" style="position:absolute;flip:x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4pt,4.95pt" to="145.2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68C6EF8D" wp14:editId="5D25B6AB">
                <wp:simplePos x="0" y="0"/>
                <wp:positionH relativeFrom="column">
                  <wp:posOffset>4145280</wp:posOffset>
                </wp:positionH>
                <wp:positionV relativeFrom="paragraph">
                  <wp:posOffset>100965</wp:posOffset>
                </wp:positionV>
                <wp:extent cx="22860" cy="160020"/>
                <wp:effectExtent l="0" t="0" r="34290" b="3048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82E7E7" id="Straight Connector 194" o:spid="_x0000_s1026" style="position:absolute;z-index:2519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4pt,7.95pt" to="328.2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38B8491E" wp14:editId="78FB8430">
                <wp:simplePos x="0" y="0"/>
                <wp:positionH relativeFrom="column">
                  <wp:posOffset>2674620</wp:posOffset>
                </wp:positionH>
                <wp:positionV relativeFrom="paragraph">
                  <wp:posOffset>-228600</wp:posOffset>
                </wp:positionV>
                <wp:extent cx="1828800" cy="1828800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B8202" w14:textId="52E58245" w:rsidR="00B1749D" w:rsidRPr="00B1749D" w:rsidRDefault="00B1749D" w:rsidP="00B1749D">
                            <w:pPr>
                              <w:jc w:val="center"/>
                              <w:rPr>
                                <w:b w:val="0"/>
                                <w:bCs/>
                                <w:noProof/>
                                <w:color w:val="0F0D29" w:themeColor="text1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749D">
                              <w:rPr>
                                <w:b w:val="0"/>
                                <w:bCs/>
                                <w:noProof/>
                                <w:color w:val="0F0D29" w:themeColor="text1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7x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8491E" id="Text Box 193" o:spid="_x0000_s1036" type="#_x0000_t202" style="position:absolute;margin-left:210.6pt;margin-top:-18pt;width:2in;height:2in;z-index:251940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" filled="f" stroked="f">
                <v:textbox style="mso-fit-shape-to-text:t">
                  <w:txbxContent>
                    <w:p w14:paraId="40EB8202" w14:textId="52E58245" w:rsidR="00B1749D" w:rsidRPr="00B1749D" w:rsidRDefault="00B1749D" w:rsidP="00B1749D">
                      <w:pPr>
                        <w:jc w:val="center"/>
                        <w:rPr>
                          <w:b w:val="0"/>
                          <w:bCs/>
                          <w:noProof/>
                          <w:color w:val="0F0D29" w:themeColor="text1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1749D">
                        <w:rPr>
                          <w:b w:val="0"/>
                          <w:bCs/>
                          <w:noProof/>
                          <w:color w:val="0F0D29" w:themeColor="text1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7x + 1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5E8BB827" wp14:editId="25369ABD">
                <wp:simplePos x="0" y="0"/>
                <wp:positionH relativeFrom="margin">
                  <wp:posOffset>1828800</wp:posOffset>
                </wp:positionH>
                <wp:positionV relativeFrom="paragraph">
                  <wp:posOffset>78105</wp:posOffset>
                </wp:positionV>
                <wp:extent cx="2346960" cy="15240"/>
                <wp:effectExtent l="0" t="0" r="15240" b="2286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6960" cy="1524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D042C7" id="Straight Connector 192" o:spid="_x0000_s1026" style="position:absolute;flip:x y;z-index:25193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in,6.15pt" to="328.8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" strokecolor="#34aba2 [3206]">
                <v:stroke dashstyle="dash"/>
                <w10:wrap anchorx="margin"/>
              </v:line>
            </w:pict>
          </mc:Fallback>
        </mc:AlternateContent>
      </w:r>
    </w:p>
    <w:p w14:paraId="1DCFC8EF" w14:textId="47DC3E53" w:rsidR="00B1749D" w:rsidRPr="00503786" w:rsidRDefault="00B1749D" w:rsidP="00B1749D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256" behindDoc="0" locked="0" layoutInCell="1" allowOverlap="1" wp14:anchorId="752270C6" wp14:editId="3408109C">
                <wp:simplePos x="0" y="0"/>
                <wp:positionH relativeFrom="column">
                  <wp:posOffset>2580640</wp:posOffset>
                </wp:positionH>
                <wp:positionV relativeFrom="paragraph">
                  <wp:posOffset>36195</wp:posOffset>
                </wp:positionV>
                <wp:extent cx="1828800" cy="1828800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BE2865" w14:textId="5A7B1050" w:rsidR="00B1749D" w:rsidRPr="00B1749D" w:rsidRDefault="00B1749D" w:rsidP="00B1749D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749D">
                              <w:rPr>
                                <w:b w:val="0"/>
                                <w:noProof/>
                                <w:color w:val="0F0D29" w:themeColor="text1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270C6" id="Text Box 190" o:spid="_x0000_s1037" type="#_x0000_t202" style="position:absolute;margin-left:203.2pt;margin-top:2.85pt;width:2in;height:2in;z-index:251936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gGwDQIAACo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" filled="f" stroked="f">
                <v:textbox style="mso-fit-shape-to-text:t">
                  <w:txbxContent>
                    <w:p w14:paraId="25BE2865" w14:textId="5A7B1050" w:rsidR="00B1749D" w:rsidRPr="00B1749D" w:rsidRDefault="00B1749D" w:rsidP="00B1749D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1749D">
                        <w:rPr>
                          <w:b w:val="0"/>
                          <w:noProof/>
                          <w:color w:val="0F0D29" w:themeColor="text1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-------------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7B1187FC" wp14:editId="145165AA">
                <wp:simplePos x="0" y="0"/>
                <wp:positionH relativeFrom="column">
                  <wp:posOffset>1630680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8A656A" w14:textId="77777777" w:rsidR="00B1749D" w:rsidRPr="008F4310" w:rsidRDefault="00B1749D" w:rsidP="00B1749D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187FC" id="Text Box 189" o:spid="_x0000_s1038" type="#_x0000_t202" style="position:absolute;margin-left:128.4pt;margin-top:1.2pt;width:2in;height:2in;z-index:2519342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1jO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" filled="f" stroked="f">
                <v:textbox style="mso-fit-shape-to-text:t">
                  <w:txbxContent>
                    <w:p w14:paraId="578A656A" w14:textId="77777777" w:rsidR="00B1749D" w:rsidRPr="008F4310" w:rsidRDefault="00B1749D" w:rsidP="00B1749D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3AF06009" wp14:editId="32A10B51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160" name="Straight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AC3DD" id="Straight Connector 160" o:spid="_x0000_s1026" style="position:absolute;flip:y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673BF84B" wp14:editId="70F311B3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4163B8" id="Straight Connector 161" o:spid="_x0000_s1026" style="position:absolute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6353E60F" wp14:editId="2F17594A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BB663F" w14:textId="0C96451F" w:rsidR="00B1749D" w:rsidRPr="008F4310" w:rsidRDefault="00B1749D" w:rsidP="00B1749D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3E60F" id="Text Box 162" o:spid="_x0000_s1039" type="#_x0000_t202" style="position:absolute;margin-left:351.6pt;margin-top:5.2pt;width:2in;height:2in;z-index:251928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r9SDgIAACo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" filled="f" stroked="f">
                <v:textbox style="mso-fit-shape-to-text:t">
                  <w:txbxContent>
                    <w:p w14:paraId="62BB663F" w14:textId="0C96451F" w:rsidR="00B1749D" w:rsidRPr="008F4310" w:rsidRDefault="00B1749D" w:rsidP="00B1749D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040" behindDoc="0" locked="0" layoutInCell="1" allowOverlap="1" wp14:anchorId="36001EA9" wp14:editId="3DA50E37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4E732D" w14:textId="7BE67D5E" w:rsidR="00B1749D" w:rsidRPr="008F4310" w:rsidRDefault="00B1749D" w:rsidP="00B1749D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01EA9" id="Text Box 163" o:spid="_x0000_s1040" type="#_x0000_t202" style="position:absolute;margin-left:319.2pt;margin-top:5.8pt;width:2in;height:2in;z-index:2519270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sy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" filled="f" stroked="f">
                <v:textbox style="mso-fit-shape-to-text:t">
                  <w:txbxContent>
                    <w:p w14:paraId="4A4E732D" w14:textId="7BE67D5E" w:rsidR="00B1749D" w:rsidRPr="008F4310" w:rsidRDefault="00B1749D" w:rsidP="00B1749D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001F1F23" wp14:editId="44FA3C4F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55B97" w14:textId="54646773" w:rsidR="00B1749D" w:rsidRPr="008F4310" w:rsidRDefault="00B1749D" w:rsidP="00B1749D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F1F23" id="Text Box 164" o:spid="_x0000_s1041" type="#_x0000_t202" style="position:absolute;margin-left:293.4pt;margin-top:5.2pt;width:2in;height:2in;z-index:251926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AyuDgIAACo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" filled="f" stroked="f">
                <v:textbox style="mso-fit-shape-to-text:t">
                  <w:txbxContent>
                    <w:p w14:paraId="3EA55B97" w14:textId="54646773" w:rsidR="00B1749D" w:rsidRPr="008F4310" w:rsidRDefault="00B1749D" w:rsidP="00B1749D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678C2A69" wp14:editId="7FCAAC32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068DCE" w14:textId="272A096B" w:rsidR="00B1749D" w:rsidRPr="008F4310" w:rsidRDefault="00B1749D" w:rsidP="00B1749D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C2A69" id="Text Box 167" o:spid="_x0000_s1042" type="#_x0000_t202" style="position:absolute;margin-left:179.4pt;margin-top:1.3pt;width:2in;height:2in;z-index:2519229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VXQDgIAACo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" filled="f" stroked="f">
                <v:textbox style="mso-fit-shape-to-text:t">
                  <w:txbxContent>
                    <w:p w14:paraId="58068DCE" w14:textId="272A096B" w:rsidR="00B1749D" w:rsidRPr="008F4310" w:rsidRDefault="00B1749D" w:rsidP="00B1749D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51E40328" wp14:editId="3359F4B1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7AF32D" w14:textId="77777777" w:rsidR="00B1749D" w:rsidRPr="008F4310" w:rsidRDefault="00B1749D" w:rsidP="00B1749D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40328" id="Text Box 168" o:spid="_x0000_s1043" type="#_x0000_t202" style="position:absolute;margin-left:151.8pt;margin-top:1.2pt;width:2in;height:2in;z-index:251921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LJMDgIAACo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" filled="f" stroked="f">
                <v:textbox style="mso-fit-shape-to-text:t">
                  <w:txbxContent>
                    <w:p w14:paraId="0E7AF32D" w14:textId="77777777" w:rsidR="00B1749D" w:rsidRPr="008F4310" w:rsidRDefault="00B1749D" w:rsidP="00B1749D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 wp14:anchorId="1D0CF801" wp14:editId="1592FFB4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169" name="Straight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A54E9D" id="Straight Connector 169" o:spid="_x0000_s1026" style="position:absolute;flip:y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43685EDA" wp14:editId="160BAF75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170" name="Straight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A7EF0" id="Straight Connector 170" o:spid="_x0000_s1026" style="position:absolute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5956E24F" wp14:editId="7534E37D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171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3E7F1" id="Straight Connector 171" o:spid="_x0000_s1026" style="position:absolute;z-index:2519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090816BE" wp14:editId="165D32E5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172" name="Straight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35350" id="Straight Connector 172" o:spid="_x0000_s1026" style="position:absolute;z-index:2519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107633B1" wp14:editId="21A9BF21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173" name="Straight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36D959" id="Straight Connector 173" o:spid="_x0000_s1026" style="position:absolute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Da+AnH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081626D0" wp14:editId="54DBBA86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7ED23" id="Straight Connector 174" o:spid="_x0000_s1026" style="position:absolute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0C8F9308" wp14:editId="7B08400B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175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F726D" id="Straight Connector 175" o:spid="_x0000_s1026" style="position:absolute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068DD14C" wp14:editId="09A30849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176" name="Straight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11173" id="Straight Connector 176" o:spid="_x0000_s1026" style="position:absolute;z-index:2519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ArP/G7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71280812" wp14:editId="43FF60B1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180" name="Straight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24124" id="Straight Connector 180" o:spid="_x0000_s1026" style="position:absolute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21E7450D" wp14:editId="4050B8EC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181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E7FB6" id="Straight Connector 181" o:spid="_x0000_s1026" style="position:absolute;flip:x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73D30E39" wp14:editId="02D58E68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182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7B966" id="Straight Connector 182" o:spid="_x0000_s1026" style="position:absolute;flip:x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55C4DC42" wp14:editId="7C42BDD2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369764" id="Straight Connector 183" o:spid="_x0000_s1026" style="position:absolute;flip:x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27791D13" wp14:editId="6C5D1813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184" name="Straight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A057F6" id="Straight Connector 184" o:spid="_x0000_s1026" style="position:absolute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Finish  </w:t>
      </w:r>
    </w:p>
    <w:p w14:paraId="475C4C85" w14:textId="4546CABB" w:rsidR="00B1749D" w:rsidRDefault="00B1749D" w:rsidP="00B1749D">
      <w:r>
        <w:rPr>
          <w:noProof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4A717741" wp14:editId="7DF8D73F">
                <wp:simplePos x="0" y="0"/>
                <wp:positionH relativeFrom="column">
                  <wp:posOffset>1676400</wp:posOffset>
                </wp:positionH>
                <wp:positionV relativeFrom="paragraph">
                  <wp:posOffset>248285</wp:posOffset>
                </wp:positionV>
                <wp:extent cx="30480" cy="281940"/>
                <wp:effectExtent l="38100" t="38100" r="64770" b="2286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03602" id="Straight Arrow Connector 185" o:spid="_x0000_s1026" type="#_x0000_t32" style="position:absolute;margin-left:132pt;margin-top:19.55pt;width:2.4pt;height:22.2pt;flip:y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" strokecolor="red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4E667589" wp14:editId="4BB7E71B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186" name="Straight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73CD8" id="Straight Connector 186" o:spid="_x0000_s1026" style="position:absolute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6929C495" wp14:editId="026776CD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187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A473B" id="Straight Connector 187" o:spid="_x0000_s1026" style="position:absolute;flip:x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564554D0" wp14:editId="3CD38E33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188" name="Straight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F84CA" id="Straight Connector 188" o:spid="_x0000_s1026" style="position:absolute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" strokecolor="#024f75 [3204]" strokeweight="1pt"/>
            </w:pict>
          </mc:Fallback>
        </mc:AlternateContent>
      </w:r>
      <w:r>
        <w:t xml:space="preserve">            </w:t>
      </w:r>
    </w:p>
    <w:p w14:paraId="11E7ECB9" w14:textId="72C74F95" w:rsidR="007B572F" w:rsidRPr="007B572F" w:rsidRDefault="007B572F" w:rsidP="007B572F"/>
    <w:p w14:paraId="0205A688" w14:textId="0DC02AEE" w:rsidR="007B572F" w:rsidRDefault="00B1749D" w:rsidP="00F02247">
      <w:r>
        <w:t xml:space="preserve">                                 Qf (final state)</w:t>
      </w:r>
    </w:p>
    <w:p w14:paraId="0A0257BD" w14:textId="41443D18" w:rsidR="007B572F" w:rsidRDefault="007B572F" w:rsidP="007B572F"/>
    <w:p w14:paraId="71E88EF8" w14:textId="77777777" w:rsidR="00DC0858" w:rsidRDefault="00DC0858" w:rsidP="007B572F"/>
    <w:p w14:paraId="0522D3C0" w14:textId="2F629960" w:rsidR="00DC0858" w:rsidRDefault="00DC0858" w:rsidP="00DC0858">
      <w:pPr>
        <w:rPr>
          <w:b w:val="0"/>
          <w:bCs/>
        </w:rPr>
      </w:pPr>
      <w:r w:rsidRPr="00DC0858">
        <w:rPr>
          <w:color w:val="81B295" w:themeColor="accent5" w:themeShade="BF"/>
        </w:rPr>
        <w:t>Time 0</w:t>
      </w:r>
      <w:r>
        <w:rPr>
          <w:color w:val="81B295" w:themeColor="accent5" w:themeShade="BF"/>
        </w:rPr>
        <w:t xml:space="preserve"> </w:t>
      </w:r>
      <w:r w:rsidR="0013174E">
        <w:rPr>
          <w:color w:val="81B295" w:themeColor="accent5" w:themeShade="BF"/>
        </w:rPr>
        <w:t xml:space="preserve">          </w:t>
      </w:r>
      <w:r w:rsidR="0013174E" w:rsidRPr="0013174E">
        <w:rPr>
          <w:color w:val="C00000"/>
        </w:rPr>
        <w:t xml:space="preserve">1 -&gt; </w:t>
      </w:r>
      <w:proofErr w:type="gramStart"/>
      <w:r w:rsidR="0013174E" w:rsidRPr="0013174E">
        <w:rPr>
          <w:color w:val="C00000"/>
        </w:rPr>
        <w:t>1,R</w:t>
      </w:r>
      <w:proofErr w:type="gramEnd"/>
    </w:p>
    <w:p w14:paraId="24221477" w14:textId="3A13796B" w:rsidR="00DC0858" w:rsidRPr="00503786" w:rsidRDefault="00DC0858" w:rsidP="00DC0858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2A387D54" wp14:editId="3C392A8D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038FA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87D54" id="Text Box 226" o:spid="_x0000_s1044" type="#_x0000_t202" style="position:absolute;margin-left:210pt;margin-top:3.4pt;width:2in;height:2in;z-index:25197721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/0Q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" filled="f" stroked="f">
                <v:textbox style="mso-fit-shape-to-text:t">
                  <w:txbxContent>
                    <w:p w14:paraId="506038FA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46757C34" wp14:editId="199AA746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76C21C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57C34" id="Text Box 225" o:spid="_x0000_s1045" type="#_x0000_t202" style="position:absolute;margin-left:127.45pt;margin-top:4pt;width:2in;height:2in;z-index:251975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" filled="f" stroked="f">
                <v:textbox style="mso-fit-shape-to-text:t">
                  <w:txbxContent>
                    <w:p w14:paraId="6776C21C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1B563A56" wp14:editId="5608BF6C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FD315" id="Straight Connector 196" o:spid="_x0000_s1026" style="position:absolute;flip:y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28A46555" wp14:editId="45D03237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60CF3" id="Straight Connector 197" o:spid="_x0000_s1026" style="position:absolute;z-index:2519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5F2334A1" wp14:editId="64A6FDB8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D03A51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334A1" id="Text Box 198" o:spid="_x0000_s1046" type="#_x0000_t202" style="position:absolute;margin-left:351.6pt;margin-top:5.2pt;width:2in;height:2in;z-index:2519690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" filled="f" stroked="f">
                <v:textbox style="mso-fit-shape-to-text:t">
                  <w:txbxContent>
                    <w:p w14:paraId="17D03A51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756077FF" wp14:editId="10E87105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73D5A6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077FF" id="Text Box 199" o:spid="_x0000_s1047" type="#_x0000_t202" style="position:absolute;margin-left:319.2pt;margin-top:5.8pt;width:2in;height:2in;z-index:251968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" filled="f" stroked="f">
                <v:textbox style="mso-fit-shape-to-text:t">
                  <w:txbxContent>
                    <w:p w14:paraId="5673D5A6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40447833" wp14:editId="1DC41CE3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C0F327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47833" id="Text Box 200" o:spid="_x0000_s1048" type="#_x0000_t202" style="position:absolute;margin-left:293.4pt;margin-top:5.2pt;width:2in;height:2in;z-index:251966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" filled="f" stroked="f">
                <v:textbox style="mso-fit-shape-to-text:t">
                  <w:txbxContent>
                    <w:p w14:paraId="63C0F327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0794FA93" wp14:editId="795D7F2A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A22275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4FA93" id="Text Box 201" o:spid="_x0000_s1049" type="#_x0000_t202" style="position:absolute;margin-left:263.4pt;margin-top:5.65pt;width:2in;height:2in;z-index:2519659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6siDwIAACo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" filled="f" stroked="f">
                <v:textbox style="mso-fit-shape-to-text:t">
                  <w:txbxContent>
                    <w:p w14:paraId="4BA22275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12E45D14" wp14:editId="5DD3949E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9D9312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45D14" id="Text Box 202" o:spid="_x0000_s1050" type="#_x0000_t202" style="position:absolute;margin-left:0;margin-top:2.65pt;width:2in;height:2in;z-index:25196492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P9CDg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" filled="f" stroked="f">
                <v:textbox style="mso-fit-shape-to-text:t">
                  <w:txbxContent>
                    <w:p w14:paraId="6A9D9312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18F94EC3" wp14:editId="2F4F4EC1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A880CD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94EC3" id="Text Box 203" o:spid="_x0000_s1051" type="#_x0000_t202" style="position:absolute;margin-left:179.4pt;margin-top:1.3pt;width:2in;height:2in;z-index:2519639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" filled="f" stroked="f">
                <v:textbox style="mso-fit-shape-to-text:t">
                  <w:txbxContent>
                    <w:p w14:paraId="79A880CD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108D19A2" wp14:editId="101D1553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33F87A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D19A2" id="Text Box 204" o:spid="_x0000_s1052" type="#_x0000_t202" style="position:absolute;margin-left:151.8pt;margin-top:1.2pt;width:2in;height:2in;z-index:251962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" filled="f" stroked="f">
                <v:textbox style="mso-fit-shape-to-text:t">
                  <w:txbxContent>
                    <w:p w14:paraId="6033F87A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46C7D0D7" wp14:editId="7AA3B114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A967B" id="Straight Connector 205" o:spid="_x0000_s1026" style="position:absolute;flip:y;z-index:2519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74CD3876" wp14:editId="7FFBEBCB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82C4A" id="Straight Connector 206" o:spid="_x0000_s1026" style="position:absolute;z-index:2519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7E91BE5B" wp14:editId="3840B3C0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BA2E" id="Straight Connector 207" o:spid="_x0000_s1026" style="position:absolute;z-index:2519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253CAEFC" wp14:editId="2411B20B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30BC8" id="Straight Connector 208" o:spid="_x0000_s1026" style="position:absolute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55E82830" wp14:editId="465A8B42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E5321" id="Straight Connector 209" o:spid="_x0000_s1026" style="position:absolute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D5cpKI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A9D4A4E" wp14:editId="1F385852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3F14B" id="Straight Connector 210" o:spid="_x0000_s1026" style="position:absolute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4FA10E4A" wp14:editId="70AE182D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9BBE5C" id="Straight Connector 211" o:spid="_x0000_s1026" style="position:absolute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61E27ABF" wp14:editId="488BC9BA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A7EDC0" id="Straight Connector 212" o:spid="_x0000_s1026" style="position:absolute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CjnCzr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35C6C454" wp14:editId="2566A99A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BBA5AC" id="Straight Connector 213" o:spid="_x0000_s1026" style="position:absolute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6E853FAD" wp14:editId="08E8BBAC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F66C0" id="Straight Connector 214" o:spid="_x0000_s1026" style="position:absolute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637477A5" wp14:editId="061EDDB2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DF8A5" id="Straight Connector 215" o:spid="_x0000_s1026" style="position:absolute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692BA697" wp14:editId="4AA2E026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A6153" id="Straight Connector 216" o:spid="_x0000_s1026" style="position:absolute;z-index:2519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657DDDDB" wp14:editId="28B50269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217" name="Straight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3ABCF" id="Straight Connector 217" o:spid="_x0000_s1026" style="position:absolute;flip:x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432A468B" wp14:editId="47E11883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37947" id="Straight Connector 218" o:spid="_x0000_s1026" style="position:absolute;flip:x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21764783" wp14:editId="51A231F9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E1BF1" id="Straight Connector 219" o:spid="_x0000_s1026" style="position:absolute;flip:x;z-index:2519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5663FEF0" wp14:editId="55382317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101B6" id="Straight Connector 220" o:spid="_x0000_s1026" style="position:absolute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4A77D70C" w14:textId="2D2330CA" w:rsidR="00DC0858" w:rsidRDefault="00DC0858" w:rsidP="00DC0858">
      <w:r>
        <w:rPr>
          <w:noProof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 wp14:anchorId="65A70464" wp14:editId="536064C4">
                <wp:simplePos x="0" y="0"/>
                <wp:positionH relativeFrom="column">
                  <wp:posOffset>1676400</wp:posOffset>
                </wp:positionH>
                <wp:positionV relativeFrom="paragraph">
                  <wp:posOffset>248285</wp:posOffset>
                </wp:positionV>
                <wp:extent cx="30480" cy="281940"/>
                <wp:effectExtent l="38100" t="38100" r="64770" b="2286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F1EC2" id="Straight Arrow Connector 221" o:spid="_x0000_s1026" type="#_x0000_t32" style="position:absolute;margin-left:132pt;margin-top:19.55pt;width:2.4pt;height:22.2pt;flip:y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" strokecolor="red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072" behindDoc="0" locked="0" layoutInCell="1" allowOverlap="1" wp14:anchorId="34069762" wp14:editId="7BEA5ED1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EE98EB" id="Straight Connector 222" o:spid="_x0000_s1026" style="position:absolute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69447E6B" wp14:editId="03B2D0E0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E4861" id="Straight Connector 223" o:spid="_x0000_s1026" style="position:absolute;flip:x;z-index:2519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7E03DA78" wp14:editId="74E1172A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5D1FC" id="Straight Connector 224" o:spid="_x0000_s1026" style="position:absolute;z-index:2519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" strokecolor="#024f75 [3204]" strokeweight="1pt"/>
            </w:pict>
          </mc:Fallback>
        </mc:AlternateContent>
      </w:r>
    </w:p>
    <w:p w14:paraId="7281BB93" w14:textId="77777777" w:rsidR="00DC0858" w:rsidRDefault="00DC0858" w:rsidP="00DC0858"/>
    <w:p w14:paraId="7605FCE5" w14:textId="4653C1F5" w:rsidR="00DC0858" w:rsidRDefault="00DC0858" w:rsidP="00DC0858">
      <w:r>
        <w:t xml:space="preserve">                                   Q0</w:t>
      </w:r>
    </w:p>
    <w:p w14:paraId="263B54B8" w14:textId="5EC3DF31" w:rsidR="007B572F" w:rsidRPr="00DC0858" w:rsidRDefault="007B572F" w:rsidP="00DF027C">
      <w:pPr>
        <w:rPr>
          <w:color w:val="81B295" w:themeColor="accent5" w:themeShade="BF"/>
        </w:rPr>
      </w:pPr>
    </w:p>
    <w:p w14:paraId="0CF04694" w14:textId="196D4C82" w:rsidR="00804B47" w:rsidRDefault="00804B47" w:rsidP="00DF027C"/>
    <w:p w14:paraId="5CD98AD4" w14:textId="77777777" w:rsidR="0013174E" w:rsidRDefault="00DC0858" w:rsidP="0013174E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r>
        <w:rPr>
          <w:color w:val="81B295" w:themeColor="accent5" w:themeShade="BF"/>
        </w:rPr>
        <w:t xml:space="preserve">1 </w:t>
      </w:r>
      <w:r w:rsidR="0013174E">
        <w:rPr>
          <w:color w:val="81B295" w:themeColor="accent5" w:themeShade="BF"/>
        </w:rPr>
        <w:t xml:space="preserve">     </w:t>
      </w:r>
      <w:r w:rsidR="0013174E" w:rsidRPr="0013174E">
        <w:rPr>
          <w:color w:val="C00000"/>
        </w:rPr>
        <w:t xml:space="preserve">1 -&gt; </w:t>
      </w:r>
      <w:proofErr w:type="gramStart"/>
      <w:r w:rsidR="0013174E" w:rsidRPr="0013174E">
        <w:rPr>
          <w:color w:val="C00000"/>
        </w:rPr>
        <w:t>1,R</w:t>
      </w:r>
      <w:proofErr w:type="gramEnd"/>
    </w:p>
    <w:p w14:paraId="75131893" w14:textId="20AFBDA3" w:rsidR="00DC0858" w:rsidRDefault="00DC0858" w:rsidP="00DC0858">
      <w:pPr>
        <w:rPr>
          <w:b w:val="0"/>
          <w:bCs/>
        </w:rPr>
      </w:pPr>
    </w:p>
    <w:p w14:paraId="78A2C838" w14:textId="77777777" w:rsidR="00DC0858" w:rsidRPr="00503786" w:rsidRDefault="00DC0858" w:rsidP="00DC0858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3A5EBDD1" wp14:editId="5FA4CC99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61A154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EBDD1" id="Text Box 227" o:spid="_x0000_s1053" type="#_x0000_t202" style="position:absolute;margin-left:210pt;margin-top:3.4pt;width:2in;height:2in;z-index:25200998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" filled="f" stroked="f">
                <v:textbox style="mso-fit-shape-to-text:t">
                  <w:txbxContent>
                    <w:p w14:paraId="6461A154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049E2F9" wp14:editId="3D9538AF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2BBA55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9E2F9" id="Text Box 228" o:spid="_x0000_s1054" type="#_x0000_t202" style="position:absolute;margin-left:127.45pt;margin-top:4pt;width:2in;height:2in;z-index:25200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ulgDg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" filled="f" stroked="f">
                <v:textbox style="mso-fit-shape-to-text:t">
                  <w:txbxContent>
                    <w:p w14:paraId="3F2BBA55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20AC5D54" wp14:editId="0F852B7F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B6BBB" id="Straight Connector 229" o:spid="_x0000_s1026" style="position:absolute;flip:y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02E261A9" wp14:editId="41C93E8D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9B484" id="Straight Connector 230" o:spid="_x0000_s1026" style="position:absolute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60717CDE" wp14:editId="7CD032BA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A6F4CA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17CDE" id="Text Box 231" o:spid="_x0000_s1055" type="#_x0000_t202" style="position:absolute;margin-left:351.6pt;margin-top:5.2pt;width:2in;height:2in;z-index:25200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" filled="f" stroked="f">
                <v:textbox style="mso-fit-shape-to-text:t">
                  <w:txbxContent>
                    <w:p w14:paraId="66A6F4CA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5A3700DB" wp14:editId="0B28B1FF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89BA37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700DB" id="Text Box 232" o:spid="_x0000_s1056" type="#_x0000_t202" style="position:absolute;margin-left:319.2pt;margin-top:5.8pt;width:2in;height:2in;z-index:25200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" filled="f" stroked="f">
                <v:textbox style="mso-fit-shape-to-text:t">
                  <w:txbxContent>
                    <w:p w14:paraId="4C89BA37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33412E59" wp14:editId="669BD456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A00D57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12E59" id="Text Box 233" o:spid="_x0000_s1057" type="#_x0000_t202" style="position:absolute;margin-left:293.4pt;margin-top:5.2pt;width:2in;height:2in;z-index:25200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" filled="f" stroked="f">
                <v:textbox style="mso-fit-shape-to-text:t">
                  <w:txbxContent>
                    <w:p w14:paraId="22A00D57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032DD671" wp14:editId="10884F72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1116C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DD671" id="Text Box 234" o:spid="_x0000_s1058" type="#_x0000_t202" style="position:absolute;margin-left:263.4pt;margin-top:5.65pt;width:2in;height:2in;z-index:25200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b+RDwIAACo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" filled="f" stroked="f">
                <v:textbox style="mso-fit-shape-to-text:t">
                  <w:txbxContent>
                    <w:p w14:paraId="5211116C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585C8A34" wp14:editId="712EC9CD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8C5817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C8A34" id="Text Box 235" o:spid="_x0000_s1059" type="#_x0000_t202" style="position:absolute;margin-left:0;margin-top:2.65pt;width:2in;height:2in;z-index:25199974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" filled="f" stroked="f">
                <v:textbox style="mso-fit-shape-to-text:t">
                  <w:txbxContent>
                    <w:p w14:paraId="7A8C5817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2B00A04E" wp14:editId="52129A4A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844974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0A04E" id="Text Box 236" o:spid="_x0000_s1060" type="#_x0000_t202" style="position:absolute;margin-left:179.4pt;margin-top:1.3pt;width:2in;height:2in;z-index:25199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wxtDwIAACo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" filled="f" stroked="f">
                <v:textbox style="mso-fit-shape-to-text:t">
                  <w:txbxContent>
                    <w:p w14:paraId="5D844974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2EB5ED70" wp14:editId="1462B263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3E85FE" w14:textId="77777777" w:rsidR="00DC0858" w:rsidRPr="008F4310" w:rsidRDefault="00DC0858" w:rsidP="00DC0858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5ED70" id="Text Box 237" o:spid="_x0000_s1061" type="#_x0000_t202" style="position:absolute;margin-left:151.8pt;margin-top:1.2pt;width:2in;height:2in;z-index:25199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" filled="f" stroked="f">
                <v:textbox style="mso-fit-shape-to-text:t">
                  <w:txbxContent>
                    <w:p w14:paraId="033E85FE" w14:textId="77777777" w:rsidR="00DC0858" w:rsidRPr="008F4310" w:rsidRDefault="00DC0858" w:rsidP="00DC0858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29624B7F" wp14:editId="3AF6FE36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38B00" id="Straight Connector 238" o:spid="_x0000_s1026" style="position:absolute;flip:y;z-index:2519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30832480" wp14:editId="321C15E5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36C554" id="Straight Connector 239" o:spid="_x0000_s1026" style="position:absolute;z-index:2519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7A80D265" wp14:editId="3B147596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0FA96" id="Straight Connector 240" o:spid="_x0000_s1026" style="position:absolute;z-index:2519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 wp14:anchorId="1AEFCFF0" wp14:editId="7D08F8DC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5C4FF" id="Straight Connector 241" o:spid="_x0000_s1026" style="position:absolute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5C40057C" wp14:editId="1F1F3FBD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F7958" id="Straight Connector 242" o:spid="_x0000_s1026" style="position:absolute;z-index:2519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Dt1Gjt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0CDCF966" wp14:editId="14587953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0DA28" id="Straight Connector 243" o:spid="_x0000_s1026" style="position:absolute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213332A1" wp14:editId="442A1D49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3D8B1" id="Straight Connector 244" o:spid="_x0000_s1026" style="position:absolute;z-index:2519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1EB24859" wp14:editId="388E351B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5E051" id="Straight Connector 245" o:spid="_x0000_s1026" style="position:absolute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BRqroe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 wp14:anchorId="42981E2E" wp14:editId="60CAAE97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88A874" id="Straight Connector 246" o:spid="_x0000_s1026" style="position:absolute;z-index:2519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86432" behindDoc="0" locked="0" layoutInCell="1" allowOverlap="1" wp14:anchorId="5A98B590" wp14:editId="2F7A45EE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4E3D4" id="Straight Connector 247" o:spid="_x0000_s1026" style="position:absolute;z-index:251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00D99587" wp14:editId="364A1C42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BF53A" id="Straight Connector 248" o:spid="_x0000_s1026" style="position:absolute;z-index:2519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542ADD01" wp14:editId="0B6D4A2E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2B3A0D" id="Straight Connector 249" o:spid="_x0000_s1026" style="position:absolute;z-index:2519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7AC37FE1" wp14:editId="390DCB48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13AE4" id="Straight Connector 250" o:spid="_x0000_s1026" style="position:absolute;flip:x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613C5C66" wp14:editId="63B1ADB0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709E1" id="Straight Connector 251" o:spid="_x0000_s1026" style="position:absolute;flip:x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326123B6" wp14:editId="53A3D0BC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0F488" id="Straight Connector 252" o:spid="_x0000_s1026" style="position:absolute;flip:x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4E8BB169" wp14:editId="6021DF4F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CDDC5" id="Straight Connector 253" o:spid="_x0000_s1026" style="position:absolute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17E80043" w14:textId="0CBF5493" w:rsidR="00DC0858" w:rsidRDefault="00DC0858" w:rsidP="00DC0858">
      <w:r>
        <w:rPr>
          <w:noProof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74443095" wp14:editId="7E6D4B9C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E023C" id="Straight Connector 255" o:spid="_x0000_s1026" style="position:absolute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272439D5" wp14:editId="33CB7520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879F3" id="Straight Connector 256" o:spid="_x0000_s1026" style="position:absolute;flip:x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1F5910D0" wp14:editId="36E6BA47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641DE" id="Straight Connector 257" o:spid="_x0000_s1026" style="position:absolute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" strokecolor="#024f75 [3204]" strokeweight="1pt"/>
            </w:pict>
          </mc:Fallback>
        </mc:AlternateContent>
      </w:r>
    </w:p>
    <w:p w14:paraId="20E80E46" w14:textId="231C3BBC" w:rsidR="006F2832" w:rsidRDefault="00DC0858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0E80D58F" wp14:editId="557FE5BD">
                <wp:simplePos x="0" y="0"/>
                <wp:positionH relativeFrom="column">
                  <wp:posOffset>2042160</wp:posOffset>
                </wp:positionH>
                <wp:positionV relativeFrom="paragraph">
                  <wp:posOffset>29210</wp:posOffset>
                </wp:positionV>
                <wp:extent cx="30480" cy="281940"/>
                <wp:effectExtent l="38100" t="38100" r="64770" b="2286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87349" id="Straight Arrow Connector 254" o:spid="_x0000_s1026" type="#_x0000_t32" style="position:absolute;margin-left:160.8pt;margin-top:2.3pt;width:2.4pt;height:22.2pt;flip:y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" strokecolor="red" strokeweight="1pt">
                <v:stroke endarrow="block"/>
              </v:shape>
            </w:pict>
          </mc:Fallback>
        </mc:AlternateContent>
      </w:r>
    </w:p>
    <w:p w14:paraId="6E73BB56" w14:textId="36A74A86" w:rsidR="00DC0858" w:rsidRDefault="00DC0858" w:rsidP="00DC0858">
      <w:r>
        <w:t xml:space="preserve">                                               Q0</w:t>
      </w:r>
    </w:p>
    <w:p w14:paraId="7E6A6245" w14:textId="5248E19C" w:rsidR="006F2832" w:rsidRDefault="006F2832" w:rsidP="00DF027C"/>
    <w:p w14:paraId="65C5DE86" w14:textId="5E995A6C" w:rsidR="0013174E" w:rsidRDefault="009C5233" w:rsidP="0013174E">
      <w:pPr>
        <w:rPr>
          <w:b w:val="0"/>
          <w:bCs/>
        </w:rPr>
      </w:pPr>
      <w:r>
        <w:t xml:space="preserve">And moves to the right one steps in times 2,3,4,5,6 </w:t>
      </w:r>
      <w:r w:rsidR="0013174E">
        <w:t xml:space="preserve">sequentially </w:t>
      </w:r>
      <w:r w:rsidR="0013174E" w:rsidRPr="0013174E">
        <w:rPr>
          <w:color w:val="C00000"/>
        </w:rPr>
        <w:t xml:space="preserve">1 -&gt; </w:t>
      </w:r>
      <w:proofErr w:type="gramStart"/>
      <w:r w:rsidR="0013174E" w:rsidRPr="0013174E">
        <w:rPr>
          <w:color w:val="C00000"/>
        </w:rPr>
        <w:t>1,R</w:t>
      </w:r>
      <w:proofErr w:type="gramEnd"/>
    </w:p>
    <w:p w14:paraId="51FFAB05" w14:textId="72F69F28" w:rsidR="006F2832" w:rsidRDefault="009C5233" w:rsidP="006F2832">
      <w:r>
        <w:t xml:space="preserve">then </w:t>
      </w:r>
    </w:p>
    <w:p w14:paraId="2B0512BC" w14:textId="728635D9" w:rsidR="006F2832" w:rsidRDefault="006F2832" w:rsidP="00DF027C"/>
    <w:p w14:paraId="21CCCA88" w14:textId="48829142" w:rsidR="00BE09E6" w:rsidRDefault="00BE09E6" w:rsidP="00DF027C"/>
    <w:p w14:paraId="540B6040" w14:textId="537857D5" w:rsidR="00BE09E6" w:rsidRDefault="00BE09E6" w:rsidP="00DF027C"/>
    <w:p w14:paraId="32F98711" w14:textId="2C7B7F5F" w:rsidR="0013174E" w:rsidRDefault="009C5233" w:rsidP="0013174E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proofErr w:type="gramStart"/>
      <w:r>
        <w:rPr>
          <w:color w:val="81B295" w:themeColor="accent5" w:themeShade="BF"/>
        </w:rPr>
        <w:t>7</w:t>
      </w:r>
      <w:r w:rsidR="0013174E">
        <w:t xml:space="preserve">  </w:t>
      </w:r>
      <w:r w:rsidR="0013174E">
        <w:rPr>
          <w:color w:val="C00000"/>
        </w:rPr>
        <w:t>0</w:t>
      </w:r>
      <w:proofErr w:type="gramEnd"/>
      <w:r w:rsidR="0013174E" w:rsidRPr="0013174E">
        <w:rPr>
          <w:color w:val="C00000"/>
        </w:rPr>
        <w:t xml:space="preserve"> -&gt; 1,R</w:t>
      </w:r>
    </w:p>
    <w:p w14:paraId="04D03033" w14:textId="29BF688D" w:rsidR="009C5233" w:rsidRPr="0013174E" w:rsidRDefault="009C5233" w:rsidP="009C5233"/>
    <w:p w14:paraId="41D5BCD7" w14:textId="77777777" w:rsidR="009C5233" w:rsidRPr="00503786" w:rsidRDefault="009C5233" w:rsidP="009C5233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1D033D69" wp14:editId="2057A489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4BA489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33D69" id="Text Box 258" o:spid="_x0000_s1062" type="#_x0000_t202" style="position:absolute;margin-left:210pt;margin-top:3.4pt;width:2in;height:2in;z-index:25204275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" filled="f" stroked="f">
                <v:textbox style="mso-fit-shape-to-text:t">
                  <w:txbxContent>
                    <w:p w14:paraId="654BA489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5D4FE8DF" wp14:editId="5DA58954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5599FF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FE8DF" id="Text Box 259" o:spid="_x0000_s1063" type="#_x0000_t202" style="position:absolute;margin-left:127.45pt;margin-top:4pt;width:2in;height:2in;z-index:252041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" filled="f" stroked="f">
                <v:textbox style="mso-fit-shape-to-text:t">
                  <w:txbxContent>
                    <w:p w14:paraId="295599FF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32923EF2" wp14:editId="2F85A52E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260" name="Straight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22DA9" id="Straight Connector 260" o:spid="_x0000_s1026" style="position:absolute;flip:y;z-index:2520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632" behindDoc="0" locked="0" layoutInCell="1" allowOverlap="1" wp14:anchorId="351E9254" wp14:editId="70E07854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261" name="Straight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4F305" id="Straight Connector 261" o:spid="_x0000_s1026" style="position:absolute;z-index:2520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6E752A38" wp14:editId="1FE1A25A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D44F63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52A38" id="Text Box 262" o:spid="_x0000_s1064" type="#_x0000_t202" style="position:absolute;margin-left:351.6pt;margin-top:5.2pt;width:2in;height:2in;z-index:252036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RpPDwIAACo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" filled="f" stroked="f">
                <v:textbox style="mso-fit-shape-to-text:t">
                  <w:txbxContent>
                    <w:p w14:paraId="5DD44F63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584" behindDoc="0" locked="0" layoutInCell="1" allowOverlap="1" wp14:anchorId="2E1E21DA" wp14:editId="550562CA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E82016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E21DA" id="Text Box 263" o:spid="_x0000_s1065" type="#_x0000_t202" style="position:absolute;margin-left:319.2pt;margin-top:5.8pt;width:2in;height:2in;z-index:25203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" filled="f" stroked="f">
                <v:textbox style="mso-fit-shape-to-text:t">
                  <w:txbxContent>
                    <w:p w14:paraId="6EE82016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AABBADF" wp14:editId="392CCE89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BEDC35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BBADF" id="Text Box 264" o:spid="_x0000_s1066" type="#_x0000_t202" style="position:absolute;margin-left:293.4pt;margin-top:5.2pt;width:2in;height:2in;z-index:252034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" filled="f" stroked="f">
                <v:textbox style="mso-fit-shape-to-text:t">
                  <w:txbxContent>
                    <w:p w14:paraId="2DBEDC35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06FC293A" wp14:editId="12C6462D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54D8EA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C293A" id="Text Box 265" o:spid="_x0000_s1067" type="#_x0000_t202" style="position:absolute;margin-left:263.4pt;margin-top:5.65pt;width:2in;height:2in;z-index:25203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TwgDQIAACo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" filled="f" stroked="f">
                <v:textbox style="mso-fit-shape-to-text:t">
                  <w:txbxContent>
                    <w:p w14:paraId="7D54D8EA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5B7EF759" wp14:editId="30E40AB8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5A409A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EF759" id="Text Box 266" o:spid="_x0000_s1068" type="#_x0000_t202" style="position:absolute;margin-left:0;margin-top:2.65pt;width:2in;height:2in;z-index:2520325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GVeDg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" filled="f" stroked="f">
                <v:textbox style="mso-fit-shape-to-text:t">
                  <w:txbxContent>
                    <w:p w14:paraId="525A409A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377BF236" wp14:editId="2907D264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07322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BF236" id="Text Box 267" o:spid="_x0000_s1069" type="#_x0000_t202" style="position:absolute;margin-left:179.4pt;margin-top:1.3pt;width:2in;height:2in;z-index:25203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YLCDwIAACo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" filled="f" stroked="f">
                <v:textbox style="mso-fit-shape-to-text:t">
                  <w:txbxContent>
                    <w:p w14:paraId="55B07322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2C1F18D3" wp14:editId="40082FF8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FF2998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F18D3" id="Text Box 268" o:spid="_x0000_s1070" type="#_x0000_t202" style="position:absolute;margin-left:151.8pt;margin-top:1.2pt;width:2in;height:2in;z-index:25203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taiDg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" filled="f" stroked="f">
                <v:textbox style="mso-fit-shape-to-text:t">
                  <w:txbxContent>
                    <w:p w14:paraId="72FF2998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1525045A" wp14:editId="4824C092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CAC56" id="Straight Connector 269" o:spid="_x0000_s1026" style="position:absolute;flip:y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44FC6CA4" wp14:editId="22E0B3FC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70D08" id="Straight Connector 270" o:spid="_x0000_s1026" style="position:absolute;z-index:2520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21658D4F" wp14:editId="4FEAE378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CF7C1" id="Straight Connector 271" o:spid="_x0000_s1026" style="position:absolute;z-index:2520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01254F49" wp14:editId="0F5F4B16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12648" id="Straight Connector 272" o:spid="_x0000_s1026" style="position:absolute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D03ADF" wp14:editId="306F64FA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8176A" id="Straight Connector 273" o:spid="_x0000_s1026" style="position:absolute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A1F9ZL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3C819274" wp14:editId="51DC387E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F0D2B" id="Straight Connector 274" o:spid="_x0000_s1026" style="position:absolute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08701723" wp14:editId="4F3459A1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F5C8D" id="Straight Connector 275" o:spid="_x0000_s1026" style="position:absolute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265F4D02" wp14:editId="3119FF33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CF865" id="Straight Connector 276" o:spid="_x0000_s1026" style="position:absolute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DE0C43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4D600737" wp14:editId="7801B1F4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BE45FA" id="Straight Connector 277" o:spid="_x0000_s1026" style="position:absolute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7414C9D6" wp14:editId="5C8FFBAB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FC9C6" id="Straight Connector 278" o:spid="_x0000_s1026" style="position:absolute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AB6C2BD" wp14:editId="70598A8C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A442E" id="Straight Connector 279" o:spid="_x0000_s1026" style="position:absolute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36251E69" wp14:editId="490C7E3B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280" name="Straight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6D760C" id="Straight Connector 280" o:spid="_x0000_s1026" style="position:absolute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7F538056" wp14:editId="416F5A74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B4FA5" id="Straight Connector 281" o:spid="_x0000_s1026" style="position:absolute;flip:x;z-index:2520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67EDEDAE" wp14:editId="2DC40860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282" name="Straight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5084B4" id="Straight Connector 282" o:spid="_x0000_s1026" style="position:absolute;flip:x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54820E62" wp14:editId="1C6EB8B2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5F500" id="Straight Connector 283" o:spid="_x0000_s1026" style="position:absolute;flip:x;z-index:2520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5EB03823" wp14:editId="29668EC0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284" name="Straight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E2989" id="Straight Connector 284" o:spid="_x0000_s1026" style="position:absolute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3FBA534E" w14:textId="77777777" w:rsidR="009C5233" w:rsidRDefault="009C5233" w:rsidP="009C5233">
      <w:r>
        <w:rPr>
          <w:noProof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5E7F3523" wp14:editId="5126744D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45F78C" id="Straight Connector 285" o:spid="_x0000_s1026" style="position:absolute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4B48A017" wp14:editId="3C325E55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286" name="Straight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751C1" id="Straight Connector 286" o:spid="_x0000_s1026" style="position:absolute;flip:x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7359C3C2" wp14:editId="55B7E45C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287" name="Straight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7C5B3C" id="Straight Connector 287" o:spid="_x0000_s1026" style="position:absolute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" strokecolor="#024f75 [3204]" strokeweight="1pt"/>
            </w:pict>
          </mc:Fallback>
        </mc:AlternateContent>
      </w:r>
    </w:p>
    <w:p w14:paraId="6A1AB0F3" w14:textId="77777777" w:rsidR="009C5233" w:rsidRDefault="009C5233" w:rsidP="009C5233">
      <w:r>
        <w:rPr>
          <w:noProof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0AC07312" wp14:editId="071E1401">
                <wp:simplePos x="0" y="0"/>
                <wp:positionH relativeFrom="column">
                  <wp:posOffset>4152900</wp:posOffset>
                </wp:positionH>
                <wp:positionV relativeFrom="paragraph">
                  <wp:posOffset>36830</wp:posOffset>
                </wp:positionV>
                <wp:extent cx="30480" cy="281940"/>
                <wp:effectExtent l="38100" t="38100" r="64770" b="2286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E6B82" id="Straight Arrow Connector 288" o:spid="_x0000_s1026" type="#_x0000_t32" style="position:absolute;margin-left:327pt;margin-top:2.9pt;width:2.4pt;height:22.2pt;flip:y;z-index:2520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" strokecolor="red" strokeweight="1pt">
                <v:stroke endarrow="block"/>
              </v:shape>
            </w:pict>
          </mc:Fallback>
        </mc:AlternateContent>
      </w:r>
    </w:p>
    <w:p w14:paraId="0E92113B" w14:textId="14112189" w:rsidR="009C5233" w:rsidRDefault="009C5233" w:rsidP="009C5233">
      <w:r>
        <w:t xml:space="preserve">                                                                                                    Q0</w:t>
      </w:r>
    </w:p>
    <w:p w14:paraId="4ACE6563" w14:textId="6B146D17" w:rsidR="00BE09E6" w:rsidRDefault="00BE09E6" w:rsidP="00DF027C"/>
    <w:p w14:paraId="09A9FB4D" w14:textId="591A7AD5" w:rsidR="00BE09E6" w:rsidRDefault="00BE09E6" w:rsidP="00DF027C"/>
    <w:p w14:paraId="67E7309E" w14:textId="2B41052D" w:rsidR="00BE09E6" w:rsidRDefault="00BE09E6" w:rsidP="00DF027C"/>
    <w:p w14:paraId="787058C6" w14:textId="090AA46F" w:rsidR="00BE09E6" w:rsidRDefault="00BE09E6" w:rsidP="00DF027C"/>
    <w:p w14:paraId="7852FD94" w14:textId="22D70D01" w:rsidR="00BE09E6" w:rsidRDefault="00BE09E6" w:rsidP="00DF027C"/>
    <w:p w14:paraId="5D2527C8" w14:textId="77777777" w:rsidR="0013174E" w:rsidRDefault="009C5233" w:rsidP="0013174E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proofErr w:type="gramStart"/>
      <w:r>
        <w:rPr>
          <w:color w:val="81B295" w:themeColor="accent5" w:themeShade="BF"/>
        </w:rPr>
        <w:t>8</w:t>
      </w:r>
      <w:r w:rsidR="0013174E">
        <w:rPr>
          <w:color w:val="81B295" w:themeColor="accent5" w:themeShade="BF"/>
        </w:rPr>
        <w:t xml:space="preserve">  </w:t>
      </w:r>
      <w:r w:rsidR="0013174E" w:rsidRPr="0013174E">
        <w:rPr>
          <w:color w:val="C00000"/>
        </w:rPr>
        <w:t>1</w:t>
      </w:r>
      <w:proofErr w:type="gramEnd"/>
      <w:r w:rsidR="0013174E" w:rsidRPr="0013174E">
        <w:rPr>
          <w:color w:val="C00000"/>
        </w:rPr>
        <w:t xml:space="preserve"> -&gt; 1,R</w:t>
      </w:r>
    </w:p>
    <w:p w14:paraId="5DDA1438" w14:textId="75741013" w:rsidR="009C5233" w:rsidRDefault="009C5233" w:rsidP="009C5233">
      <w:pPr>
        <w:rPr>
          <w:b w:val="0"/>
          <w:bCs/>
        </w:rPr>
      </w:pPr>
    </w:p>
    <w:p w14:paraId="12469D4F" w14:textId="77777777" w:rsidR="009C5233" w:rsidRPr="00503786" w:rsidRDefault="009C5233" w:rsidP="009C5233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71E8E7EB" wp14:editId="0F160BA6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002680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8E7EB" id="Text Box 320" o:spid="_x0000_s1071" type="#_x0000_t202" style="position:absolute;margin-left:210pt;margin-top:3.4pt;width:2in;height:2in;z-index:25207552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zE+DwIAACo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" filled="f" stroked="f">
                <v:textbox style="mso-fit-shape-to-text:t">
                  <w:txbxContent>
                    <w:p w14:paraId="22002680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4496" behindDoc="0" locked="0" layoutInCell="1" allowOverlap="1" wp14:anchorId="5BC99AB9" wp14:editId="6041869E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D1C973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99AB9" id="Text Box 321" o:spid="_x0000_s1072" type="#_x0000_t202" style="position:absolute;margin-left:127.45pt;margin-top:4pt;width:2in;height:2in;z-index:252074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mhADwIAACo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" filled="f" stroked="f">
                <v:textbox style="mso-fit-shape-to-text:t">
                  <w:txbxContent>
                    <w:p w14:paraId="7AD1C973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448" behindDoc="0" locked="0" layoutInCell="1" allowOverlap="1" wp14:anchorId="4CD64C51" wp14:editId="543A8F00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142E6" id="Straight Connector 322" o:spid="_x0000_s1026" style="position:absolute;flip:y;z-index:2520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658CC917" wp14:editId="650B6C3E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C28B1" id="Straight Connector 323" o:spid="_x0000_s1026" style="position:absolute;z-index:2520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2446E27" wp14:editId="164289AA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2A2F85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46E27" id="Text Box 324" o:spid="_x0000_s1073" type="#_x0000_t202" style="position:absolute;margin-left:351.6pt;margin-top:5.2pt;width:2in;height:2in;z-index:252069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4/cDwIAACo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" filled="f" stroked="f">
                <v:textbox style="mso-fit-shape-to-text:t">
                  <w:txbxContent>
                    <w:p w14:paraId="5D2A2F85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11A7FAC8" wp14:editId="744C81BA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6DED24" w14:textId="62994A8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FAC8" id="Text Box 325" o:spid="_x0000_s1074" type="#_x0000_t202" style="position:absolute;margin-left:319.2pt;margin-top:5.8pt;width:2in;height:2in;z-index:252068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CADg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" filled="f" stroked="f">
                <v:textbox style="mso-fit-shape-to-text:t">
                  <w:txbxContent>
                    <w:p w14:paraId="366DED24" w14:textId="62994A8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619A9D1" wp14:editId="11948A79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2F402B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9A9D1" id="Text Box 326" o:spid="_x0000_s1075" type="#_x0000_t202" style="position:absolute;margin-left:293.4pt;margin-top:5.2pt;width:2in;height:2in;z-index:252067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" filled="f" stroked="f">
                <v:textbox style="mso-fit-shape-to-text:t">
                  <w:txbxContent>
                    <w:p w14:paraId="322F402B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0A910BBE" wp14:editId="797C2BF2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D6D0A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10BBE" id="Text Box 327" o:spid="_x0000_s1076" type="#_x0000_t202" style="position:absolute;margin-left:263.4pt;margin-top:5.65pt;width:2in;height:2in;z-index:25206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" filled="f" stroked="f">
                <v:textbox style="mso-fit-shape-to-text:t">
                  <w:txbxContent>
                    <w:p w14:paraId="59BD6D0A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2BAEDE66" wp14:editId="6E96AFB7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0CF40B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EDE66" id="Text Box 328" o:spid="_x0000_s1077" type="#_x0000_t202" style="position:absolute;margin-left:0;margin-top:2.65pt;width:2in;height:2in;z-index:25206528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" filled="f" stroked="f">
                <v:textbox style="mso-fit-shape-to-text:t">
                  <w:txbxContent>
                    <w:p w14:paraId="530CF40B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25DFF652" wp14:editId="1BF95E90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FB3AEA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FF652" id="Text Box 329" o:spid="_x0000_s1078" type="#_x0000_t202" style="position:absolute;margin-left:179.4pt;margin-top:1.3pt;width:2in;height:2in;z-index:252064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" filled="f" stroked="f">
                <v:textbox style="mso-fit-shape-to-text:t">
                  <w:txbxContent>
                    <w:p w14:paraId="32FB3AEA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8AD8BAF" wp14:editId="44D49C74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0FF294" w14:textId="77777777" w:rsidR="009C5233" w:rsidRPr="008F4310" w:rsidRDefault="009C5233" w:rsidP="009C5233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D8BAF" id="Text Box 330" o:spid="_x0000_s1079" type="#_x0000_t202" style="position:absolute;margin-left:151.8pt;margin-top:1.2pt;width:2in;height:2in;z-index:2520632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" filled="f" stroked="f">
                <v:textbox style="mso-fit-shape-to-text:t">
                  <w:txbxContent>
                    <w:p w14:paraId="6B0FF294" w14:textId="77777777" w:rsidR="009C5233" w:rsidRPr="008F4310" w:rsidRDefault="009C5233" w:rsidP="009C5233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2B82ECDA" wp14:editId="58C53173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331" name="Straight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77FF2" id="Straight Connector 331" o:spid="_x0000_s1026" style="position:absolute;flip:y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 wp14:anchorId="2006E2D8" wp14:editId="433938AF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ABB75B" id="Straight Connector 332" o:spid="_x0000_s1026" style="position:absolute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05405E9B" wp14:editId="117A094C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333" name="Straight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FAB01" id="Straight Connector 333" o:spid="_x0000_s1026" style="position:absolute;z-index:2520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11C369CD" wp14:editId="10BE920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1161CB" id="Straight Connector 334" o:spid="_x0000_s1026" style="position:absolute;z-index:2520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57088" behindDoc="0" locked="0" layoutInCell="1" allowOverlap="1" wp14:anchorId="79F3CA23" wp14:editId="189E8D24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335" name="Straight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31A0F" id="Straight Connector 335" o:spid="_x0000_s1026" style="position:absolute;z-index:2520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Aur6lr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15994B43" wp14:editId="34E9111F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336" name="Straight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4A2B0" id="Straight Connector 336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55040" behindDoc="0" locked="0" layoutInCell="1" allowOverlap="1" wp14:anchorId="6C42AC8C" wp14:editId="54E27257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337" name="Straight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BC66F" id="Straight Connector 337" o:spid="_x0000_s1026" style="position:absolute;z-index:2520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0E495AA3" wp14:editId="2F26C953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338" name="Straight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253D5" id="Straight Connector 338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Aoh2hG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7E065223" wp14:editId="5389F283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339" name="Straight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8CBEE5" id="Straight Connector 339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6E2977B5" wp14:editId="47E25F14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340" name="Straight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3BEFA" id="Straight Connector 340" o:spid="_x0000_s1026" style="position:absolute;z-index:2520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526653B6" wp14:editId="3AA657F7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61911" id="Straight Connector 341" o:spid="_x0000_s1026" style="position:absolute;z-index:2520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1A897952" wp14:editId="2700096B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3CAB70" id="Straight Connector 342" o:spid="_x0000_s1026" style="position:absolute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4776246A" wp14:editId="1A5FC87B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A7B3F" id="Straight Connector 343" o:spid="_x0000_s1026" style="position:absolute;flip:x;z-index:25204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679AE595" wp14:editId="3C66693C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E314A" id="Straight Connector 344" o:spid="_x0000_s1026" style="position:absolute;flip:x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FDFF00C" wp14:editId="0D08E09E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1A50E" id="Straight Connector 345" o:spid="_x0000_s1026" style="position:absolute;flip:x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289DC23A" wp14:editId="4730E0B8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068B93" id="Straight Connector 346" o:spid="_x0000_s1026" style="position:absolute;z-index:2520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3A0DA7EE" w14:textId="471E1B68" w:rsidR="009C5233" w:rsidRDefault="009C5233" w:rsidP="009C5233">
      <w:r>
        <w:rPr>
          <w:noProof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786639A8" wp14:editId="349323D3">
                <wp:simplePos x="0" y="0"/>
                <wp:positionH relativeFrom="column">
                  <wp:posOffset>4556760</wp:posOffset>
                </wp:positionH>
                <wp:positionV relativeFrom="paragraph">
                  <wp:posOffset>248285</wp:posOffset>
                </wp:positionV>
                <wp:extent cx="30480" cy="281940"/>
                <wp:effectExtent l="38100" t="38100" r="64770" b="22860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8AB27" id="Straight Arrow Connector 350" o:spid="_x0000_s1026" type="#_x0000_t32" style="position:absolute;margin-left:358.8pt;margin-top:19.55pt;width:2.4pt;height:22.2pt;flip:y;z-index:2520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" strokecolor="red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3929CEC8" wp14:editId="13EEA3A1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E6735" id="Straight Connector 347" o:spid="_x0000_s1026" style="position:absolute;z-index:2520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184" behindDoc="0" locked="0" layoutInCell="1" allowOverlap="1" wp14:anchorId="45080A37" wp14:editId="607CB8B2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2AF7E" id="Straight Connector 348" o:spid="_x0000_s1026" style="position:absolute;flip:x;z-index:2520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824" behindDoc="0" locked="0" layoutInCell="1" allowOverlap="1" wp14:anchorId="2BC660E7" wp14:editId="74804865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349" name="Straight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B5F30E" id="Straight Connector 349" o:spid="_x0000_s1026" style="position:absolute;z-index:2520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" strokecolor="#024f75 [3204]" strokeweight="1pt"/>
            </w:pict>
          </mc:Fallback>
        </mc:AlternateContent>
      </w:r>
    </w:p>
    <w:p w14:paraId="38F03332" w14:textId="2490190F" w:rsidR="009C5233" w:rsidRDefault="009C5233" w:rsidP="009C5233"/>
    <w:p w14:paraId="7EA635F2" w14:textId="579858CF" w:rsidR="00D04C31" w:rsidRDefault="00D04C31" w:rsidP="00D04C31">
      <w:r>
        <w:t xml:space="preserve">                                                                                                              Q1</w:t>
      </w:r>
    </w:p>
    <w:p w14:paraId="2F1AAB1E" w14:textId="2D2369E1" w:rsidR="00BE09E6" w:rsidRDefault="00BE09E6" w:rsidP="00DF027C"/>
    <w:p w14:paraId="42A19742" w14:textId="4C34937F" w:rsidR="00BE09E6" w:rsidRDefault="00BE09E6" w:rsidP="00DF027C"/>
    <w:p w14:paraId="180B44C8" w14:textId="035A77BD" w:rsidR="00BE09E6" w:rsidRDefault="00BE09E6" w:rsidP="00DF027C"/>
    <w:p w14:paraId="7E9B94F7" w14:textId="05EBC93F" w:rsidR="0013174E" w:rsidRDefault="00D04C31" w:rsidP="0013174E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r>
        <w:rPr>
          <w:color w:val="81B295" w:themeColor="accent5" w:themeShade="BF"/>
        </w:rPr>
        <w:t>9</w:t>
      </w:r>
      <w:r w:rsidR="0013174E">
        <w:rPr>
          <w:color w:val="81B295" w:themeColor="accent5" w:themeShade="BF"/>
        </w:rPr>
        <w:t xml:space="preserve">    </w:t>
      </w:r>
      <w:r w:rsidR="0013174E">
        <w:rPr>
          <w:color w:val="C00000"/>
        </w:rPr>
        <w:t>|_|</w:t>
      </w:r>
      <w:r w:rsidR="0013174E" w:rsidRPr="0013174E">
        <w:rPr>
          <w:color w:val="C00000"/>
        </w:rPr>
        <w:t xml:space="preserve"> -&gt; </w:t>
      </w:r>
      <w:r w:rsidR="0013174E">
        <w:rPr>
          <w:color w:val="C00000"/>
        </w:rPr>
        <w:t>|_</w:t>
      </w:r>
      <w:proofErr w:type="gramStart"/>
      <w:r w:rsidR="0013174E">
        <w:rPr>
          <w:color w:val="C00000"/>
        </w:rPr>
        <w:t>|</w:t>
      </w:r>
      <w:r w:rsidR="0013174E" w:rsidRPr="0013174E">
        <w:rPr>
          <w:color w:val="C00000"/>
        </w:rPr>
        <w:t>,R</w:t>
      </w:r>
      <w:proofErr w:type="gramEnd"/>
    </w:p>
    <w:p w14:paraId="15E9A222" w14:textId="31AEBCD8" w:rsidR="00D04C31" w:rsidRDefault="00D04C31" w:rsidP="00D04C31">
      <w:pPr>
        <w:rPr>
          <w:b w:val="0"/>
          <w:bCs/>
        </w:rPr>
      </w:pPr>
    </w:p>
    <w:p w14:paraId="3EFDBF3A" w14:textId="77777777" w:rsidR="00D04C31" w:rsidRPr="00503786" w:rsidRDefault="00D04C31" w:rsidP="00D04C31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72D37D42" wp14:editId="36794D7B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3C480C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37D42" id="Text Box 351" o:spid="_x0000_s1080" type="#_x0000_t202" style="position:absolute;margin-left:210pt;margin-top:3.4pt;width:2in;height:2in;z-index:2521082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SWNDwIAACo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" filled="f" stroked="f">
                <v:textbox style="mso-fit-shape-to-text:t">
                  <w:txbxContent>
                    <w:p w14:paraId="133C480C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264" behindDoc="0" locked="0" layoutInCell="1" allowOverlap="1" wp14:anchorId="669E2EF0" wp14:editId="5D7BA36C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48BD15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E2EF0" id="Text Box 352" o:spid="_x0000_s1081" type="#_x0000_t202" style="position:absolute;margin-left:127.45pt;margin-top:4pt;width:2in;height:2in;z-index:252107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" filled="f" stroked="f">
                <v:textbox style="mso-fit-shape-to-text:t">
                  <w:txbxContent>
                    <w:p w14:paraId="6B48BD15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6B395833" wp14:editId="11F980EF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1E5E8" id="Straight Connector 353" o:spid="_x0000_s1026" style="position:absolute;flip:y;z-index:2521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168" behindDoc="0" locked="0" layoutInCell="1" allowOverlap="1" wp14:anchorId="2BD41396" wp14:editId="02003544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96975" id="Straight Connector 354" o:spid="_x0000_s1026" style="position:absolute;z-index:2521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5D082806" wp14:editId="1CF46279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D7AE0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2806" id="Text Box 355" o:spid="_x0000_s1082" type="#_x0000_t202" style="position:absolute;margin-left:351.6pt;margin-top:5.2pt;width:2in;height:2in;z-index:2521021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" filled="f" stroked="f">
                <v:textbox style="mso-fit-shape-to-text:t">
                  <w:txbxContent>
                    <w:p w14:paraId="45D7AE0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667282D6" wp14:editId="52124580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4DED79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282D6" id="Text Box 356" o:spid="_x0000_s1083" type="#_x0000_t202" style="position:absolute;margin-left:319.2pt;margin-top:5.8pt;width:2in;height:2in;z-index:2521011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HzzDwIAACoEAAAOAAAAZHJzL2Uyb0RvYy54bWysU99v2jAQfp+0/8Hy+wggurK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" filled="f" stroked="f">
                <v:textbox style="mso-fit-shape-to-text:t">
                  <w:txbxContent>
                    <w:p w14:paraId="604DED79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22011FB6" wp14:editId="202A4549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1536E6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11FB6" id="Text Box 357" o:spid="_x0000_s1084" type="#_x0000_t202" style="position:absolute;margin-left:293.4pt;margin-top:5.2pt;width:2in;height:2in;z-index:2521000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" filled="f" stroked="f">
                <v:textbox style="mso-fit-shape-to-text:t">
                  <w:txbxContent>
                    <w:p w14:paraId="0B1536E6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072" behindDoc="0" locked="0" layoutInCell="1" allowOverlap="1" wp14:anchorId="10B0D5E4" wp14:editId="6B0A5388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4B703B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0D5E4" id="Text Box 358" o:spid="_x0000_s1085" type="#_x0000_t202" style="position:absolute;margin-left:263.4pt;margin-top:5.65pt;width:2in;height:2in;z-index:2520990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" filled="f" stroked="f">
                <v:textbox style="mso-fit-shape-to-text:t">
                  <w:txbxContent>
                    <w:p w14:paraId="244B703B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06338218" wp14:editId="01128599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C7D07F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38218" id="Text Box 359" o:spid="_x0000_s1086" type="#_x0000_t202" style="position:absolute;margin-left:0;margin-top:2.65pt;width:2in;height:2in;z-index:2520980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" filled="f" stroked="f">
                <v:textbox style="mso-fit-shape-to-text:t">
                  <w:txbxContent>
                    <w:p w14:paraId="6AC7D07F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3E9BFEDF" wp14:editId="018D8503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4E2B26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BFEDF" id="Text Box 360" o:spid="_x0000_s1087" type="#_x0000_t202" style="position:absolute;margin-left:179.4pt;margin-top:1.3pt;width:2in;height:2in;z-index:2520970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" filled="f" stroked="f">
                <v:textbox style="mso-fit-shape-to-text:t">
                  <w:txbxContent>
                    <w:p w14:paraId="404E2B26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2D34746C" wp14:editId="50630CC8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43F1E1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4746C" id="Text Box 361" o:spid="_x0000_s1088" type="#_x0000_t202" style="position:absolute;margin-left:151.8pt;margin-top:1.2pt;width:2in;height:2in;z-index:252096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" filled="f" stroked="f">
                <v:textbox style="mso-fit-shape-to-text:t">
                  <w:txbxContent>
                    <w:p w14:paraId="7943F1E1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02EE26D2" wp14:editId="0553ED1B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362" name="Straight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9FBDC" id="Straight Connector 362" o:spid="_x0000_s1026" style="position:absolute;flip:y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92928" behindDoc="0" locked="0" layoutInCell="1" allowOverlap="1" wp14:anchorId="7FBBDBBB" wp14:editId="64E98B3C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363" name="Straight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4296B" id="Straight Connector 363" o:spid="_x0000_s1026" style="position:absolute;z-index:2520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6E8F6685" wp14:editId="0E5CE179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364" name="Straight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8E3E3" id="Straight Connector 364" o:spid="_x0000_s1026" style="position:absolute;z-index:2520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90880" behindDoc="0" locked="0" layoutInCell="1" allowOverlap="1" wp14:anchorId="1C429AD4" wp14:editId="423A6F83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05FB7" id="Straight Connector 365" o:spid="_x0000_s1026" style="position:absolute;z-index:2520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89856" behindDoc="0" locked="0" layoutInCell="1" allowOverlap="1" wp14:anchorId="56D4CCC8" wp14:editId="3CC0E67A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366" name="Straight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73410" id="Straight Connector 366" o:spid="_x0000_s1026" style="position:absolute;z-index:2520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4F56BDA5" wp14:editId="4DB64F4A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367" name="Straight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F438B" id="Straight Connector 367" o:spid="_x0000_s1026" style="position:absolute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660C9662" wp14:editId="0BF218E7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02B53" id="Straight Connector 368" o:spid="_x0000_s1026" style="position:absolute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61B20D97" wp14:editId="06C03220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369" name="Straight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EF0C8E" id="Straight Connector 369" o:spid="_x0000_s1026" style="position:absolute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164FA80E" wp14:editId="08EEDDEE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370" name="Straight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AEA777" id="Straight Connector 370" o:spid="_x0000_s1026" style="position:absolute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84736" behindDoc="0" locked="0" layoutInCell="1" allowOverlap="1" wp14:anchorId="4EC4B9D1" wp14:editId="6C197644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371" name="Straight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4BBFF1" id="Straight Connector 371" o:spid="_x0000_s1026" style="position:absolute;z-index:2520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27DB0BC3" wp14:editId="195EF176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372" name="Straight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120D9" id="Straight Connector 372" o:spid="_x0000_s1026" style="position:absolute;z-index:2520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82688" behindDoc="0" locked="0" layoutInCell="1" allowOverlap="1" wp14:anchorId="6A62097E" wp14:editId="4E130781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373" name="Straight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841DF4" id="Straight Connector 373" o:spid="_x0000_s1026" style="position:absolute;z-index:2520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4B13CCCF" wp14:editId="51A4FF15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374" name="Straight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62524" id="Straight Connector 374" o:spid="_x0000_s1026" style="position:absolute;flip:x;z-index:25208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080640" behindDoc="0" locked="0" layoutInCell="1" allowOverlap="1" wp14:anchorId="41DAB952" wp14:editId="7F045FD1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375" name="Straight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DC4A" id="Straight Connector 375" o:spid="_x0000_s1026" style="position:absolute;flip:x;z-index:2520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65DCDDBE" wp14:editId="6533B5F0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4660E" id="Straight Connector 376" o:spid="_x0000_s1026" style="position:absolute;flip:x;z-index:2520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0BD791F5" wp14:editId="68070858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377" name="Straight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1FC6A" id="Straight Connector 377" o:spid="_x0000_s1026" style="position:absolute;z-index:2520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279DFBD9" w14:textId="7E2BDC95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6CD2801E" wp14:editId="106AC095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379" name="Straight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11DE6" id="Straight Connector 379" o:spid="_x0000_s1026" style="position:absolute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5F5AA4D0" wp14:editId="3371B401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380" name="Straight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1B8A0" id="Straight Connector 380" o:spid="_x0000_s1026" style="position:absolute;flip:x;z-index:2520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592" behindDoc="0" locked="0" layoutInCell="1" allowOverlap="1" wp14:anchorId="2C13482E" wp14:editId="7AC4E0ED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381" name="Straight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C2979" id="Straight Connector 381" o:spid="_x0000_s1026" style="position:absolute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" strokecolor="#024f75 [3204]" strokeweight="1pt"/>
            </w:pict>
          </mc:Fallback>
        </mc:AlternateContent>
      </w:r>
    </w:p>
    <w:p w14:paraId="2ADA57A4" w14:textId="643A717A" w:rsidR="00D04C31" w:rsidRDefault="00D04C31" w:rsidP="00D04C31">
      <w:r>
        <w:t xml:space="preserve">                                                                                                                       Q1</w:t>
      </w:r>
    </w:p>
    <w:p w14:paraId="40B04149" w14:textId="73BA389C" w:rsidR="00BE09E6" w:rsidRDefault="00D04C31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70D7F57A" wp14:editId="2091B34A">
                <wp:simplePos x="0" y="0"/>
                <wp:positionH relativeFrom="column">
                  <wp:posOffset>4892040</wp:posOffset>
                </wp:positionH>
                <wp:positionV relativeFrom="paragraph">
                  <wp:posOffset>13970</wp:posOffset>
                </wp:positionV>
                <wp:extent cx="30480" cy="281940"/>
                <wp:effectExtent l="38100" t="38100" r="64770" b="22860"/>
                <wp:wrapNone/>
                <wp:docPr id="378" name="Straight Arrow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82C4E" id="Straight Arrow Connector 378" o:spid="_x0000_s1026" type="#_x0000_t32" style="position:absolute;margin-left:385.2pt;margin-top:1.1pt;width:2.4pt;height:22.2pt;flip:y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" strokecolor="red" strokeweight="1pt">
                <v:stroke endarrow="block"/>
              </v:shape>
            </w:pict>
          </mc:Fallback>
        </mc:AlternateContent>
      </w:r>
    </w:p>
    <w:p w14:paraId="64F85C22" w14:textId="26F379B1" w:rsidR="00BE09E6" w:rsidRDefault="00BE09E6" w:rsidP="00DF027C"/>
    <w:p w14:paraId="65904002" w14:textId="31203A1A" w:rsidR="00BE09E6" w:rsidRDefault="00BE09E6" w:rsidP="00DF027C"/>
    <w:p w14:paraId="3C61B6AF" w14:textId="0BAA3D1B" w:rsidR="00D04C31" w:rsidRDefault="00D04C31" w:rsidP="00DF027C"/>
    <w:p w14:paraId="721C6AD4" w14:textId="77777777" w:rsidR="00D04C31" w:rsidRDefault="00D04C31" w:rsidP="00D04C31"/>
    <w:p w14:paraId="6EBB4728" w14:textId="6B2757A6" w:rsidR="0013174E" w:rsidRDefault="00D04C31" w:rsidP="0013174E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r>
        <w:rPr>
          <w:color w:val="81B295" w:themeColor="accent5" w:themeShade="BF"/>
        </w:rPr>
        <w:t>10</w:t>
      </w:r>
      <w:r w:rsidR="0013174E">
        <w:rPr>
          <w:color w:val="81B295" w:themeColor="accent5" w:themeShade="BF"/>
        </w:rPr>
        <w:t xml:space="preserve"> </w:t>
      </w:r>
      <w:r w:rsidR="0013174E" w:rsidRPr="0013174E">
        <w:rPr>
          <w:color w:val="C00000"/>
        </w:rPr>
        <w:t xml:space="preserve">1 -&gt; </w:t>
      </w:r>
      <w:proofErr w:type="gramStart"/>
      <w:r w:rsidR="0013174E">
        <w:rPr>
          <w:color w:val="C00000"/>
        </w:rPr>
        <w:t>0</w:t>
      </w:r>
      <w:r w:rsidR="0013174E" w:rsidRPr="0013174E">
        <w:rPr>
          <w:color w:val="C00000"/>
        </w:rPr>
        <w:t>,</w:t>
      </w:r>
      <w:r w:rsidR="0013174E">
        <w:rPr>
          <w:color w:val="C00000"/>
        </w:rPr>
        <w:t>L</w:t>
      </w:r>
      <w:proofErr w:type="gramEnd"/>
    </w:p>
    <w:p w14:paraId="473B310A" w14:textId="21A5C970" w:rsidR="00D04C31" w:rsidRDefault="00D04C31" w:rsidP="00D04C31">
      <w:pPr>
        <w:rPr>
          <w:b w:val="0"/>
          <w:bCs/>
        </w:rPr>
      </w:pPr>
    </w:p>
    <w:p w14:paraId="44D5275F" w14:textId="77777777" w:rsidR="00D04C31" w:rsidRPr="00503786" w:rsidRDefault="00D04C31" w:rsidP="00D04C31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62FA91E6" wp14:editId="41BC1BEA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11409C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A91E6" id="Text Box 382" o:spid="_x0000_s1089" type="#_x0000_t202" style="position:absolute;margin-left:210pt;margin-top:3.4pt;width:2in;height:2in;z-index:2521410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" filled="f" stroked="f">
                <v:textbox style="mso-fit-shape-to-text:t">
                  <w:txbxContent>
                    <w:p w14:paraId="3511409C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032" behindDoc="0" locked="0" layoutInCell="1" allowOverlap="1" wp14:anchorId="6887C768" wp14:editId="3BF9D419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89351C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7C768" id="Text Box 383" o:spid="_x0000_s1090" type="#_x0000_t202" style="position:absolute;margin-left:127.45pt;margin-top:4pt;width:2in;height:2in;z-index:252140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DH9DwIAACo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" filled="f" stroked="f">
                <v:textbox style="mso-fit-shape-to-text:t">
                  <w:txbxContent>
                    <w:p w14:paraId="7A89351C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984" behindDoc="0" locked="0" layoutInCell="1" allowOverlap="1" wp14:anchorId="7A4A8B76" wp14:editId="18D5198B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384" name="Straight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83C29" id="Straight Connector 384" o:spid="_x0000_s1026" style="position:absolute;flip:y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936" behindDoc="0" locked="0" layoutInCell="1" allowOverlap="1" wp14:anchorId="42419DB9" wp14:editId="6A4C8CD5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385" name="Straight Connector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73637" id="Straight Connector 385" o:spid="_x0000_s1026" style="position:absolute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912" behindDoc="0" locked="0" layoutInCell="1" allowOverlap="1" wp14:anchorId="15C3C44A" wp14:editId="124DF67F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1B0D3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3C44A" id="Text Box 386" o:spid="_x0000_s1091" type="#_x0000_t202" style="position:absolute;margin-left:351.6pt;margin-top:5.2pt;width:2in;height:2in;z-index:252134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" filled="f" stroked="f">
                <v:textbox style="mso-fit-shape-to-text:t">
                  <w:txbxContent>
                    <w:p w14:paraId="091B0D3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888" behindDoc="0" locked="0" layoutInCell="1" allowOverlap="1" wp14:anchorId="53F60EAC" wp14:editId="219DC097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142AA9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60EAC" id="Text Box 387" o:spid="_x0000_s1092" type="#_x0000_t202" style="position:absolute;margin-left:319.2pt;margin-top:5.8pt;width:2in;height:2in;z-index:252133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" filled="f" stroked="f">
                <v:textbox style="mso-fit-shape-to-text:t">
                  <w:txbxContent>
                    <w:p w14:paraId="5E142AA9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864" behindDoc="0" locked="0" layoutInCell="1" allowOverlap="1" wp14:anchorId="3BF22E1B" wp14:editId="54DFA610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9BA0EB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22E1B" id="Text Box 388" o:spid="_x0000_s1093" type="#_x0000_t202" style="position:absolute;margin-left:293.4pt;margin-top:5.2pt;width:2in;height:2in;z-index:252132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WiDDwIAACoEAAAOAAAAZHJzL2Uyb0RvYy54bWysU99v2jAQfp+0/8Hy+wgg1rK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" filled="f" stroked="f">
                <v:textbox style="mso-fit-shape-to-text:t">
                  <w:txbxContent>
                    <w:p w14:paraId="399BA0EB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22F28F01" wp14:editId="4E64CF03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A70A35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28F01" id="Text Box 389" o:spid="_x0000_s1094" type="#_x0000_t202" style="position:absolute;margin-left:263.4pt;margin-top:5.65pt;width:2in;height:2in;z-index:252131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" filled="f" stroked="f">
                <v:textbox style="mso-fit-shape-to-text:t">
                  <w:txbxContent>
                    <w:p w14:paraId="1CA70A35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816" behindDoc="0" locked="0" layoutInCell="1" allowOverlap="1" wp14:anchorId="0C668208" wp14:editId="53971B83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97226E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68208" id="Text Box 390" o:spid="_x0000_s1095" type="#_x0000_t202" style="position:absolute;margin-left:0;margin-top:2.65pt;width:2in;height:2in;z-index:2521308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" filled="f" stroked="f">
                <v:textbox style="mso-fit-shape-to-text:t">
                  <w:txbxContent>
                    <w:p w14:paraId="4C97226E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792" behindDoc="0" locked="0" layoutInCell="1" allowOverlap="1" wp14:anchorId="670749AD" wp14:editId="1DA270EE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E1EC6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749AD" id="Text Box 391" o:spid="_x0000_s1096" type="#_x0000_t202" style="position:absolute;margin-left:179.4pt;margin-top:1.3pt;width:2in;height:2in;z-index:252129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" filled="f" stroked="f">
                <v:textbox style="mso-fit-shape-to-text:t">
                  <w:txbxContent>
                    <w:p w14:paraId="62E1EC6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768" behindDoc="0" locked="0" layoutInCell="1" allowOverlap="1" wp14:anchorId="7BD31055" wp14:editId="6B267DB8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A2DAAE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31055" id="Text Box 392" o:spid="_x0000_s1097" type="#_x0000_t202" style="position:absolute;margin-left:151.8pt;margin-top:1.2pt;width:2in;height:2in;z-index:252128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" filled="f" stroked="f">
                <v:textbox style="mso-fit-shape-to-text:t">
                  <w:txbxContent>
                    <w:p w14:paraId="2DA2DAAE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27744" behindDoc="0" locked="0" layoutInCell="1" allowOverlap="1" wp14:anchorId="3EB1EAF6" wp14:editId="4A8FC798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393" name="Straight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6111D" id="Straight Connector 393" o:spid="_x0000_s1026" style="position:absolute;flip:y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08E8DF19" wp14:editId="68C3837E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394" name="Straight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A09C9" id="Straight Connector 394" o:spid="_x0000_s1026" style="position:absolute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24672" behindDoc="0" locked="0" layoutInCell="1" allowOverlap="1" wp14:anchorId="2F986891" wp14:editId="04F05CD2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395" name="Straight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56966" id="Straight Connector 395" o:spid="_x0000_s1026" style="position:absolute;z-index:2521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23648" behindDoc="0" locked="0" layoutInCell="1" allowOverlap="1" wp14:anchorId="1425851C" wp14:editId="7E704C13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396" name="Straight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3BEE7" id="Straight Connector 396" o:spid="_x0000_s1026" style="position:absolute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35236AFE" wp14:editId="2ACC4FF1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397" name="Straight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6ADF85" id="Straight Connector 397" o:spid="_x0000_s1026" style="position:absolute;z-index:2521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CnX+nP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7B2396D5" wp14:editId="1F5E51C2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398" name="Straight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6722C" id="Straight Connector 398" o:spid="_x0000_s1026" style="position:absolute;z-index:2521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00733401" wp14:editId="5E9ECA80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399" name="Straight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A7964" id="Straight Connector 399" o:spid="_x0000_s1026" style="position:absolute;z-index:2521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CCB7CED" wp14:editId="758448AA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400" name="Straight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4A151" id="Straight Connector 400" o:spid="_x0000_s1026" style="position:absolute;z-index:2521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6EE4A747" wp14:editId="54F24301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DE73FB" id="Straight Connector 401" o:spid="_x0000_s1026" style="position:absolute;z-index:2521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6D017313" wp14:editId="6BA88773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402" name="Straight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4E8D9" id="Straight Connector 402" o:spid="_x0000_s1026" style="position:absolute;z-index:2521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3B61482E" wp14:editId="1E1ADADD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403" name="Straight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E03D5B" id="Straight Connector 403" o:spid="_x0000_s1026" style="position:absolute;z-index:2521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074B1513" wp14:editId="667423A3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404" name="Straight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4EB92" id="Straight Connector 404" o:spid="_x0000_s1026" style="position:absolute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14432" behindDoc="0" locked="0" layoutInCell="1" allowOverlap="1" wp14:anchorId="108804BA" wp14:editId="4D2A053F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405" name="Straight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BE4F00" id="Straight Connector 405" o:spid="_x0000_s1026" style="position:absolute;flip:x;z-index:25211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60182C22" wp14:editId="1A6203EC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406" name="Straight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7A469" id="Straight Connector 406" o:spid="_x0000_s1026" style="position:absolute;flip:x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3D3D39F8" wp14:editId="70E5B2A3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407" name="Straight Connector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0D9BC" id="Straight Connector 407" o:spid="_x0000_s1026" style="position:absolute;flip:x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3703055C" wp14:editId="09F174DD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408" name="Straight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B10F7D" id="Straight Connector 408" o:spid="_x0000_s1026" style="position:absolute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40544014" w14:textId="77777777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136960" behindDoc="0" locked="0" layoutInCell="1" allowOverlap="1" wp14:anchorId="0F1CFEFB" wp14:editId="666E9B9A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409" name="Straight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1C278" id="Straight Connector 409" o:spid="_x0000_s1026" style="position:absolute;z-index:2521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720" behindDoc="0" locked="0" layoutInCell="1" allowOverlap="1" wp14:anchorId="3C545A88" wp14:editId="0B21E95A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410" name="Straight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030A3" id="Straight Connector 410" o:spid="_x0000_s1026" style="position:absolute;flip:x;z-index:2521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2F01E249" wp14:editId="7652D405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411" name="Straight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6C74B" id="Straight Connector 411" o:spid="_x0000_s1026" style="position:absolute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" strokecolor="#024f75 [3204]" strokeweight="1pt"/>
            </w:pict>
          </mc:Fallback>
        </mc:AlternateContent>
      </w:r>
    </w:p>
    <w:p w14:paraId="7B2B0D90" w14:textId="2E0FAF73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629CCB49" wp14:editId="554C5144">
                <wp:simplePos x="0" y="0"/>
                <wp:positionH relativeFrom="column">
                  <wp:posOffset>4572000</wp:posOffset>
                </wp:positionH>
                <wp:positionV relativeFrom="paragraph">
                  <wp:posOffset>157480</wp:posOffset>
                </wp:positionV>
                <wp:extent cx="30480" cy="281940"/>
                <wp:effectExtent l="38100" t="38100" r="64770" b="22860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497D7" id="Straight Arrow Connector 412" o:spid="_x0000_s1026" type="#_x0000_t32" style="position:absolute;margin-left:5in;margin-top:12.4pt;width:2.4pt;height:22.2pt;flip:y;z-index:2521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" strokecolor="red" strokeweight="1pt">
                <v:stroke endarrow="block"/>
              </v:shape>
            </w:pict>
          </mc:Fallback>
        </mc:AlternateContent>
      </w:r>
      <w:r>
        <w:t xml:space="preserve">                                                                                                                Q2</w:t>
      </w:r>
    </w:p>
    <w:p w14:paraId="3DB44666" w14:textId="2248EAEC" w:rsidR="00D04C31" w:rsidRDefault="00D04C31" w:rsidP="00D04C31"/>
    <w:p w14:paraId="47FD7EE9" w14:textId="77777777" w:rsidR="00D04C31" w:rsidRDefault="00D04C31" w:rsidP="00D04C31"/>
    <w:p w14:paraId="1CF6ED02" w14:textId="47EF220B" w:rsidR="00D04C31" w:rsidRDefault="00D04C31" w:rsidP="00DF027C"/>
    <w:p w14:paraId="3BF9E24D" w14:textId="7C6B89CC" w:rsidR="00D04C31" w:rsidRDefault="00D04C31" w:rsidP="00DF027C"/>
    <w:p w14:paraId="4492518B" w14:textId="3C4F13D8" w:rsidR="00D04C31" w:rsidRDefault="00D04C31" w:rsidP="00DF027C"/>
    <w:p w14:paraId="78722CAD" w14:textId="685E7C4B" w:rsidR="0013174E" w:rsidRDefault="00D04C31" w:rsidP="0013174E">
      <w:pPr>
        <w:rPr>
          <w:b w:val="0"/>
          <w:bCs/>
        </w:rPr>
      </w:pPr>
      <w:r w:rsidRPr="00DC0858">
        <w:rPr>
          <w:color w:val="81B295" w:themeColor="accent5" w:themeShade="BF"/>
        </w:rPr>
        <w:lastRenderedPageBreak/>
        <w:t xml:space="preserve">Time </w:t>
      </w:r>
      <w:proofErr w:type="gramStart"/>
      <w:r>
        <w:rPr>
          <w:color w:val="81B295" w:themeColor="accent5" w:themeShade="BF"/>
        </w:rPr>
        <w:t>11</w:t>
      </w:r>
      <w:r w:rsidR="0013174E">
        <w:rPr>
          <w:color w:val="81B295" w:themeColor="accent5" w:themeShade="BF"/>
        </w:rPr>
        <w:t xml:space="preserve">  </w:t>
      </w:r>
      <w:r w:rsidR="0013174E" w:rsidRPr="0013174E">
        <w:rPr>
          <w:color w:val="C00000"/>
        </w:rPr>
        <w:t>1</w:t>
      </w:r>
      <w:proofErr w:type="gramEnd"/>
      <w:r w:rsidR="0013174E" w:rsidRPr="0013174E">
        <w:rPr>
          <w:color w:val="C00000"/>
        </w:rPr>
        <w:t xml:space="preserve"> -&gt; 1,</w:t>
      </w:r>
      <w:r w:rsidR="0013174E">
        <w:rPr>
          <w:color w:val="C00000"/>
        </w:rPr>
        <w:t>L</w:t>
      </w:r>
    </w:p>
    <w:p w14:paraId="1349FAB8" w14:textId="4F28E980" w:rsidR="00D04C31" w:rsidRDefault="00D04C31" w:rsidP="00D04C31">
      <w:pPr>
        <w:rPr>
          <w:b w:val="0"/>
          <w:bCs/>
        </w:rPr>
      </w:pPr>
    </w:p>
    <w:p w14:paraId="18241EC4" w14:textId="77777777" w:rsidR="00D04C31" w:rsidRPr="00503786" w:rsidRDefault="00D04C31" w:rsidP="00D04C31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011AB6A5" wp14:editId="78DD8160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5364FF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AB6A5" id="Text Box 413" o:spid="_x0000_s1098" type="#_x0000_t202" style="position:absolute;margin-left:210pt;margin-top:3.4pt;width:2in;height:2in;z-index:2521738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" filled="f" stroked="f">
                <v:textbox style="mso-fit-shape-to-text:t">
                  <w:txbxContent>
                    <w:p w14:paraId="105364FF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800" behindDoc="0" locked="0" layoutInCell="1" allowOverlap="1" wp14:anchorId="64B92ADF" wp14:editId="2EAEA114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32CC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92ADF" id="Text Box 414" o:spid="_x0000_s1099" type="#_x0000_t202" style="position:absolute;margin-left:127.45pt;margin-top:4pt;width:2in;height:2in;z-index:252172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" filled="f" stroked="f">
                <v:textbox style="mso-fit-shape-to-text:t">
                  <w:txbxContent>
                    <w:p w14:paraId="096032CC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7C663D9A" wp14:editId="795625C4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415" name="Straight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55B39" id="Straight Connector 415" o:spid="_x0000_s1026" style="position:absolute;flip:y;z-index:2521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78F3D4E6" wp14:editId="3D3B6FC5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416" name="Straight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1CFFC" id="Straight Connector 416" o:spid="_x0000_s1026" style="position:absolute;z-index:2521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2C3BA7EB" wp14:editId="07A5A390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53D61D" w14:textId="06AFAFCD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BA7EB" id="Text Box 417" o:spid="_x0000_s1100" type="#_x0000_t202" style="position:absolute;margin-left:351.6pt;margin-top:5.2pt;width:2in;height:2in;z-index:252167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8LSDwIAACo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" filled="f" stroked="f">
                <v:textbox style="mso-fit-shape-to-text:t">
                  <w:txbxContent>
                    <w:p w14:paraId="1653D61D" w14:textId="06AFAFCD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78807FD6" wp14:editId="74B51B3E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8987BA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07FD6" id="Text Box 418" o:spid="_x0000_s1101" type="#_x0000_t202" style="position:absolute;margin-left:319.2pt;margin-top:5.8pt;width:2in;height:2in;z-index:252166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VODwIAACoEAAAOAAAAZHJzL2Uyb0RvYy54bWysU99v2jAQfp+0/8Hy+wggurK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" filled="f" stroked="f">
                <v:textbox style="mso-fit-shape-to-text:t">
                  <w:txbxContent>
                    <w:p w14:paraId="118987BA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62E305F1" wp14:editId="3A67E876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74B654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305F1" id="Text Box 419" o:spid="_x0000_s1102" type="#_x0000_t202" style="position:absolute;margin-left:293.4pt;margin-top:5.2pt;width:2in;height:2in;z-index:252165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3wwDwIAACoEAAAOAAAAZHJzL2Uyb0RvYy54bWysU99v2jAQfp+0/8Hy+wgg1rK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" filled="f" stroked="f">
                <v:textbox style="mso-fit-shape-to-text:t">
                  <w:txbxContent>
                    <w:p w14:paraId="0674B654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3F4DBEA6" wp14:editId="2497C098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EEE754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DBEA6" id="Text Box 420" o:spid="_x0000_s1103" type="#_x0000_t202" style="position:absolute;margin-left:263.4pt;margin-top:5.65pt;width:2in;height:2in;z-index:252164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" filled="f" stroked="f">
                <v:textbox style="mso-fit-shape-to-text:t">
                  <w:txbxContent>
                    <w:p w14:paraId="37EEE754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584" behindDoc="0" locked="0" layoutInCell="1" allowOverlap="1" wp14:anchorId="6CC45C56" wp14:editId="44173645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86CA32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45C56" id="Text Box 421" o:spid="_x0000_s1104" type="#_x0000_t202" style="position:absolute;margin-left:0;margin-top:2.65pt;width:2in;height:2in;z-index:2521635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" filled="f" stroked="f">
                <v:textbox style="mso-fit-shape-to-text:t">
                  <w:txbxContent>
                    <w:p w14:paraId="5D86CA32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4989C59D" wp14:editId="456EFBFD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88723E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9C59D" id="Text Box 422" o:spid="_x0000_s1105" type="#_x0000_t202" style="position:absolute;margin-left:179.4pt;margin-top:1.3pt;width:2in;height:2in;z-index:252162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DNsDwIAACo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" filled="f" stroked="f">
                <v:textbox style="mso-fit-shape-to-text:t">
                  <w:txbxContent>
                    <w:p w14:paraId="2088723E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4DC5FE96" wp14:editId="3FC4ACFD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514AEF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5FE96" id="Text Box 423" o:spid="_x0000_s1106" type="#_x0000_t202" style="position:absolute;margin-left:151.8pt;margin-top:1.2pt;width:2in;height:2in;z-index:252161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" filled="f" stroked="f">
                <v:textbox style="mso-fit-shape-to-text:t">
                  <w:txbxContent>
                    <w:p w14:paraId="0C514AEF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772D4058" wp14:editId="1E0A7964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424" name="Straight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0FBBC" id="Straight Connector 424" o:spid="_x0000_s1026" style="position:absolute;flip:y;z-index:2521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12DFA9E7" wp14:editId="2985BBB7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425" name="Straight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2F227" id="Straight Connector 425" o:spid="_x0000_s1026" style="position:absolute;z-index:2521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0A7F292F" wp14:editId="4B5BB169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426" name="Straight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92C89" id="Straight Connector 426" o:spid="_x0000_s1026" style="position:absolute;z-index:2521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7B1F1F9" wp14:editId="209C955B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427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1151D" id="Straight Connector 427" o:spid="_x0000_s1026" style="position:absolute;z-index:2521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321A8ADE" wp14:editId="3F4E3313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428" name="Straight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EB183" id="Straight Connector 428" o:spid="_x0000_s1026" style="position:absolute;z-index:2521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B0Y5Po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360A443B" wp14:editId="42E86D97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429" name="Straight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3EBBC" id="Straight Connector 429" o:spid="_x0000_s1026" style="position:absolute;z-index:2521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53344" behindDoc="0" locked="0" layoutInCell="1" allowOverlap="1" wp14:anchorId="69C111BE" wp14:editId="2ED2A8B3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CCE06" id="Straight Connector 430" o:spid="_x0000_s1026" style="position:absolute;z-index:2521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52320" behindDoc="0" locked="0" layoutInCell="1" allowOverlap="1" wp14:anchorId="629EAC79" wp14:editId="7C4B88CD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431" name="Straight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262C9" id="Straight Connector 431" o:spid="_x0000_s1026" style="position:absolute;z-index:2521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BjNAcE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51296" behindDoc="0" locked="0" layoutInCell="1" allowOverlap="1" wp14:anchorId="78CC216C" wp14:editId="4A2B1D4D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432" name="Straight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510EF7" id="Straight Connector 432" o:spid="_x0000_s1026" style="position:absolute;z-index:2521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50272" behindDoc="0" locked="0" layoutInCell="1" allowOverlap="1" wp14:anchorId="730FF08E" wp14:editId="458C72C5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433" name="Straight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70C52" id="Straight Connector 433" o:spid="_x0000_s1026" style="position:absolute;z-index:2521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49248" behindDoc="0" locked="0" layoutInCell="1" allowOverlap="1" wp14:anchorId="381BBAB8" wp14:editId="1AD705CE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434" name="Straight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2F1D6C" id="Straight Connector 434" o:spid="_x0000_s1026" style="position:absolute;z-index:2521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48224" behindDoc="0" locked="0" layoutInCell="1" allowOverlap="1" wp14:anchorId="460664F6" wp14:editId="7E5C02E3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435" name="Straight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1F5A9" id="Straight Connector 435" o:spid="_x0000_s1026" style="position:absolute;z-index:2521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47200" behindDoc="0" locked="0" layoutInCell="1" allowOverlap="1" wp14:anchorId="2AE7B048" wp14:editId="156290B4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436" name="Straight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F0470" id="Straight Connector 436" o:spid="_x0000_s1026" style="position:absolute;flip:x;z-index:25214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146176" behindDoc="0" locked="0" layoutInCell="1" allowOverlap="1" wp14:anchorId="0155F501" wp14:editId="59A4CFE6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437" name="Straight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C5781" id="Straight Connector 437" o:spid="_x0000_s1026" style="position:absolute;flip:x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145152" behindDoc="0" locked="0" layoutInCell="1" allowOverlap="1" wp14:anchorId="22C88EAA" wp14:editId="0315C21D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438" name="Straight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DD195" id="Straight Connector 438" o:spid="_x0000_s1026" style="position:absolute;flip:x;z-index:2521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143104" behindDoc="0" locked="0" layoutInCell="1" allowOverlap="1" wp14:anchorId="74C48868" wp14:editId="32B1EEA0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439" name="Straight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A3644" id="Straight Connector 439" o:spid="_x0000_s1026" style="position:absolute;z-index:2521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3CBD0857" w14:textId="77777777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6F1C4FCE" wp14:editId="2C2E9051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440" name="Straight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12E058" id="Straight Connector 440" o:spid="_x0000_s1026" style="position:absolute;z-index:2521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11633E48" wp14:editId="2759153E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441" name="Straight Connector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A48B4" id="Straight Connector 441" o:spid="_x0000_s1026" style="position:absolute;flip:x;z-index:2521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128" behindDoc="0" locked="0" layoutInCell="1" allowOverlap="1" wp14:anchorId="1F90B122" wp14:editId="0CE83561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442" name="Straight Connector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6B10F" id="Straight Connector 442" o:spid="_x0000_s1026" style="position:absolute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" strokecolor="#024f75 [3204]" strokeweight="1pt"/>
            </w:pict>
          </mc:Fallback>
        </mc:AlternateContent>
      </w:r>
    </w:p>
    <w:p w14:paraId="3AF5C1DB" w14:textId="59012DB2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43547D6A" wp14:editId="0CCB16C8">
                <wp:simplePos x="0" y="0"/>
                <wp:positionH relativeFrom="column">
                  <wp:posOffset>4160520</wp:posOffset>
                </wp:positionH>
                <wp:positionV relativeFrom="paragraph">
                  <wp:posOffset>104140</wp:posOffset>
                </wp:positionV>
                <wp:extent cx="30480" cy="281940"/>
                <wp:effectExtent l="38100" t="38100" r="64770" b="22860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9C9235" id="Straight Arrow Connector 443" o:spid="_x0000_s1026" type="#_x0000_t32" style="position:absolute;margin-left:327.6pt;margin-top:8.2pt;width:2.4pt;height:22.2pt;flip:y;z-index:2521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" strokecolor="red" strokeweight="1pt">
                <v:stroke endarrow="block"/>
              </v:shape>
            </w:pict>
          </mc:Fallback>
        </mc:AlternateContent>
      </w:r>
      <w:r>
        <w:t xml:space="preserve">                                                                                                      Q3</w:t>
      </w:r>
    </w:p>
    <w:p w14:paraId="40B910D9" w14:textId="16C82455" w:rsidR="00D04C31" w:rsidRDefault="00D04C31" w:rsidP="00DF027C"/>
    <w:p w14:paraId="1726A002" w14:textId="3FD51902" w:rsidR="00D04C31" w:rsidRDefault="00D04C31" w:rsidP="00DF027C"/>
    <w:p w14:paraId="6D2D48FA" w14:textId="7D558432" w:rsidR="00D04C31" w:rsidRDefault="00D04C31" w:rsidP="00DF027C"/>
    <w:p w14:paraId="3C0FF4DE" w14:textId="1E3DAADA" w:rsidR="00D04C31" w:rsidRDefault="00D04C31" w:rsidP="00D04C31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r>
        <w:rPr>
          <w:color w:val="81B295" w:themeColor="accent5" w:themeShade="BF"/>
        </w:rPr>
        <w:t>12</w:t>
      </w:r>
      <w:r w:rsidR="0013174E">
        <w:rPr>
          <w:color w:val="81B295" w:themeColor="accent5" w:themeShade="BF"/>
        </w:rPr>
        <w:t xml:space="preserve"> </w:t>
      </w:r>
      <w:r w:rsidR="0013174E" w:rsidRPr="0013174E">
        <w:rPr>
          <w:color w:val="C00000"/>
        </w:rPr>
        <w:t xml:space="preserve">1 -&gt; </w:t>
      </w:r>
      <w:proofErr w:type="gramStart"/>
      <w:r w:rsidR="0013174E" w:rsidRPr="0013174E">
        <w:rPr>
          <w:color w:val="C00000"/>
        </w:rPr>
        <w:t>1,</w:t>
      </w:r>
      <w:r w:rsidR="0013174E">
        <w:rPr>
          <w:color w:val="C00000"/>
        </w:rPr>
        <w:t>L</w:t>
      </w:r>
      <w:proofErr w:type="gramEnd"/>
    </w:p>
    <w:p w14:paraId="4B31AF28" w14:textId="77777777" w:rsidR="00D04C31" w:rsidRPr="00503786" w:rsidRDefault="00D04C31" w:rsidP="00D04C31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0435DBBB" wp14:editId="213B548D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444" name="Text Box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A2CE88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5DBBB" id="Text Box 444" o:spid="_x0000_s1107" type="#_x0000_t202" style="position:absolute;margin-left:210pt;margin-top:3.4pt;width:2in;height:2in;z-index:25220659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87DQIAACo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" filled="f" stroked="f">
                <v:textbox style="mso-fit-shape-to-text:t">
                  <w:txbxContent>
                    <w:p w14:paraId="11A2CE88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7C2760DD" wp14:editId="0DBBEE9B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A7A233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760DD" id="Text Box 445" o:spid="_x0000_s1108" type="#_x0000_t202" style="position:absolute;margin-left:127.45pt;margin-top:4pt;width:2in;height:2in;z-index:252205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0ZFDg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" filled="f" stroked="f">
                <v:textbox style="mso-fit-shape-to-text:t">
                  <w:txbxContent>
                    <w:p w14:paraId="1AA7A233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520" behindDoc="0" locked="0" layoutInCell="1" allowOverlap="1" wp14:anchorId="7DBD6E92" wp14:editId="6747D511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446" name="Straight Connector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9F625" id="Straight Connector 446" o:spid="_x0000_s1026" style="position:absolute;flip:y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472" behindDoc="0" locked="0" layoutInCell="1" allowOverlap="1" wp14:anchorId="49C5DB18" wp14:editId="46731377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447" name="Straight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1AA07" id="Straight Connector 447" o:spid="_x0000_s1026" style="position:absolute;z-index:2522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47BE9DB6" wp14:editId="76B53504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599844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E9DB6" id="Text Box 448" o:spid="_x0000_s1109" type="#_x0000_t202" style="position:absolute;margin-left:351.6pt;margin-top:5.2pt;width:2in;height:2in;z-index:252200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qHZDwIAACo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" filled="f" stroked="f">
                <v:textbox style="mso-fit-shape-to-text:t">
                  <w:txbxContent>
                    <w:p w14:paraId="08599844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424" behindDoc="0" locked="0" layoutInCell="1" allowOverlap="1" wp14:anchorId="20BFDBDB" wp14:editId="7B622EB5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792F1C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FDBDB" id="Text Box 449" o:spid="_x0000_s1110" type="#_x0000_t202" style="position:absolute;margin-left:319.2pt;margin-top:5.8pt;width:2in;height:2in;z-index:252199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fW5Dg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" filled="f" stroked="f">
                <v:textbox style="mso-fit-shape-to-text:t">
                  <w:txbxContent>
                    <w:p w14:paraId="75792F1C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00A6C0E8" wp14:editId="18432E2B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846A8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6C0E8" id="Text Box 450" o:spid="_x0000_s1111" type="#_x0000_t202" style="position:absolute;margin-left:293.4pt;margin-top:5.2pt;width:2in;height:2in;z-index:25219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" filled="f" stroked="f">
                <v:textbox style="mso-fit-shape-to-text:t">
                  <w:txbxContent>
                    <w:p w14:paraId="428846A8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376" behindDoc="0" locked="0" layoutInCell="1" allowOverlap="1" wp14:anchorId="644EEFB4" wp14:editId="434EA7B1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BA7EBF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EEFB4" id="Text Box 451" o:spid="_x0000_s1112" type="#_x0000_t202" style="position:absolute;margin-left:263.4pt;margin-top:5.65pt;width:2in;height:2in;z-index:252197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" filled="f" stroked="f">
                <v:textbox style="mso-fit-shape-to-text:t">
                  <w:txbxContent>
                    <w:p w14:paraId="2FBA7EBF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3B84049F" wp14:editId="52B22100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FA7A80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4049F" id="Text Box 452" o:spid="_x0000_s1113" type="#_x0000_t202" style="position:absolute;margin-left:0;margin-top:2.65pt;width:2in;height:2in;z-index:2521963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" filled="f" stroked="f">
                <v:textbox style="mso-fit-shape-to-text:t">
                  <w:txbxContent>
                    <w:p w14:paraId="47FA7A80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328" behindDoc="0" locked="0" layoutInCell="1" allowOverlap="1" wp14:anchorId="16A8E3A8" wp14:editId="683251A9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93553B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8E3A8" id="Text Box 453" o:spid="_x0000_s1114" type="#_x0000_t202" style="position:absolute;margin-left:179.4pt;margin-top:1.3pt;width:2in;height:2in;z-index:252195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" filled="f" stroked="f">
                <v:textbox style="mso-fit-shape-to-text:t">
                  <w:txbxContent>
                    <w:p w14:paraId="2A93553B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304" behindDoc="0" locked="0" layoutInCell="1" allowOverlap="1" wp14:anchorId="6D73B1FC" wp14:editId="0A7FF87A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B0647B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3B1FC" id="Text Box 454" o:spid="_x0000_s1115" type="#_x0000_t202" style="position:absolute;margin-left:151.8pt;margin-top:1.2pt;width:2in;height:2in;z-index:252194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" filled="f" stroked="f">
                <v:textbox style="mso-fit-shape-to-text:t">
                  <w:txbxContent>
                    <w:p w14:paraId="47B0647B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6A6C1165" wp14:editId="4EE44EEB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455" name="Straight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8B141" id="Straight Connector 455" o:spid="_x0000_s1026" style="position:absolute;flip:y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91232" behindDoc="0" locked="0" layoutInCell="1" allowOverlap="1" wp14:anchorId="27B4778C" wp14:editId="515AF818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456" name="Straight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380F1" id="Straight Connector 456" o:spid="_x0000_s1026" style="position:absolute;z-index:2521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90208" behindDoc="0" locked="0" layoutInCell="1" allowOverlap="1" wp14:anchorId="29ECA070" wp14:editId="75D3BBDB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44CFD" id="Straight Connector 457" o:spid="_x0000_s1026" style="position:absolute;z-index:2521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89184" behindDoc="0" locked="0" layoutInCell="1" allowOverlap="1" wp14:anchorId="56DAB239" wp14:editId="1EF423AE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71F71" id="Straight Connector 458" o:spid="_x0000_s1026" style="position:absolute;z-index:2521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88160" behindDoc="0" locked="0" layoutInCell="1" allowOverlap="1" wp14:anchorId="17097E10" wp14:editId="6235F9F6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BC750" id="Straight Connector 459" o:spid="_x0000_s1026" style="position:absolute;z-index:2521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CEj+lf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87136" behindDoc="0" locked="0" layoutInCell="1" allowOverlap="1" wp14:anchorId="4BC33D84" wp14:editId="1C1BC10E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460" name="Straight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3F74F" id="Straight Connector 460" o:spid="_x0000_s1026" style="position:absolute;z-index:2521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86112" behindDoc="0" locked="0" layoutInCell="1" allowOverlap="1" wp14:anchorId="6FC9F03A" wp14:editId="3111DF7A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461" name="Straight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8ADBF" id="Straight Connector 461" o:spid="_x0000_s1026" style="position:absolute;z-index:2521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85088" behindDoc="0" locked="0" layoutInCell="1" allowOverlap="1" wp14:anchorId="15B70F48" wp14:editId="2AD20D55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462" name="Straight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CE889" id="Straight Connector 462" o:spid="_x0000_s1026" style="position:absolute;z-index:2521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BKdrU0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84064" behindDoc="0" locked="0" layoutInCell="1" allowOverlap="1" wp14:anchorId="575636FE" wp14:editId="21888232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463" name="Straight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D2756" id="Straight Connector 463" o:spid="_x0000_s1026" style="position:absolute;z-index:2521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83040" behindDoc="0" locked="0" layoutInCell="1" allowOverlap="1" wp14:anchorId="0CF77C6D" wp14:editId="0D6D2749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464" name="Straight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DD7A3" id="Straight Connector 464" o:spid="_x0000_s1026" style="position:absolute;z-index:2521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2F88CC26" wp14:editId="2E0CA339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465" name="Straight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BCFA4" id="Straight Connector 465" o:spid="_x0000_s1026" style="position:absolute;z-index:2521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80992" behindDoc="0" locked="0" layoutInCell="1" allowOverlap="1" wp14:anchorId="35DE9E3F" wp14:editId="386996E0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466" name="Straight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5A647" id="Straight Connector 466" o:spid="_x0000_s1026" style="position:absolute;z-index:2521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45CDEDDC" wp14:editId="082AECA3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467" name="Straight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E61C68" id="Straight Connector 467" o:spid="_x0000_s1026" style="position:absolute;flip:x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178944" behindDoc="0" locked="0" layoutInCell="1" allowOverlap="1" wp14:anchorId="71C4E947" wp14:editId="2A362E3F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468" name="Straight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A6772" id="Straight Connector 468" o:spid="_x0000_s1026" style="position:absolute;flip:x;z-index:2521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7B98FEA0" wp14:editId="376D34DD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469" name="Straight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9B87A" id="Straight Connector 469" o:spid="_x0000_s1026" style="position:absolute;flip:x;z-index:2521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7391DC1F" wp14:editId="3DB6894C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470" name="Straight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BC056" id="Straight Connector 470" o:spid="_x0000_s1026" style="position:absolute;z-index:2521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4C196873" w14:textId="77777777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1EBE0227" wp14:editId="7A6547F7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471" name="Straight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08646" id="Straight Connector 471" o:spid="_x0000_s1026" style="position:absolute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256" behindDoc="0" locked="0" layoutInCell="1" allowOverlap="1" wp14:anchorId="1A86B89B" wp14:editId="3D64DF1C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472" name="Straight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6ADD1" id="Straight Connector 472" o:spid="_x0000_s1026" style="position:absolute;flip:x;z-index:2521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896" behindDoc="0" locked="0" layoutInCell="1" allowOverlap="1" wp14:anchorId="61D015FA" wp14:editId="06E80BBD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473" name="Straight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1FAF4" id="Straight Connector 473" o:spid="_x0000_s1026" style="position:absolute;z-index:2521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" strokecolor="#024f75 [3204]" strokeweight="1pt"/>
            </w:pict>
          </mc:Fallback>
        </mc:AlternateContent>
      </w:r>
    </w:p>
    <w:p w14:paraId="05C8D23B" w14:textId="5175AA5D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0F170510" wp14:editId="0B65CE98">
                <wp:simplePos x="0" y="0"/>
                <wp:positionH relativeFrom="column">
                  <wp:posOffset>3817620</wp:posOffset>
                </wp:positionH>
                <wp:positionV relativeFrom="paragraph">
                  <wp:posOffset>81280</wp:posOffset>
                </wp:positionV>
                <wp:extent cx="30480" cy="281940"/>
                <wp:effectExtent l="38100" t="38100" r="64770" b="22860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FACCC1" id="Straight Arrow Connector 474" o:spid="_x0000_s1026" type="#_x0000_t32" style="position:absolute;margin-left:300.6pt;margin-top:6.4pt;width:2.4pt;height:22.2pt;flip:y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" strokecolor="red" strokeweight="1pt">
                <v:stroke endarrow="block"/>
              </v:shape>
            </w:pict>
          </mc:Fallback>
        </mc:AlternateContent>
      </w:r>
      <w:r>
        <w:t xml:space="preserve">                                                                                                 Q3</w:t>
      </w:r>
    </w:p>
    <w:p w14:paraId="54BD6939" w14:textId="017AA1AD" w:rsidR="00D04C31" w:rsidRDefault="00D04C31" w:rsidP="00DF027C"/>
    <w:p w14:paraId="589927E3" w14:textId="069C1898" w:rsidR="00D04C31" w:rsidRDefault="00D04C31" w:rsidP="00DF027C"/>
    <w:p w14:paraId="4D389B7B" w14:textId="77777777" w:rsidR="00D04C31" w:rsidRDefault="00D04C31" w:rsidP="00D04C31"/>
    <w:p w14:paraId="0FB1974D" w14:textId="414A88AD" w:rsidR="00D04C31" w:rsidRDefault="00D04C31" w:rsidP="00D04C31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r>
        <w:rPr>
          <w:color w:val="81B295" w:themeColor="accent5" w:themeShade="BF"/>
        </w:rPr>
        <w:t>13</w:t>
      </w:r>
      <w:r w:rsidR="0013174E">
        <w:rPr>
          <w:color w:val="81B295" w:themeColor="accent5" w:themeShade="BF"/>
        </w:rPr>
        <w:t xml:space="preserve"> </w:t>
      </w:r>
      <w:r w:rsidR="0013174E" w:rsidRPr="0013174E">
        <w:rPr>
          <w:color w:val="C00000"/>
        </w:rPr>
        <w:t xml:space="preserve">1 -&gt; </w:t>
      </w:r>
      <w:proofErr w:type="gramStart"/>
      <w:r w:rsidR="0013174E" w:rsidRPr="0013174E">
        <w:rPr>
          <w:color w:val="C00000"/>
        </w:rPr>
        <w:t>1,</w:t>
      </w:r>
      <w:r w:rsidR="0013174E">
        <w:rPr>
          <w:color w:val="C00000"/>
        </w:rPr>
        <w:t>L</w:t>
      </w:r>
      <w:proofErr w:type="gramEnd"/>
    </w:p>
    <w:p w14:paraId="2B0621BE" w14:textId="77777777" w:rsidR="00D04C31" w:rsidRPr="00503786" w:rsidRDefault="00D04C31" w:rsidP="00D04C31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79ECDB56" wp14:editId="0EA773DF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36507E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CDB56" id="Text Box 475" o:spid="_x0000_s1116" type="#_x0000_t202" style="position:absolute;margin-left:210pt;margin-top:3.4pt;width:2in;height:2in;z-index:252239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" filled="f" stroked="f">
                <v:textbox style="mso-fit-shape-to-text:t">
                  <w:txbxContent>
                    <w:p w14:paraId="0336507E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336" behindDoc="0" locked="0" layoutInCell="1" allowOverlap="1" wp14:anchorId="4914EEC7" wp14:editId="43192E0C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46C8B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4EEC7" id="Text Box 476" o:spid="_x0000_s1117" type="#_x0000_t202" style="position:absolute;margin-left:127.45pt;margin-top:4pt;width:2in;height:2in;z-index:252238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" filled="f" stroked="f">
                <v:textbox style="mso-fit-shape-to-text:t">
                  <w:txbxContent>
                    <w:p w14:paraId="72C46C8B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288" behindDoc="0" locked="0" layoutInCell="1" allowOverlap="1" wp14:anchorId="38084F76" wp14:editId="31DD3830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477" name="Straight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446E1" id="Straight Connector 477" o:spid="_x0000_s1026" style="position:absolute;flip:y;z-index:2522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240" behindDoc="0" locked="0" layoutInCell="1" allowOverlap="1" wp14:anchorId="0EC14682" wp14:editId="27BA9E21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16605" id="Straight Connector 478" o:spid="_x0000_s1026" style="position:absolute;z-index:2522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3D51149B" wp14:editId="6A90561F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31D0F3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1149B" id="Text Box 479" o:spid="_x0000_s1118" type="#_x0000_t202" style="position:absolute;margin-left:351.6pt;margin-top:5.2pt;width:2in;height:2in;z-index:252233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" filled="f" stroked="f">
                <v:textbox style="mso-fit-shape-to-text:t">
                  <w:txbxContent>
                    <w:p w14:paraId="3031D0F3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192" behindDoc="0" locked="0" layoutInCell="1" allowOverlap="1" wp14:anchorId="3E44DEF8" wp14:editId="732AA5A9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35CDA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4DEF8" id="Text Box 480" o:spid="_x0000_s1119" type="#_x0000_t202" style="position:absolute;margin-left:319.2pt;margin-top:5.8pt;width:2in;height:2in;z-index:2522321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" filled="f" stroked="f">
                <v:textbox style="mso-fit-shape-to-text:t">
                  <w:txbxContent>
                    <w:p w14:paraId="19035CDA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46222EDE" wp14:editId="286CD8D6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5BDA35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22EDE" id="Text Box 481" o:spid="_x0000_s1120" type="#_x0000_t202" style="position:absolute;margin-left:293.4pt;margin-top:5.2pt;width:2in;height:2in;z-index:252231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" filled="f" stroked="f">
                <v:textbox style="mso-fit-shape-to-text:t">
                  <w:txbxContent>
                    <w:p w14:paraId="785BDA35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144" behindDoc="0" locked="0" layoutInCell="1" allowOverlap="1" wp14:anchorId="72C74994" wp14:editId="625EA9AD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1F9F5A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74994" id="Text Box 482" o:spid="_x0000_s1121" type="#_x0000_t202" style="position:absolute;margin-left:263.4pt;margin-top:5.65pt;width:2in;height:2in;z-index:2522301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" filled="f" stroked="f">
                <v:textbox style="mso-fit-shape-to-text:t">
                  <w:txbxContent>
                    <w:p w14:paraId="051F9F5A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64A035E0" wp14:editId="713FBF05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5A94B8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035E0" id="Text Box 483" o:spid="_x0000_s1122" type="#_x0000_t202" style="position:absolute;margin-left:0;margin-top:2.65pt;width:2in;height:2in;z-index:25222912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" filled="f" stroked="f">
                <v:textbox style="mso-fit-shape-to-text:t">
                  <w:txbxContent>
                    <w:p w14:paraId="585A94B8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096" behindDoc="0" locked="0" layoutInCell="1" allowOverlap="1" wp14:anchorId="35900B31" wp14:editId="720A31B0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40742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00B31" id="Text Box 484" o:spid="_x0000_s1123" type="#_x0000_t202" style="position:absolute;margin-left:179.4pt;margin-top:1.3pt;width:2in;height:2in;z-index:2522280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1/oDwIAACo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" filled="f" stroked="f">
                <v:textbox style="mso-fit-shape-to-text:t">
                  <w:txbxContent>
                    <w:p w14:paraId="27C40742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072" behindDoc="0" locked="0" layoutInCell="1" allowOverlap="1" wp14:anchorId="0C211371" wp14:editId="6BF39C1B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1D88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11371" id="Text Box 485" o:spid="_x0000_s1124" type="#_x0000_t202" style="position:absolute;margin-left:151.8pt;margin-top:1.2pt;width:2in;height:2in;z-index:2522270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" filled="f" stroked="f">
                <v:textbox style="mso-fit-shape-to-text:t">
                  <w:txbxContent>
                    <w:p w14:paraId="7C71D88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26048" behindDoc="0" locked="0" layoutInCell="1" allowOverlap="1" wp14:anchorId="7BB8B1A4" wp14:editId="7783C7E7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486" name="Straight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79EF4" id="Straight Connector 486" o:spid="_x0000_s1026" style="position:absolute;flip:y;z-index:2522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24000" behindDoc="0" locked="0" layoutInCell="1" allowOverlap="1" wp14:anchorId="1598D558" wp14:editId="233D3E27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487" name="Straight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84788" id="Straight Connector 487" o:spid="_x0000_s1026" style="position:absolute;z-index:2522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7F8625F2" wp14:editId="586AB591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488" name="Straight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4DC32" id="Straight Connector 488" o:spid="_x0000_s1026" style="position:absolute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10C450DF" wp14:editId="565F42A4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489" name="Straight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9D02D" id="Straight Connector 489" o:spid="_x0000_s1026" style="position:absolute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1F8C804C" wp14:editId="6C229A9B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490" name="Straight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BA1AE" id="Straight Connector 490" o:spid="_x0000_s1026" style="position:absolute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06921297" wp14:editId="2CDFDC16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491" name="Straight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B5857" id="Straight Connector 491" o:spid="_x0000_s1026" style="position:absolute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230AF86F" wp14:editId="76E975E4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492" name="Straight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66D90C" id="Straight Connector 492" o:spid="_x0000_s1026" style="position:absolute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755C952D" wp14:editId="7BD3C82B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493" name="Straight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84A140" id="Straight Connector 493" o:spid="_x0000_s1026" style="position:absolute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06B31E53" wp14:editId="209EFDA4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494" name="Straight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409AC" id="Straight Connector 494" o:spid="_x0000_s1026" style="position:absolute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0E754BDB" wp14:editId="44EBCAC7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495" name="Straight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85D57" id="Straight Connector 495" o:spid="_x0000_s1026" style="position:absolute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24CF134E" wp14:editId="3724571A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496" name="Straight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3D278" id="Straight Connector 496" o:spid="_x0000_s1026" style="position:absolute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082E4A07" wp14:editId="72DAB041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497" name="Straight Connecto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B947E" id="Straight Connector 497" o:spid="_x0000_s1026" style="position:absolute;z-index:2522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4AA892EA" wp14:editId="40190B07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498" name="Straight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ACF8F" id="Straight Connector 498" o:spid="_x0000_s1026" style="position:absolute;flip:x;z-index:25221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1BC8D43A" wp14:editId="02826FE5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499" name="Straight Connector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A52DF" id="Straight Connector 499" o:spid="_x0000_s1026" style="position:absolute;flip:x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610B47DB" wp14:editId="08D08816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500" name="Straight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E8CC1" id="Straight Connector 500" o:spid="_x0000_s1026" style="position:absolute;flip:x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43017135" wp14:editId="2960E774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501" name="Straight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20793" id="Straight Connector 501" o:spid="_x0000_s1026" style="position:absolute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2549356A" w14:textId="77777777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059C27E2" wp14:editId="52B2BB4D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502" name="Straight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0E66A" id="Straight Connector 502" o:spid="_x0000_s1026" style="position:absolute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024" behindDoc="0" locked="0" layoutInCell="1" allowOverlap="1" wp14:anchorId="2DC86DA3" wp14:editId="7D22D8EF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503" name="Straight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7B6B2" id="Straight Connector 503" o:spid="_x0000_s1026" style="position:absolute;flip:x;z-index:2522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3CE9370B" wp14:editId="59F18254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504" name="Straight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80EFB" id="Straight Connector 504" o:spid="_x0000_s1026" style="position:absolute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" strokecolor="#024f75 [3204]" strokeweight="1pt"/>
            </w:pict>
          </mc:Fallback>
        </mc:AlternateContent>
      </w:r>
    </w:p>
    <w:p w14:paraId="0492F09D" w14:textId="17832F56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2121A87C" wp14:editId="0B3E8EB2">
                <wp:simplePos x="0" y="0"/>
                <wp:positionH relativeFrom="column">
                  <wp:posOffset>3520440</wp:posOffset>
                </wp:positionH>
                <wp:positionV relativeFrom="paragraph">
                  <wp:posOffset>81280</wp:posOffset>
                </wp:positionV>
                <wp:extent cx="30480" cy="281940"/>
                <wp:effectExtent l="38100" t="38100" r="64770" b="22860"/>
                <wp:wrapNone/>
                <wp:docPr id="505" name="Straight Arrow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D740D3" id="Straight Arrow Connector 505" o:spid="_x0000_s1026" type="#_x0000_t32" style="position:absolute;margin-left:277.2pt;margin-top:6.4pt;width:2.4pt;height:22.2pt;flip:y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" strokecolor="red" strokeweight="1pt">
                <v:stroke endarrow="block"/>
              </v:shape>
            </w:pict>
          </mc:Fallback>
        </mc:AlternateContent>
      </w:r>
      <w:r>
        <w:t xml:space="preserve">                                                                                         Q3</w:t>
      </w:r>
    </w:p>
    <w:p w14:paraId="142566FE" w14:textId="77777777" w:rsidR="00D04C31" w:rsidRDefault="00D04C31" w:rsidP="00D04C31"/>
    <w:p w14:paraId="2D683817" w14:textId="123C9F07" w:rsidR="00D04C31" w:rsidRDefault="00D04C31" w:rsidP="00DF027C"/>
    <w:p w14:paraId="3AAD8CC3" w14:textId="0631FF0D" w:rsidR="00D04C31" w:rsidRDefault="00D04C31" w:rsidP="00DF027C">
      <w:r>
        <w:t>Q3 moves to the left in times 14,15,16,17</w:t>
      </w:r>
      <w:r w:rsidR="0013174E">
        <w:t xml:space="preserve"> </w:t>
      </w:r>
      <w:r w:rsidR="0013174E" w:rsidRPr="0013174E">
        <w:rPr>
          <w:color w:val="C00000"/>
        </w:rPr>
        <w:t xml:space="preserve">1 -&gt; </w:t>
      </w:r>
      <w:proofErr w:type="gramStart"/>
      <w:r w:rsidR="0013174E" w:rsidRPr="0013174E">
        <w:rPr>
          <w:color w:val="C00000"/>
        </w:rPr>
        <w:t>1,</w:t>
      </w:r>
      <w:r w:rsidR="0013174E">
        <w:rPr>
          <w:color w:val="C00000"/>
        </w:rPr>
        <w:t>L</w:t>
      </w:r>
      <w:proofErr w:type="gramEnd"/>
    </w:p>
    <w:p w14:paraId="5B47E296" w14:textId="6FCC6D0E" w:rsidR="00D04C31" w:rsidRDefault="00D04C31" w:rsidP="00DF027C"/>
    <w:p w14:paraId="0C63CF9E" w14:textId="11F6A61E" w:rsidR="00D04C31" w:rsidRDefault="00D04C31" w:rsidP="00D04C31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r>
        <w:rPr>
          <w:color w:val="81B295" w:themeColor="accent5" w:themeShade="BF"/>
        </w:rPr>
        <w:t>18</w:t>
      </w:r>
      <w:r w:rsidR="0013174E">
        <w:rPr>
          <w:color w:val="81B295" w:themeColor="accent5" w:themeShade="BF"/>
        </w:rPr>
        <w:t xml:space="preserve"> </w:t>
      </w:r>
      <w:r w:rsidR="0013174E" w:rsidRPr="0013174E">
        <w:rPr>
          <w:color w:val="C00000"/>
        </w:rPr>
        <w:t xml:space="preserve">1 -&gt; </w:t>
      </w:r>
      <w:proofErr w:type="gramStart"/>
      <w:r w:rsidR="0013174E" w:rsidRPr="0013174E">
        <w:rPr>
          <w:color w:val="C00000"/>
        </w:rPr>
        <w:t>1,</w:t>
      </w:r>
      <w:r w:rsidR="0013174E">
        <w:rPr>
          <w:color w:val="C00000"/>
        </w:rPr>
        <w:t>L</w:t>
      </w:r>
      <w:proofErr w:type="gramEnd"/>
    </w:p>
    <w:p w14:paraId="6C209226" w14:textId="77777777" w:rsidR="00D04C31" w:rsidRPr="00503786" w:rsidRDefault="00D04C31" w:rsidP="00D04C31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128" behindDoc="0" locked="0" layoutInCell="1" allowOverlap="1" wp14:anchorId="7C1ECA2E" wp14:editId="443F38FA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8E0F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ECA2E" id="Text Box 506" o:spid="_x0000_s1125" type="#_x0000_t202" style="position:absolute;margin-left:210pt;margin-top:3.4pt;width:2in;height:2in;z-index:25227212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" filled="f" stroked="f">
                <v:textbox style="mso-fit-shape-to-text:t">
                  <w:txbxContent>
                    <w:p w14:paraId="2AF8E0F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1104" behindDoc="0" locked="0" layoutInCell="1" allowOverlap="1" wp14:anchorId="4879A8CF" wp14:editId="7E4DECCE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68A09F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9A8CF" id="Text Box 507" o:spid="_x0000_s1126" type="#_x0000_t202" style="position:absolute;margin-left:127.45pt;margin-top:4pt;width:2in;height:2in;z-index:252271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S/DwIAACs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" filled="f" stroked="f">
                <v:textbox style="mso-fit-shape-to-text:t">
                  <w:txbxContent>
                    <w:p w14:paraId="7D68A09F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056" behindDoc="0" locked="0" layoutInCell="1" allowOverlap="1" wp14:anchorId="0E82925A" wp14:editId="42352F62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508" name="Straight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A361C" id="Straight Connector 508" o:spid="_x0000_s1026" style="position:absolute;flip:y;z-index:2522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008" behindDoc="0" locked="0" layoutInCell="1" allowOverlap="1" wp14:anchorId="0D678E48" wp14:editId="58CA252A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509" name="Straight Connector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8E132A" id="Straight Connector 509" o:spid="_x0000_s1026" style="position:absolute;z-index:2522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984" behindDoc="0" locked="0" layoutInCell="1" allowOverlap="1" wp14:anchorId="5E00A142" wp14:editId="59375B7C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9197D3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0A142" id="Text Box 510" o:spid="_x0000_s1127" type="#_x0000_t202" style="position:absolute;margin-left:351.6pt;margin-top:5.2pt;width:2in;height:2in;z-index:252265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9MjDQIAACs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" filled="f" stroked="f">
                <v:textbox style="mso-fit-shape-to-text:t">
                  <w:txbxContent>
                    <w:p w14:paraId="049197D3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960" behindDoc="0" locked="0" layoutInCell="1" allowOverlap="1" wp14:anchorId="3BBD7D36" wp14:editId="6F79604C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511" name="Text Box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DFA89D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D7D36" id="Text Box 511" o:spid="_x0000_s1128" type="#_x0000_t202" style="position:absolute;margin-left:319.2pt;margin-top:5.8pt;width:2in;height:2in;z-index:252264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" filled="f" stroked="f">
                <v:textbox style="mso-fit-shape-to-text:t">
                  <w:txbxContent>
                    <w:p w14:paraId="4BDFA89D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1E704217" wp14:editId="53A43735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3974AC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04217" id="Text Box 512" o:spid="_x0000_s1129" type="#_x0000_t202" style="position:absolute;margin-left:293.4pt;margin-top:5.2pt;width:2in;height:2in;z-index:252263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" filled="f" stroked="f">
                <v:textbox style="mso-fit-shape-to-text:t">
                  <w:txbxContent>
                    <w:p w14:paraId="693974AC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5DE6D7B3" wp14:editId="7BEDD9FF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F47B0E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6D7B3" id="Text Box 513" o:spid="_x0000_s1130" type="#_x0000_t202" style="position:absolute;margin-left:263.4pt;margin-top:5.65pt;width:2in;height:2in;z-index:252262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" filled="f" stroked="f">
                <v:textbox style="mso-fit-shape-to-text:t">
                  <w:txbxContent>
                    <w:p w14:paraId="4AF47B0E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888" behindDoc="0" locked="0" layoutInCell="1" allowOverlap="1" wp14:anchorId="6ED10205" wp14:editId="634779B8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E0C332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10205" id="Text Box 514" o:spid="_x0000_s1131" type="#_x0000_t202" style="position:absolute;margin-left:0;margin-top:2.65pt;width:2in;height:2in;z-index:2522618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" filled="f" stroked="f">
                <v:textbox style="mso-fit-shape-to-text:t">
                  <w:txbxContent>
                    <w:p w14:paraId="43E0C332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864" behindDoc="0" locked="0" layoutInCell="1" allowOverlap="1" wp14:anchorId="48156415" wp14:editId="77AD441B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D1C37B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56415" id="Text Box 515" o:spid="_x0000_s1132" type="#_x0000_t202" style="position:absolute;margin-left:179.4pt;margin-top:1.3pt;width:2in;height:2in;z-index:252260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" filled="f" stroked="f">
                <v:textbox style="mso-fit-shape-to-text:t">
                  <w:txbxContent>
                    <w:p w14:paraId="2CD1C37B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4D1AAEC7" wp14:editId="13AFE296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C3B84D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AAEC7" id="Text Box 516" o:spid="_x0000_s1133" type="#_x0000_t202" style="position:absolute;margin-left:151.8pt;margin-top:1.2pt;width:2in;height:2in;z-index:252259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" filled="f" stroked="f">
                <v:textbox style="mso-fit-shape-to-text:t">
                  <w:txbxContent>
                    <w:p w14:paraId="20C3B84D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5D94433F" wp14:editId="1BE4AEEA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517" name="Straight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EB95C" id="Straight Connector 517" o:spid="_x0000_s1026" style="position:absolute;flip:y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2F17177B" wp14:editId="23ECA6AC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518" name="Straight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18475" id="Straight Connector 518" o:spid="_x0000_s1026" style="position:absolute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55744" behindDoc="0" locked="0" layoutInCell="1" allowOverlap="1" wp14:anchorId="48C2D7EB" wp14:editId="75E23E7D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519" name="Straight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D4C85" id="Straight Connector 519" o:spid="_x0000_s1026" style="position:absolute;z-index:2522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038445BD" wp14:editId="04740EBF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520" name="Straight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4D66CE" id="Straight Connector 520" o:spid="_x0000_s1026" style="position:absolute;z-index:2522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736679DE" wp14:editId="3D5E3A9A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521" name="Straight Connector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980CB" id="Straight Connector 521" o:spid="_x0000_s1026" style="position:absolute;z-index:2522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CgCTJo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62FAF0A6" wp14:editId="4FEEEDD1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522" name="Straight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78020" id="Straight Connector 522" o:spid="_x0000_s1026" style="position:absolute;z-index:2522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1C2638C7" wp14:editId="015CF992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523" name="Straight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05D441" id="Straight Connector 523" o:spid="_x0000_s1026" style="position:absolute;z-index:2522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66DF1042" wp14:editId="167F92FD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524" name="Straight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8B0B1" id="Straight Connector 524" o:spid="_x0000_s1026" style="position:absolute;z-index:2522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BRzsoU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49600" behindDoc="0" locked="0" layoutInCell="1" allowOverlap="1" wp14:anchorId="3736BF24" wp14:editId="4A4F89A4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525" name="Straight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63ED5" id="Straight Connector 525" o:spid="_x0000_s1026" style="position:absolute;z-index:2522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48576" behindDoc="0" locked="0" layoutInCell="1" allowOverlap="1" wp14:anchorId="68602FF1" wp14:editId="4D1C28CF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526" name="Straight Connector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27F48" id="Straight Connector 526" o:spid="_x0000_s1026" style="position:absolute;z-index:2522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47552" behindDoc="0" locked="0" layoutInCell="1" allowOverlap="1" wp14:anchorId="4C567B7E" wp14:editId="2CCC7900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527" name="Straight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C87B0" id="Straight Connector 527" o:spid="_x0000_s1026" style="position:absolute;z-index:2522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46528" behindDoc="0" locked="0" layoutInCell="1" allowOverlap="1" wp14:anchorId="3B4AC1E1" wp14:editId="3DFC9627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528" name="Straight Connector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BC55B" id="Straight Connector 528" o:spid="_x0000_s1026" style="position:absolute;z-index:2522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1E191F9A" wp14:editId="44DE0AB9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529" name="Straight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E3E255" id="Straight Connector 529" o:spid="_x0000_s1026" style="position:absolute;flip:x;z-index:25224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244480" behindDoc="0" locked="0" layoutInCell="1" allowOverlap="1" wp14:anchorId="154E2264" wp14:editId="718A1F3B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530" name="Straight Connector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AC6F3" id="Straight Connector 530" o:spid="_x0000_s1026" style="position:absolute;flip:x;z-index:2522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243456" behindDoc="0" locked="0" layoutInCell="1" allowOverlap="1" wp14:anchorId="5ADD1085" wp14:editId="6DCFA258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531" name="Straight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C50890" id="Straight Connector 531" o:spid="_x0000_s1026" style="position:absolute;flip:x;z-index:2522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241408" behindDoc="0" locked="0" layoutInCell="1" allowOverlap="1" wp14:anchorId="5193F69D" wp14:editId="3468CD90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532" name="Straight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B8C10" id="Straight Connector 532" o:spid="_x0000_s1026" style="position:absolute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3893AD06" w14:textId="77777777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268032" behindDoc="0" locked="0" layoutInCell="1" allowOverlap="1" wp14:anchorId="33A2CFB3" wp14:editId="0806DD53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533" name="Straight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A46EE" id="Straight Connector 533" o:spid="_x0000_s1026" style="position:absolute;z-index:2522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0A655DB9" wp14:editId="6DC927E5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534" name="Straight Connector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2D976" id="Straight Connector 534" o:spid="_x0000_s1026" style="position:absolute;flip:x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432" behindDoc="0" locked="0" layoutInCell="1" allowOverlap="1" wp14:anchorId="590C640A" wp14:editId="4B66CA8B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535" name="Straight Connector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CDB71" id="Straight Connector 535" o:spid="_x0000_s1026" style="position:absolute;z-index:2522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" strokecolor="#024f75 [3204]" strokeweight="1pt"/>
            </w:pict>
          </mc:Fallback>
        </mc:AlternateContent>
      </w:r>
    </w:p>
    <w:p w14:paraId="14618457" w14:textId="5D426059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270080" behindDoc="0" locked="0" layoutInCell="1" allowOverlap="1" wp14:anchorId="41751A73" wp14:editId="709E8E30">
                <wp:simplePos x="0" y="0"/>
                <wp:positionH relativeFrom="column">
                  <wp:posOffset>1714500</wp:posOffset>
                </wp:positionH>
                <wp:positionV relativeFrom="paragraph">
                  <wp:posOffset>88900</wp:posOffset>
                </wp:positionV>
                <wp:extent cx="30480" cy="281940"/>
                <wp:effectExtent l="38100" t="38100" r="64770" b="22860"/>
                <wp:wrapNone/>
                <wp:docPr id="536" name="Straight Arrow Connector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EA21C" id="Straight Arrow Connector 536" o:spid="_x0000_s1026" type="#_x0000_t32" style="position:absolute;margin-left:135pt;margin-top:7pt;width:2.4pt;height:22.2pt;flip:y;z-index:2522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" strokecolor="red" strokeweight="1pt">
                <v:stroke endarrow="block"/>
              </v:shape>
            </w:pict>
          </mc:Fallback>
        </mc:AlternateContent>
      </w:r>
      <w:r>
        <w:t xml:space="preserve">                                      Q3</w:t>
      </w:r>
    </w:p>
    <w:p w14:paraId="1080A6C1" w14:textId="3289E68C" w:rsidR="00D04C31" w:rsidRDefault="00D04C31" w:rsidP="00DF027C"/>
    <w:p w14:paraId="6F5E57AE" w14:textId="1156B1B7" w:rsidR="00D04C31" w:rsidRDefault="00D04C31" w:rsidP="00DF027C"/>
    <w:p w14:paraId="3541B74E" w14:textId="6B5339B5" w:rsidR="00D04C31" w:rsidRDefault="00D04C31" w:rsidP="00D04C31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r>
        <w:rPr>
          <w:color w:val="81B295" w:themeColor="accent5" w:themeShade="BF"/>
        </w:rPr>
        <w:t>19</w:t>
      </w:r>
      <w:r w:rsidR="0013174E">
        <w:rPr>
          <w:color w:val="81B295" w:themeColor="accent5" w:themeShade="BF"/>
        </w:rPr>
        <w:t xml:space="preserve"> </w:t>
      </w:r>
      <w:r w:rsidR="0013174E">
        <w:rPr>
          <w:color w:val="C00000"/>
        </w:rPr>
        <w:t>|_|</w:t>
      </w:r>
      <w:r w:rsidR="0013174E" w:rsidRPr="0013174E">
        <w:rPr>
          <w:color w:val="C00000"/>
        </w:rPr>
        <w:t xml:space="preserve"> -&gt; </w:t>
      </w:r>
      <w:r w:rsidR="0013174E">
        <w:rPr>
          <w:color w:val="C00000"/>
        </w:rPr>
        <w:t>|_</w:t>
      </w:r>
      <w:proofErr w:type="gramStart"/>
      <w:r w:rsidR="0013174E">
        <w:rPr>
          <w:color w:val="C00000"/>
        </w:rPr>
        <w:t>|</w:t>
      </w:r>
      <w:r w:rsidR="0013174E" w:rsidRPr="0013174E">
        <w:rPr>
          <w:color w:val="C00000"/>
        </w:rPr>
        <w:t>,R</w:t>
      </w:r>
      <w:proofErr w:type="gramEnd"/>
    </w:p>
    <w:p w14:paraId="3521FCEF" w14:textId="77777777" w:rsidR="00D04C31" w:rsidRPr="00503786" w:rsidRDefault="00D04C31" w:rsidP="00D04C31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896" behindDoc="0" locked="0" layoutInCell="1" allowOverlap="1" wp14:anchorId="692F073F" wp14:editId="4C35F8B8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888D0D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073F" id="Text Box 537" o:spid="_x0000_s1134" type="#_x0000_t202" style="position:absolute;margin-left:210pt;margin-top:3.4pt;width:2in;height:2in;z-index:2523048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" filled="f" stroked="f">
                <v:textbox style="mso-fit-shape-to-text:t">
                  <w:txbxContent>
                    <w:p w14:paraId="6C888D0D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872" behindDoc="0" locked="0" layoutInCell="1" allowOverlap="1" wp14:anchorId="4D9375D9" wp14:editId="2D1CD8DB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538" name="Text Box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89787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375D9" id="Text Box 538" o:spid="_x0000_s1135" type="#_x0000_t202" style="position:absolute;margin-left:127.45pt;margin-top:4pt;width:2in;height:2in;z-index:252303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" filled="f" stroked="f">
                <v:textbox style="mso-fit-shape-to-text:t">
                  <w:txbxContent>
                    <w:p w14:paraId="6189787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824" behindDoc="0" locked="0" layoutInCell="1" allowOverlap="1" wp14:anchorId="46B806ED" wp14:editId="1CEE82DF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54015" id="Straight Connector 539" o:spid="_x0000_s1026" style="position:absolute;flip:y;z-index:2523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776" behindDoc="0" locked="0" layoutInCell="1" allowOverlap="1" wp14:anchorId="051F7783" wp14:editId="23388F8B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540" name="Straight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33D525" id="Straight Connector 540" o:spid="_x0000_s1026" style="position:absolute;z-index:2522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752" behindDoc="0" locked="0" layoutInCell="1" allowOverlap="1" wp14:anchorId="4BE78EC1" wp14:editId="0D5C51FE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541" name="Text Box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BE372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78EC1" id="Text Box 541" o:spid="_x0000_s1136" type="#_x0000_t202" style="position:absolute;margin-left:351.6pt;margin-top:5.2pt;width:2in;height:2in;z-index:2522987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" filled="f" stroked="f">
                <v:textbox style="mso-fit-shape-to-text:t">
                  <w:txbxContent>
                    <w:p w14:paraId="1EBBE372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7728" behindDoc="0" locked="0" layoutInCell="1" allowOverlap="1" wp14:anchorId="29C22284" wp14:editId="17B2DFFF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542" name="Text Box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09114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22284" id="Text Box 542" o:spid="_x0000_s1137" type="#_x0000_t202" style="position:absolute;margin-left:319.2pt;margin-top:5.8pt;width:2in;height:2in;z-index:252297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CAMDQIAACs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" filled="f" stroked="f">
                <v:textbox style="mso-fit-shape-to-text:t">
                  <w:txbxContent>
                    <w:p w14:paraId="1709114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704" behindDoc="0" locked="0" layoutInCell="1" allowOverlap="1" wp14:anchorId="4447FC66" wp14:editId="18AAA8D4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24115B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7FC66" id="Text Box 543" o:spid="_x0000_s1138" type="#_x0000_t202" style="position:absolute;margin-left:293.4pt;margin-top:5.2pt;width:2in;height:2in;z-index:252296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XlyDgIAACs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" filled="f" stroked="f">
                <v:textbox style="mso-fit-shape-to-text:t">
                  <w:txbxContent>
                    <w:p w14:paraId="6124115B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5680" behindDoc="0" locked="0" layoutInCell="1" allowOverlap="1" wp14:anchorId="661B8356" wp14:editId="488A6E88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284ACA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B8356" id="Text Box 544" o:spid="_x0000_s1139" type="#_x0000_t202" style="position:absolute;margin-left:263.4pt;margin-top:5.65pt;width:2in;height:2in;z-index:252295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7uDwIAACs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" filled="f" stroked="f">
                <v:textbox style="mso-fit-shape-to-text:t">
                  <w:txbxContent>
                    <w:p w14:paraId="7A284ACA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656" behindDoc="0" locked="0" layoutInCell="1" allowOverlap="1" wp14:anchorId="01BF2DA7" wp14:editId="1E4715C5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545" name="Text Box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CE14BA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F2DA7" id="Text Box 545" o:spid="_x0000_s1140" type="#_x0000_t202" style="position:absolute;margin-left:0;margin-top:2.65pt;width:2in;height:2in;z-index:2522946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8qODgIAACs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" filled="f" stroked="f">
                <v:textbox style="mso-fit-shape-to-text:t">
                  <w:txbxContent>
                    <w:p w14:paraId="41CE14BA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632" behindDoc="0" locked="0" layoutInCell="1" allowOverlap="1" wp14:anchorId="281ADF97" wp14:editId="2A00771A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010D10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DF97" id="Text Box 546" o:spid="_x0000_s1141" type="#_x0000_t202" style="position:absolute;margin-left:179.4pt;margin-top:1.3pt;width:2in;height:2in;z-index:252293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" filled="f" stroked="f">
                <v:textbox style="mso-fit-shape-to-text:t">
                  <w:txbxContent>
                    <w:p w14:paraId="3E010D10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608" behindDoc="0" locked="0" layoutInCell="1" allowOverlap="1" wp14:anchorId="6EE5F2B7" wp14:editId="069D4142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6253C6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5F2B7" id="Text Box 547" o:spid="_x0000_s1142" type="#_x0000_t202" style="position:absolute;margin-left:151.8pt;margin-top:1.2pt;width:2in;height:2in;z-index:252292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" filled="f" stroked="f">
                <v:textbox style="mso-fit-shape-to-text:t">
                  <w:txbxContent>
                    <w:p w14:paraId="586253C6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91584" behindDoc="0" locked="0" layoutInCell="1" allowOverlap="1" wp14:anchorId="59DD2E4F" wp14:editId="1546626C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548" name="Straight Connector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17422" id="Straight Connector 548" o:spid="_x0000_s1026" style="position:absolute;flip:y;z-index:2522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9536" behindDoc="0" locked="0" layoutInCell="1" allowOverlap="1" wp14:anchorId="483A74EB" wp14:editId="05A4313E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549" name="Straight Connector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B3C79" id="Straight Connector 549" o:spid="_x0000_s1026" style="position:absolute;z-index:2522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8512" behindDoc="0" locked="0" layoutInCell="1" allowOverlap="1" wp14:anchorId="0701D126" wp14:editId="6BC14611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550" name="Straight Connector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45D39" id="Straight Connector 550" o:spid="_x0000_s1026" style="position:absolute;z-index:2522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7488" behindDoc="0" locked="0" layoutInCell="1" allowOverlap="1" wp14:anchorId="70A9DAE8" wp14:editId="3F3FE34D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551" name="Straight Connector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121F8" id="Straight Connector 551" o:spid="_x0000_s1026" style="position:absolute;z-index:2522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6464" behindDoc="0" locked="0" layoutInCell="1" allowOverlap="1" wp14:anchorId="10FFE5E7" wp14:editId="44239C18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552" name="Straight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AF13D5" id="Straight Connector 552" o:spid="_x0000_s1026" style="position:absolute;z-index:2522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AdXGJQ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5440" behindDoc="0" locked="0" layoutInCell="1" allowOverlap="1" wp14:anchorId="25282202" wp14:editId="0FAD5FAD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553" name="Straight Connector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D2381" id="Straight Connector 553" o:spid="_x0000_s1026" style="position:absolute;z-index:2522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093C2520" wp14:editId="6368F5B8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554" name="Straight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09851" id="Straight Connector 554" o:spid="_x0000_s1026" style="position:absolute;z-index:2522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4CA77D6B" wp14:editId="50834916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555" name="Straight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061CB" id="Straight Connector 555" o:spid="_x0000_s1026" style="position:absolute;z-index:2522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ChIrCj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2368" behindDoc="0" locked="0" layoutInCell="1" allowOverlap="1" wp14:anchorId="5797BB50" wp14:editId="72F9E299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556" name="Straight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1CF47" id="Straight Connector 556" o:spid="_x0000_s1026" style="position:absolute;z-index:2522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1344" behindDoc="0" locked="0" layoutInCell="1" allowOverlap="1" wp14:anchorId="7776EF0E" wp14:editId="28BDE672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557" name="Straight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9EABC" id="Straight Connector 557" o:spid="_x0000_s1026" style="position:absolute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80320" behindDoc="0" locked="0" layoutInCell="1" allowOverlap="1" wp14:anchorId="183E6EB8" wp14:editId="2E2A5160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558" name="Straight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91025" id="Straight Connector 558" o:spid="_x0000_s1026" style="position:absolute;z-index:2522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79296" behindDoc="0" locked="0" layoutInCell="1" allowOverlap="1" wp14:anchorId="2880A31F" wp14:editId="69FEAE88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559" name="Straight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521E8" id="Straight Connector 559" o:spid="_x0000_s1026" style="position:absolute;z-index:2522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278272" behindDoc="0" locked="0" layoutInCell="1" allowOverlap="1" wp14:anchorId="6A7A822D" wp14:editId="78E0F254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560" name="Straight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55362" id="Straight Connector 560" o:spid="_x0000_s1026" style="position:absolute;flip:x;z-index:25227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68BD75A0" wp14:editId="475677BB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561" name="Straight Connector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20771" id="Straight Connector 561" o:spid="_x0000_s1026" style="position:absolute;flip:x;z-index:2522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276224" behindDoc="0" locked="0" layoutInCell="1" allowOverlap="1" wp14:anchorId="5B3C1D65" wp14:editId="2C408B14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562" name="Straight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00EEB" id="Straight Connector 562" o:spid="_x0000_s1026" style="position:absolute;flip:x;z-index:2522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274176" behindDoc="0" locked="0" layoutInCell="1" allowOverlap="1" wp14:anchorId="43243A82" wp14:editId="5FE56890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563" name="Straight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999EC7" id="Straight Connector 563" o:spid="_x0000_s1026" style="position:absolute;z-index:2522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73F12F3E" w14:textId="77777777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300800" behindDoc="0" locked="0" layoutInCell="1" allowOverlap="1" wp14:anchorId="7EE94642" wp14:editId="56394C09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564" name="Straight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0149F" id="Straight Connector 564" o:spid="_x0000_s1026" style="position:absolute;z-index:2523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560" behindDoc="0" locked="0" layoutInCell="1" allowOverlap="1" wp14:anchorId="6F26CB0F" wp14:editId="3E48FDD4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565" name="Straight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F2D93" id="Straight Connector 565" o:spid="_x0000_s1026" style="position:absolute;flip:x;z-index:2522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113E7FC4" wp14:editId="25B83C33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566" name="Straight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A34A2" id="Straight Connector 566" o:spid="_x0000_s1026" style="position:absolute;z-index:2522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" strokecolor="#024f75 [3204]" strokeweight="1pt"/>
            </w:pict>
          </mc:Fallback>
        </mc:AlternateContent>
      </w:r>
    </w:p>
    <w:p w14:paraId="06AE563D" w14:textId="4DA93459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302848" behindDoc="0" locked="0" layoutInCell="1" allowOverlap="1" wp14:anchorId="27EA3AA2" wp14:editId="787E27E7">
                <wp:simplePos x="0" y="0"/>
                <wp:positionH relativeFrom="column">
                  <wp:posOffset>1295400</wp:posOffset>
                </wp:positionH>
                <wp:positionV relativeFrom="paragraph">
                  <wp:posOffset>88900</wp:posOffset>
                </wp:positionV>
                <wp:extent cx="30480" cy="281940"/>
                <wp:effectExtent l="38100" t="38100" r="64770" b="22860"/>
                <wp:wrapNone/>
                <wp:docPr id="567" name="Straight Arrow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6AD1A" id="Straight Arrow Connector 567" o:spid="_x0000_s1026" type="#_x0000_t32" style="position:absolute;margin-left:102pt;margin-top:7pt;width:2.4pt;height:22.2pt;flip:y;z-index:2523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" strokecolor="red" strokeweight="1pt">
                <v:stroke endarrow="block"/>
              </v:shape>
            </w:pict>
          </mc:Fallback>
        </mc:AlternateContent>
      </w:r>
      <w:r>
        <w:t xml:space="preserve">                                  Q3</w:t>
      </w:r>
    </w:p>
    <w:p w14:paraId="45EC6490" w14:textId="18DAD32A" w:rsidR="00D04C31" w:rsidRDefault="00D04C31" w:rsidP="00DF027C"/>
    <w:p w14:paraId="77DA9A46" w14:textId="038391DD" w:rsidR="00D04C31" w:rsidRDefault="00D04C31" w:rsidP="00D04C31">
      <w:pPr>
        <w:rPr>
          <w:b w:val="0"/>
          <w:bCs/>
        </w:rPr>
      </w:pPr>
      <w:r w:rsidRPr="00DC0858">
        <w:rPr>
          <w:color w:val="81B295" w:themeColor="accent5" w:themeShade="BF"/>
        </w:rPr>
        <w:t xml:space="preserve">Time </w:t>
      </w:r>
      <w:r>
        <w:rPr>
          <w:color w:val="81B295" w:themeColor="accent5" w:themeShade="BF"/>
        </w:rPr>
        <w:t>20</w:t>
      </w:r>
      <w:r w:rsidR="0013174E">
        <w:rPr>
          <w:color w:val="81B295" w:themeColor="accent5" w:themeShade="BF"/>
        </w:rPr>
        <w:t xml:space="preserve"> </w:t>
      </w:r>
      <w:r w:rsidR="0013174E" w:rsidRPr="0013174E">
        <w:rPr>
          <w:color w:val="C00000"/>
        </w:rPr>
        <w:t>HALT and accept</w:t>
      </w:r>
    </w:p>
    <w:p w14:paraId="185D697E" w14:textId="77777777" w:rsidR="00D04C31" w:rsidRPr="00503786" w:rsidRDefault="00D04C31" w:rsidP="00D04C31">
      <w:pPr>
        <w:rPr>
          <w:b w:val="0"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7664" behindDoc="0" locked="0" layoutInCell="1" allowOverlap="1" wp14:anchorId="4991B307" wp14:editId="758DF3E6">
                <wp:simplePos x="0" y="0"/>
                <wp:positionH relativeFrom="margin">
                  <wp:posOffset>2667000</wp:posOffset>
                </wp:positionH>
                <wp:positionV relativeFrom="paragraph">
                  <wp:posOffset>43180</wp:posOffset>
                </wp:positionV>
                <wp:extent cx="1828800" cy="1828800"/>
                <wp:effectExtent l="0" t="0" r="0" b="0"/>
                <wp:wrapNone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AB04E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1B307" id="Text Box 568" o:spid="_x0000_s1143" type="#_x0000_t202" style="position:absolute;margin-left:210pt;margin-top:3.4pt;width:2in;height:2in;z-index:2523376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" filled="f" stroked="f">
                <v:textbox style="mso-fit-shape-to-text:t">
                  <w:txbxContent>
                    <w:p w14:paraId="54AB04E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640" behindDoc="0" locked="0" layoutInCell="1" allowOverlap="1" wp14:anchorId="61D2AF05" wp14:editId="6A914561">
                <wp:simplePos x="0" y="0"/>
                <wp:positionH relativeFrom="column">
                  <wp:posOffset>1618615</wp:posOffset>
                </wp:positionH>
                <wp:positionV relativeFrom="paragraph">
                  <wp:posOffset>50800</wp:posOffset>
                </wp:positionV>
                <wp:extent cx="1828800" cy="1828800"/>
                <wp:effectExtent l="0" t="0" r="0" b="0"/>
                <wp:wrapNone/>
                <wp:docPr id="569" name="Text 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7B214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2AF05" id="Text Box 569" o:spid="_x0000_s1144" type="#_x0000_t202" style="position:absolute;margin-left:127.45pt;margin-top:4pt;width:2in;height:2in;z-index:2523366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dysDgIAACs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" filled="f" stroked="f">
                <v:textbox style="mso-fit-shape-to-text:t">
                  <w:txbxContent>
                    <w:p w14:paraId="40C7B214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592" behindDoc="0" locked="0" layoutInCell="1" allowOverlap="1" wp14:anchorId="621F9006" wp14:editId="6FE524B2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0" cy="121920"/>
                <wp:effectExtent l="0" t="0" r="38100" b="11430"/>
                <wp:wrapNone/>
                <wp:docPr id="570" name="Straight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7ACBA" id="Straight Connector 570" o:spid="_x0000_s1026" style="position:absolute;flip:y;z-index:2523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3.4pt" to="397.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544" behindDoc="0" locked="0" layoutInCell="1" allowOverlap="1" wp14:anchorId="44BDBDCB" wp14:editId="3E26FBC6">
                <wp:simplePos x="0" y="0"/>
                <wp:positionH relativeFrom="column">
                  <wp:posOffset>4899660</wp:posOffset>
                </wp:positionH>
                <wp:positionV relativeFrom="paragraph">
                  <wp:posOffset>208280</wp:posOffset>
                </wp:positionV>
                <wp:extent cx="0" cy="114300"/>
                <wp:effectExtent l="0" t="0" r="38100" b="19050"/>
                <wp:wrapNone/>
                <wp:docPr id="571" name="Straight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06C41" id="Straight Connector 571" o:spid="_x0000_s1026" style="position:absolute;z-index:2523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8pt,16.4pt" to="38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7895AB66" wp14:editId="20DD6B68">
                <wp:simplePos x="0" y="0"/>
                <wp:positionH relativeFrom="column">
                  <wp:posOffset>4465320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23C12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5AB66" id="Text Box 572" o:spid="_x0000_s1145" type="#_x0000_t202" style="position:absolute;margin-left:351.6pt;margin-top:5.2pt;width:2in;height:2in;z-index:252331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" filled="f" stroked="f">
                <v:textbox style="mso-fit-shape-to-text:t">
                  <w:txbxContent>
                    <w:p w14:paraId="6223C12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0496" behindDoc="0" locked="0" layoutInCell="1" allowOverlap="1" wp14:anchorId="696E384A" wp14:editId="447261F9">
                <wp:simplePos x="0" y="0"/>
                <wp:positionH relativeFrom="column">
                  <wp:posOffset>4053840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CA2F42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E384A" id="Text Box 573" o:spid="_x0000_s1146" type="#_x0000_t202" style="position:absolute;margin-left:319.2pt;margin-top:5.8pt;width:2in;height:2in;z-index:252330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" filled="f" stroked="f">
                <v:textbox style="mso-fit-shape-to-text:t">
                  <w:txbxContent>
                    <w:p w14:paraId="2CCA2F42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7325674B" wp14:editId="7CF8A047">
                <wp:simplePos x="0" y="0"/>
                <wp:positionH relativeFrom="column">
                  <wp:posOffset>3726180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0"/>
                <wp:wrapNone/>
                <wp:docPr id="574" name="Text Box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CC8C2B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5674B" id="Text Box 574" o:spid="_x0000_s1147" type="#_x0000_t202" style="position:absolute;margin-left:293.4pt;margin-top:5.2pt;width:2in;height:2in;z-index:252329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" filled="f" stroked="f">
                <v:textbox style="mso-fit-shape-to-text:t">
                  <w:txbxContent>
                    <w:p w14:paraId="50CC8C2B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448" behindDoc="0" locked="0" layoutInCell="1" allowOverlap="1" wp14:anchorId="6929C3B2" wp14:editId="02455FE8">
                <wp:simplePos x="0" y="0"/>
                <wp:positionH relativeFrom="column">
                  <wp:posOffset>3345180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575" name="Text Box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31128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9C3B2" id="Text Box 575" o:spid="_x0000_s1148" type="#_x0000_t202" style="position:absolute;margin-left:263.4pt;margin-top:5.65pt;width:2in;height:2in;z-index:252328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" filled="f" stroked="f">
                <v:textbox style="mso-fit-shape-to-text:t">
                  <w:txbxContent>
                    <w:p w14:paraId="38831128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3A7CEB66" wp14:editId="655F70A9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1828800" cy="1828800"/>
                <wp:effectExtent l="0" t="0" r="0" b="0"/>
                <wp:wrapNone/>
                <wp:docPr id="576" name="Text Box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E61A46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CEB66" id="Text Box 576" o:spid="_x0000_s1149" type="#_x0000_t202" style="position:absolute;margin-left:0;margin-top:2.65pt;width:2in;height:2in;z-index:25232742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YqeDwIAACs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" filled="f" stroked="f">
                <v:textbox style="mso-fit-shape-to-text:t">
                  <w:txbxContent>
                    <w:p w14:paraId="0EE61A46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400" behindDoc="0" locked="0" layoutInCell="1" allowOverlap="1" wp14:anchorId="1971F49D" wp14:editId="43C1F01E">
                <wp:simplePos x="0" y="0"/>
                <wp:positionH relativeFrom="column">
                  <wp:posOffset>2278380</wp:posOffset>
                </wp:positionH>
                <wp:positionV relativeFrom="paragraph">
                  <wp:posOffset>16510</wp:posOffset>
                </wp:positionV>
                <wp:extent cx="1828800" cy="1828800"/>
                <wp:effectExtent l="0" t="0" r="0" b="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0E7629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1F49D" id="Text Box 577" o:spid="_x0000_s1150" type="#_x0000_t202" style="position:absolute;margin-left:179.4pt;margin-top:1.3pt;width:2in;height:2in;z-index:252326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t7+DgIAACs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" filled="f" stroked="f">
                <v:textbox style="mso-fit-shape-to-text:t">
                  <w:txbxContent>
                    <w:p w14:paraId="5D0E7629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376" behindDoc="0" locked="0" layoutInCell="1" allowOverlap="1" wp14:anchorId="02259AE0" wp14:editId="77B32D08">
                <wp:simplePos x="0" y="0"/>
                <wp:positionH relativeFrom="column">
                  <wp:posOffset>1927860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578" name="Text Box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10A067" w14:textId="77777777" w:rsidR="00D04C31" w:rsidRPr="008F4310" w:rsidRDefault="00D04C31" w:rsidP="00D04C31">
                            <w:pPr>
                              <w:jc w:val="center"/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310">
                              <w:rPr>
                                <w:b w:val="0"/>
                                <w:noProof/>
                                <w:color w:val="0F0D29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59AE0" id="Text Box 578" o:spid="_x0000_s1151" type="#_x0000_t202" style="position:absolute;margin-left:151.8pt;margin-top:1.2pt;width:2in;height:2in;z-index:252325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" filled="f" stroked="f">
                <v:textbox style="mso-fit-shape-to-text:t">
                  <w:txbxContent>
                    <w:p w14:paraId="0B10A067" w14:textId="77777777" w:rsidR="00D04C31" w:rsidRPr="008F4310" w:rsidRDefault="00D04C31" w:rsidP="00D04C31">
                      <w:pPr>
                        <w:jc w:val="center"/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310">
                        <w:rPr>
                          <w:b w:val="0"/>
                          <w:noProof/>
                          <w:color w:val="0F0D29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24352" behindDoc="0" locked="0" layoutInCell="1" allowOverlap="1" wp14:anchorId="2FD38BD0" wp14:editId="61A7775D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215900</wp:posOffset>
                </wp:positionV>
                <wp:extent cx="0" cy="129540"/>
                <wp:effectExtent l="0" t="0" r="38100" b="22860"/>
                <wp:wrapNone/>
                <wp:docPr id="579" name="Straight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B295D" id="Straight Connector 579" o:spid="_x0000_s1026" style="position:absolute;flip:y;z-index:2523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7pt" to="102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22304" behindDoc="0" locked="0" layoutInCell="1" allowOverlap="1" wp14:anchorId="709B0B97" wp14:editId="071893C6">
                <wp:simplePos x="0" y="0"/>
                <wp:positionH relativeFrom="column">
                  <wp:posOffset>1447800</wp:posOffset>
                </wp:positionH>
                <wp:positionV relativeFrom="paragraph">
                  <wp:posOffset>177800</wp:posOffset>
                </wp:positionV>
                <wp:extent cx="0" cy="167640"/>
                <wp:effectExtent l="0" t="0" r="38100" b="22860"/>
                <wp:wrapNone/>
                <wp:docPr id="580" name="Straight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419FD" id="Straight Connector 580" o:spid="_x0000_s1026" style="position:absolute;z-index:2523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4pt" to="11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" strokecolor="#0f0d29 [3200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54E9C668" wp14:editId="276D5574">
                <wp:simplePos x="0" y="0"/>
                <wp:positionH relativeFrom="column">
                  <wp:posOffset>5524500</wp:posOffset>
                </wp:positionH>
                <wp:positionV relativeFrom="paragraph">
                  <wp:posOffset>25400</wp:posOffset>
                </wp:positionV>
                <wp:extent cx="22860" cy="358140"/>
                <wp:effectExtent l="0" t="0" r="34290" b="22860"/>
                <wp:wrapNone/>
                <wp:docPr id="581" name="Straight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EAF1B6" id="Straight Connector 581" o:spid="_x0000_s1026" style="position:absolute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2pt" to="436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20256" behindDoc="0" locked="0" layoutInCell="1" allowOverlap="1" wp14:anchorId="28741C88" wp14:editId="09775BA3">
                <wp:simplePos x="0" y="0"/>
                <wp:positionH relativeFrom="column">
                  <wp:posOffset>5135880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582" name="Straight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FD75C" id="Straight Connector 582" o:spid="_x0000_s1026" style="position:absolute;z-index:2523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4pt,5pt" to="4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19232" behindDoc="0" locked="0" layoutInCell="1" allowOverlap="1" wp14:anchorId="4303219B" wp14:editId="6A2D0349">
                <wp:simplePos x="0" y="0"/>
                <wp:positionH relativeFrom="column">
                  <wp:posOffset>4785360</wp:posOffset>
                </wp:positionH>
                <wp:positionV relativeFrom="paragraph">
                  <wp:posOffset>48260</wp:posOffset>
                </wp:positionV>
                <wp:extent cx="30480" cy="396240"/>
                <wp:effectExtent l="0" t="0" r="26670" b="22860"/>
                <wp:wrapNone/>
                <wp:docPr id="583" name="Straight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235553" id="Straight Connector 583" o:spid="_x0000_s1026" style="position:absolute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8pt,3.8pt" to="379.2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18208" behindDoc="0" locked="0" layoutInCell="1" allowOverlap="1" wp14:anchorId="5BE3E867" wp14:editId="51578BF0">
                <wp:simplePos x="0" y="0"/>
                <wp:positionH relativeFrom="column">
                  <wp:posOffset>4427220</wp:posOffset>
                </wp:positionH>
                <wp:positionV relativeFrom="paragraph">
                  <wp:posOffset>63500</wp:posOffset>
                </wp:positionV>
                <wp:extent cx="7620" cy="358140"/>
                <wp:effectExtent l="0" t="0" r="30480" b="22860"/>
                <wp:wrapNone/>
                <wp:docPr id="584" name="Straight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BD95B" id="Straight Connector 584" o:spid="_x0000_s1026" style="position:absolute;z-index:2523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6pt,5pt" to="349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17184" behindDoc="0" locked="0" layoutInCell="1" allowOverlap="1" wp14:anchorId="26A04BD5" wp14:editId="6E89F574">
                <wp:simplePos x="0" y="0"/>
                <wp:positionH relativeFrom="column">
                  <wp:posOffset>4030980</wp:posOffset>
                </wp:positionH>
                <wp:positionV relativeFrom="paragraph">
                  <wp:posOffset>55880</wp:posOffset>
                </wp:positionV>
                <wp:extent cx="30480" cy="358140"/>
                <wp:effectExtent l="0" t="0" r="26670" b="22860"/>
                <wp:wrapNone/>
                <wp:docPr id="585" name="Straight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D2D801" id="Straight Connector 585" o:spid="_x0000_s1026" style="position:absolute;z-index:2523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4.4pt" to="319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16160" behindDoc="0" locked="0" layoutInCell="1" allowOverlap="1" wp14:anchorId="3D9A637E" wp14:editId="66E7B874">
                <wp:simplePos x="0" y="0"/>
                <wp:positionH relativeFrom="column">
                  <wp:posOffset>3726180</wp:posOffset>
                </wp:positionH>
                <wp:positionV relativeFrom="paragraph">
                  <wp:posOffset>55880</wp:posOffset>
                </wp:positionV>
                <wp:extent cx="22860" cy="350520"/>
                <wp:effectExtent l="0" t="0" r="34290" b="30480"/>
                <wp:wrapNone/>
                <wp:docPr id="586" name="Straight Connector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B29C0" id="Straight Connector 586" o:spid="_x0000_s1026" style="position:absolute;z-index:2523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4.4pt" to="295.2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15136" behindDoc="0" locked="0" layoutInCell="1" allowOverlap="1" wp14:anchorId="629C389E" wp14:editId="1E34F69E">
                <wp:simplePos x="0" y="0"/>
                <wp:positionH relativeFrom="column">
                  <wp:posOffset>3345180</wp:posOffset>
                </wp:positionH>
                <wp:positionV relativeFrom="paragraph">
                  <wp:posOffset>55880</wp:posOffset>
                </wp:positionV>
                <wp:extent cx="7620" cy="342900"/>
                <wp:effectExtent l="0" t="0" r="30480" b="19050"/>
                <wp:wrapNone/>
                <wp:docPr id="587" name="Straight Connector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946C24" id="Straight Connector 587" o:spid="_x0000_s1026" style="position:absolute;z-index:2523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4.4pt" to="26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14112" behindDoc="0" locked="0" layoutInCell="1" allowOverlap="1" wp14:anchorId="70E5D07B" wp14:editId="3B7BEAA8">
                <wp:simplePos x="0" y="0"/>
                <wp:positionH relativeFrom="column">
                  <wp:posOffset>3017520</wp:posOffset>
                </wp:positionH>
                <wp:positionV relativeFrom="paragraph">
                  <wp:posOffset>40640</wp:posOffset>
                </wp:positionV>
                <wp:extent cx="0" cy="365760"/>
                <wp:effectExtent l="0" t="0" r="38100" b="34290"/>
                <wp:wrapNone/>
                <wp:docPr id="588" name="Straight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9C66FC" id="Straight Connector 588" o:spid="_x0000_s1026" style="position:absolute;z-index:2523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3.2pt" to="237.6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13088" behindDoc="0" locked="0" layoutInCell="1" allowOverlap="1" wp14:anchorId="1BE5FF22" wp14:editId="6179757F">
                <wp:simplePos x="0" y="0"/>
                <wp:positionH relativeFrom="column">
                  <wp:posOffset>2651760</wp:posOffset>
                </wp:positionH>
                <wp:positionV relativeFrom="paragraph">
                  <wp:posOffset>63500</wp:posOffset>
                </wp:positionV>
                <wp:extent cx="0" cy="350520"/>
                <wp:effectExtent l="0" t="0" r="38100" b="30480"/>
                <wp:wrapNone/>
                <wp:docPr id="589" name="Straight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BE27B" id="Straight Connector 589" o:spid="_x0000_s1026" style="position:absolute;z-index:2523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5pt" to="208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12064" behindDoc="0" locked="0" layoutInCell="1" allowOverlap="1" wp14:anchorId="0B9D612E" wp14:editId="2FA5E599">
                <wp:simplePos x="0" y="0"/>
                <wp:positionH relativeFrom="column">
                  <wp:posOffset>2225040</wp:posOffset>
                </wp:positionH>
                <wp:positionV relativeFrom="paragraph">
                  <wp:posOffset>48260</wp:posOffset>
                </wp:positionV>
                <wp:extent cx="0" cy="342900"/>
                <wp:effectExtent l="0" t="0" r="38100" b="19050"/>
                <wp:wrapNone/>
                <wp:docPr id="590" name="Straight Connector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5E7BD" id="Straight Connector 590" o:spid="_x0000_s1026" style="position:absolute;z-index:2523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3.8pt" to="1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" strokecolor="#024f75 [3204]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2311040" behindDoc="0" locked="0" layoutInCell="1" allowOverlap="1" wp14:anchorId="0A65E7CA" wp14:editId="0279F59F">
                <wp:simplePos x="0" y="0"/>
                <wp:positionH relativeFrom="column">
                  <wp:posOffset>1889760</wp:posOffset>
                </wp:positionH>
                <wp:positionV relativeFrom="paragraph">
                  <wp:posOffset>55880</wp:posOffset>
                </wp:positionV>
                <wp:extent cx="15240" cy="373380"/>
                <wp:effectExtent l="0" t="0" r="22860" b="26670"/>
                <wp:wrapNone/>
                <wp:docPr id="591" name="Straight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2C2869" id="Straight Connector 591" o:spid="_x0000_s1026" style="position:absolute;flip:x;z-index:25231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8pt,4.4pt" to="150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310016" behindDoc="0" locked="0" layoutInCell="1" allowOverlap="1" wp14:anchorId="1BD081F2" wp14:editId="2915E8B3">
                <wp:simplePos x="0" y="0"/>
                <wp:positionH relativeFrom="column">
                  <wp:posOffset>1569720</wp:posOffset>
                </wp:positionH>
                <wp:positionV relativeFrom="paragraph">
                  <wp:posOffset>63500</wp:posOffset>
                </wp:positionV>
                <wp:extent cx="15240" cy="358140"/>
                <wp:effectExtent l="0" t="0" r="22860" b="22860"/>
                <wp:wrapNone/>
                <wp:docPr id="592" name="Straight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83BE27" id="Straight Connector 592" o:spid="_x0000_s1026" style="position:absolute;flip:x;z-index:2523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pt" to="124.8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308992" behindDoc="0" locked="0" layoutInCell="1" allowOverlap="1" wp14:anchorId="488CE5F5" wp14:editId="605EB40E">
                <wp:simplePos x="0" y="0"/>
                <wp:positionH relativeFrom="column">
                  <wp:posOffset>1196340</wp:posOffset>
                </wp:positionH>
                <wp:positionV relativeFrom="paragraph">
                  <wp:posOffset>33020</wp:posOffset>
                </wp:positionV>
                <wp:extent cx="7620" cy="411480"/>
                <wp:effectExtent l="0" t="0" r="30480" b="26670"/>
                <wp:wrapNone/>
                <wp:docPr id="593" name="Straight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3BD81" id="Straight Connector 593" o:spid="_x0000_s1026" style="position:absolute;flip:x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2.6pt" to="94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" strokecolor="#024f75 [3204]" strokeweight="1pt"/>
            </w:pict>
          </mc:Fallback>
        </mc:AlternateContent>
      </w:r>
      <w:r>
        <w:rPr>
          <w:b w:val="0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306944" behindDoc="0" locked="0" layoutInCell="1" allowOverlap="1" wp14:anchorId="2C2E64F0" wp14:editId="0AE31B97">
                <wp:simplePos x="0" y="0"/>
                <wp:positionH relativeFrom="column">
                  <wp:posOffset>739140</wp:posOffset>
                </wp:positionH>
                <wp:positionV relativeFrom="paragraph">
                  <wp:posOffset>48260</wp:posOffset>
                </wp:positionV>
                <wp:extent cx="5326380" cy="7620"/>
                <wp:effectExtent l="0" t="0" r="26670" b="30480"/>
                <wp:wrapNone/>
                <wp:docPr id="594" name="Straight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2E157D" id="Straight Connector 594" o:spid="_x0000_s1026" style="position:absolute;z-index:2523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.8pt" to="477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" strokecolor="#024f75 [3204]" strokeweight="1pt"/>
            </w:pict>
          </mc:Fallback>
        </mc:AlternateContent>
      </w:r>
      <w:r>
        <w:rPr>
          <w:b w:val="0"/>
          <w:bCs/>
          <w:color w:val="FF0000"/>
        </w:rPr>
        <w:t xml:space="preserve">  </w:t>
      </w:r>
    </w:p>
    <w:p w14:paraId="52A4B634" w14:textId="4BB83E16" w:rsidR="00D04C31" w:rsidRDefault="00D04C31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335616" behindDoc="0" locked="0" layoutInCell="1" allowOverlap="1" wp14:anchorId="07C843AC" wp14:editId="1081015B">
                <wp:simplePos x="0" y="0"/>
                <wp:positionH relativeFrom="column">
                  <wp:posOffset>1668780</wp:posOffset>
                </wp:positionH>
                <wp:positionV relativeFrom="paragraph">
                  <wp:posOffset>147955</wp:posOffset>
                </wp:positionV>
                <wp:extent cx="30480" cy="281940"/>
                <wp:effectExtent l="38100" t="38100" r="64770" b="22860"/>
                <wp:wrapNone/>
                <wp:docPr id="598" name="Straight Arrow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C730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98" o:spid="_x0000_s1026" type="#_x0000_t32" style="position:absolute;margin-left:131.4pt;margin-top:11.65pt;width:2.4pt;height:22.2pt;flip:y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" strokecolor="red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45A61F83" wp14:editId="1113AC26">
                <wp:simplePos x="0" y="0"/>
                <wp:positionH relativeFrom="column">
                  <wp:posOffset>4907280</wp:posOffset>
                </wp:positionH>
                <wp:positionV relativeFrom="paragraph">
                  <wp:posOffset>50165</wp:posOffset>
                </wp:positionV>
                <wp:extent cx="160020" cy="0"/>
                <wp:effectExtent l="0" t="0" r="0" b="0"/>
                <wp:wrapNone/>
                <wp:docPr id="595" name="Straight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DFCB6" id="Straight Connector 595" o:spid="_x0000_s1026" style="position:absolute;z-index:2523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3.95pt" to="39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" strokecolor="#0f0d29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 wp14:anchorId="3ABFF330" wp14:editId="70E159EB">
                <wp:simplePos x="0" y="0"/>
                <wp:positionH relativeFrom="column">
                  <wp:posOffset>1310640</wp:posOffset>
                </wp:positionH>
                <wp:positionV relativeFrom="paragraph">
                  <wp:posOffset>95885</wp:posOffset>
                </wp:positionV>
                <wp:extent cx="152400" cy="0"/>
                <wp:effectExtent l="0" t="0" r="0" b="0"/>
                <wp:wrapNone/>
                <wp:docPr id="596" name="Straight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E02F1C" id="Straight Connector 596" o:spid="_x0000_s1026" style="position:absolute;flip:x;z-index:2523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7.55pt" to="1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968" behindDoc="0" locked="0" layoutInCell="1" allowOverlap="1" wp14:anchorId="10437247" wp14:editId="0683C279">
                <wp:simplePos x="0" y="0"/>
                <wp:positionH relativeFrom="column">
                  <wp:posOffset>754380</wp:posOffset>
                </wp:positionH>
                <wp:positionV relativeFrom="paragraph">
                  <wp:posOffset>172085</wp:posOffset>
                </wp:positionV>
                <wp:extent cx="5341620" cy="15240"/>
                <wp:effectExtent l="0" t="0" r="30480" b="22860"/>
                <wp:wrapNone/>
                <wp:docPr id="597" name="Straight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A7D1B0" id="Straight Connector 597" o:spid="_x0000_s1026" style="position:absolute;z-index:2523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3.55pt" to="480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" strokecolor="#024f75 [3204]" strokeweight="1pt"/>
            </w:pict>
          </mc:Fallback>
        </mc:AlternateContent>
      </w:r>
    </w:p>
    <w:p w14:paraId="13EEC1E9" w14:textId="13D81755" w:rsidR="00D04C31" w:rsidRDefault="00D04C31" w:rsidP="00D04C31">
      <w:r>
        <w:t xml:space="preserve">                                           Q4</w:t>
      </w:r>
    </w:p>
    <w:p w14:paraId="3B1095D4" w14:textId="6403E188" w:rsidR="00EC4EA5" w:rsidRDefault="00142DCF" w:rsidP="00D04C31">
      <w:r>
        <w:rPr>
          <w:noProof/>
        </w:rPr>
        <mc:AlternateContent>
          <mc:Choice Requires="wps">
            <w:drawing>
              <wp:anchor distT="0" distB="0" distL="114300" distR="114300" simplePos="0" relativeHeight="252339712" behindDoc="0" locked="0" layoutInCell="1" allowOverlap="1" wp14:anchorId="7589820B" wp14:editId="68EBDD11">
                <wp:simplePos x="0" y="0"/>
                <wp:positionH relativeFrom="column">
                  <wp:posOffset>2150745</wp:posOffset>
                </wp:positionH>
                <wp:positionV relativeFrom="paragraph">
                  <wp:posOffset>344170</wp:posOffset>
                </wp:positionV>
                <wp:extent cx="1828800" cy="2540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AE1A4" w14:textId="672DD797" w:rsidR="007B039F" w:rsidRPr="007B039F" w:rsidRDefault="007B039F" w:rsidP="007B039F">
                            <w:pPr>
                              <w:jc w:val="center"/>
                              <w:rPr>
                                <w:b w:val="0"/>
                                <w:noProof/>
                                <w:color w:val="FFFFFF" w:themeColor="background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039F">
                              <w:rPr>
                                <w:b w:val="0"/>
                                <w:noProof/>
                                <w:color w:val="FFFFFF" w:themeColor="background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Initializng an array which represents the tape</w:t>
                            </w:r>
                          </w:p>
                          <w:p w14:paraId="0A591D59" w14:textId="77777777" w:rsidR="007B039F" w:rsidRDefault="007B039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9820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152" type="#_x0000_t202" style="position:absolute;margin-left:169.35pt;margin-top:27.1pt;width:2in;height:20pt;z-index:252339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" fillcolor="#024f75 [3204]" stroked="f">
                <v:fill opacity="32896f"/>
                <v:textbox>
                  <w:txbxContent>
                    <w:p w14:paraId="094AE1A4" w14:textId="672DD797" w:rsidR="007B039F" w:rsidRPr="007B039F" w:rsidRDefault="007B039F" w:rsidP="007B039F">
                      <w:pPr>
                        <w:jc w:val="center"/>
                        <w:rPr>
                          <w:b w:val="0"/>
                          <w:noProof/>
                          <w:color w:val="FFFFFF" w:themeColor="background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B039F">
                        <w:rPr>
                          <w:b w:val="0"/>
                          <w:noProof/>
                          <w:color w:val="FFFFFF" w:themeColor="background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Initializng an array which represents the tape</w:t>
                      </w:r>
                    </w:p>
                    <w:p w14:paraId="0A591D59" w14:textId="77777777" w:rsidR="007B039F" w:rsidRDefault="007B039F"/>
                  </w:txbxContent>
                </v:textbox>
              </v:shape>
            </w:pict>
          </mc:Fallback>
        </mc:AlternateContent>
      </w:r>
      <w:r w:rsidR="00832D4E">
        <w:rPr>
          <w:noProof/>
        </w:rPr>
        <mc:AlternateContent>
          <mc:Choice Requires="wps">
            <w:drawing>
              <wp:anchor distT="0" distB="0" distL="114300" distR="114300" simplePos="0" relativeHeight="253172224" behindDoc="0" locked="0" layoutInCell="1" allowOverlap="1" wp14:anchorId="4263CB5A" wp14:editId="1CE5B468">
                <wp:simplePos x="0" y="0"/>
                <wp:positionH relativeFrom="column">
                  <wp:posOffset>1181100</wp:posOffset>
                </wp:positionH>
                <wp:positionV relativeFrom="paragraph">
                  <wp:posOffset>3082290</wp:posOffset>
                </wp:positionV>
                <wp:extent cx="1828800" cy="12382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92D6A" w14:textId="77777777" w:rsidR="00832D4E" w:rsidRPr="00832D4E" w:rsidRDefault="00832D4E" w:rsidP="00832D4E">
                            <w:pPr>
                              <w:rPr>
                                <w:b w:val="0"/>
                                <w:noProof/>
                                <w:color w:val="FFFF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D4E">
                              <w:rPr>
                                <w:b w:val="0"/>
                                <w:noProof/>
                                <w:color w:val="FFFF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Count the 1s from the right to the left</w:t>
                            </w:r>
                          </w:p>
                          <w:p w14:paraId="2EBFE4F2" w14:textId="77777777" w:rsidR="00832D4E" w:rsidRPr="00832D4E" w:rsidRDefault="00832D4E" w:rsidP="00832D4E">
                            <w:pPr>
                              <w:rPr>
                                <w:b w:val="0"/>
                                <w:noProof/>
                                <w:color w:val="FFFF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D4E">
                              <w:rPr>
                                <w:b w:val="0"/>
                                <w:noProof/>
                                <w:color w:val="FFFF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till the final state</w:t>
                            </w:r>
                          </w:p>
                          <w:p w14:paraId="12BEDC8D" w14:textId="77777777" w:rsidR="00832D4E" w:rsidRPr="00832D4E" w:rsidRDefault="00832D4E" w:rsidP="00832D4E">
                            <w:pPr>
                              <w:rPr>
                                <w:color w:val="FFFF00"/>
                                <w:sz w:val="24"/>
                                <w:szCs w:val="24"/>
                              </w:rPr>
                            </w:pPr>
                            <w:r w:rsidRPr="00832D4E">
                              <w:rPr>
                                <w:b w:val="0"/>
                                <w:noProof/>
                                <w:color w:val="FFFF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The machine halts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3CB5A" id="Text Box 17" o:spid="_x0000_s1153" type="#_x0000_t202" style="position:absolute;margin-left:93pt;margin-top:242.7pt;width:2in;height:97.5pt;z-index:253172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" filled="f" stroked="f">
                <v:textbox>
                  <w:txbxContent>
                    <w:p w14:paraId="08292D6A" w14:textId="77777777" w:rsidR="00832D4E" w:rsidRPr="00832D4E" w:rsidRDefault="00832D4E" w:rsidP="00832D4E">
                      <w:pPr>
                        <w:rPr>
                          <w:b w:val="0"/>
                          <w:noProof/>
                          <w:color w:val="FFFF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D4E">
                        <w:rPr>
                          <w:b w:val="0"/>
                          <w:noProof/>
                          <w:color w:val="FFFF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Count the 1s from the right to the left</w:t>
                      </w:r>
                    </w:p>
                    <w:p w14:paraId="2EBFE4F2" w14:textId="77777777" w:rsidR="00832D4E" w:rsidRPr="00832D4E" w:rsidRDefault="00832D4E" w:rsidP="00832D4E">
                      <w:pPr>
                        <w:rPr>
                          <w:b w:val="0"/>
                          <w:noProof/>
                          <w:color w:val="FFFF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D4E">
                        <w:rPr>
                          <w:b w:val="0"/>
                          <w:noProof/>
                          <w:color w:val="FFFF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till the final state</w:t>
                      </w:r>
                    </w:p>
                    <w:p w14:paraId="12BEDC8D" w14:textId="77777777" w:rsidR="00832D4E" w:rsidRPr="00832D4E" w:rsidRDefault="00832D4E" w:rsidP="00832D4E">
                      <w:pPr>
                        <w:rPr>
                          <w:color w:val="FFFF00"/>
                          <w:sz w:val="24"/>
                          <w:szCs w:val="24"/>
                        </w:rPr>
                      </w:pPr>
                      <w:r w:rsidRPr="00832D4E">
                        <w:rPr>
                          <w:b w:val="0"/>
                          <w:noProof/>
                          <w:color w:val="FFFF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The machine halts</w:t>
                      </w:r>
                    </w:p>
                  </w:txbxContent>
                </v:textbox>
              </v:shape>
            </w:pict>
          </mc:Fallback>
        </mc:AlternateContent>
      </w:r>
      <w:r w:rsidR="00832D4E">
        <w:rPr>
          <w:noProof/>
        </w:rPr>
        <mc:AlternateContent>
          <mc:Choice Requires="wps">
            <w:drawing>
              <wp:anchor distT="0" distB="0" distL="114300" distR="114300" simplePos="0" relativeHeight="253170176" behindDoc="0" locked="0" layoutInCell="1" allowOverlap="1" wp14:anchorId="29E30740" wp14:editId="42A5EFB1">
                <wp:simplePos x="0" y="0"/>
                <wp:positionH relativeFrom="column">
                  <wp:posOffset>1287780</wp:posOffset>
                </wp:positionH>
                <wp:positionV relativeFrom="paragraph">
                  <wp:posOffset>2579370</wp:posOffset>
                </wp:positionV>
                <wp:extent cx="1828800" cy="4254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FF56D" w14:textId="77777777" w:rsidR="00832D4E" w:rsidRDefault="00832D4E" w:rsidP="00832D4E">
                            <w:pPr>
                              <w:rPr>
                                <w:b w:val="0"/>
                                <w:noProof/>
                                <w:color w:val="FFFFFF" w:themeColor="background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FFFFFF" w:themeColor="background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Looping on the tape starting from the end (the far right, </w:t>
                            </w:r>
                          </w:p>
                          <w:p w14:paraId="38770F3F" w14:textId="77777777" w:rsidR="00832D4E" w:rsidRPr="00534AD0" w:rsidRDefault="00832D4E" w:rsidP="00832D4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noProof/>
                                <w:color w:val="FFFFFF" w:themeColor="background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turn the last cell’s 1 into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30740" id="Text Box 16" o:spid="_x0000_s1154" type="#_x0000_t202" style="position:absolute;margin-left:101.4pt;margin-top:203.1pt;width:2in;height:33.5pt;z-index:253170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" filled="f" stroked="f">
                <v:textbox>
                  <w:txbxContent>
                    <w:p w14:paraId="2AFFF56D" w14:textId="77777777" w:rsidR="00832D4E" w:rsidRDefault="00832D4E" w:rsidP="00832D4E">
                      <w:pPr>
                        <w:rPr>
                          <w:b w:val="0"/>
                          <w:noProof/>
                          <w:color w:val="FFFFFF" w:themeColor="background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noProof/>
                          <w:color w:val="FFFFFF" w:themeColor="background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Looping on the tape starting from the end (the far right, </w:t>
                      </w:r>
                    </w:p>
                    <w:p w14:paraId="38770F3F" w14:textId="77777777" w:rsidR="00832D4E" w:rsidRPr="00534AD0" w:rsidRDefault="00832D4E" w:rsidP="00832D4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noProof/>
                          <w:color w:val="FFFFFF" w:themeColor="background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turn the last cell’s 1 into 0 </w:t>
                      </w:r>
                    </w:p>
                  </w:txbxContent>
                </v:textbox>
              </v:shape>
            </w:pict>
          </mc:Fallback>
        </mc:AlternateContent>
      </w:r>
      <w:r w:rsidR="00832D4E">
        <w:rPr>
          <w:noProof/>
        </w:rPr>
        <mc:AlternateContent>
          <mc:Choice Requires="wps">
            <w:drawing>
              <wp:anchor distT="0" distB="0" distL="114300" distR="114300" simplePos="0" relativeHeight="253168128" behindDoc="0" locked="0" layoutInCell="1" allowOverlap="1" wp14:anchorId="5EEF15E4" wp14:editId="67242577">
                <wp:simplePos x="0" y="0"/>
                <wp:positionH relativeFrom="margin">
                  <wp:posOffset>1310640</wp:posOffset>
                </wp:positionH>
                <wp:positionV relativeFrom="paragraph">
                  <wp:posOffset>1375410</wp:posOffset>
                </wp:positionV>
                <wp:extent cx="1828800" cy="4000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584A3" w14:textId="77777777" w:rsidR="00832D4E" w:rsidRPr="00651291" w:rsidRDefault="00832D4E" w:rsidP="00832D4E">
                            <w:pPr>
                              <w:rPr>
                                <w:b w:val="0"/>
                                <w:noProof/>
                                <w:color w:val="FFFF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1291">
                              <w:rPr>
                                <w:b w:val="0"/>
                                <w:noProof/>
                                <w:color w:val="FFFF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Looping on the tape from the start, if the cell has 1 it moves to the next</w:t>
                            </w:r>
                          </w:p>
                          <w:p w14:paraId="6DDE3907" w14:textId="77777777" w:rsidR="00832D4E" w:rsidRPr="00651291" w:rsidRDefault="00832D4E" w:rsidP="00832D4E">
                            <w:pPr>
                              <w:rPr>
                                <w:color w:val="FFFF00"/>
                                <w:sz w:val="16"/>
                                <w:szCs w:val="16"/>
                              </w:rPr>
                            </w:pPr>
                            <w:r w:rsidRPr="00651291">
                              <w:rPr>
                                <w:b w:val="0"/>
                                <w:noProof/>
                                <w:color w:val="FFFF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Else, it turns the 0 into 1 and move to the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F15E4" id="Text Box 15" o:spid="_x0000_s1155" type="#_x0000_t202" style="position:absolute;margin-left:103.2pt;margin-top:108.3pt;width:2in;height:31.5pt;z-index:2531681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" filled="f" stroked="f">
                <v:textbox>
                  <w:txbxContent>
                    <w:p w14:paraId="49A584A3" w14:textId="77777777" w:rsidR="00832D4E" w:rsidRPr="00651291" w:rsidRDefault="00832D4E" w:rsidP="00832D4E">
                      <w:pPr>
                        <w:rPr>
                          <w:b w:val="0"/>
                          <w:noProof/>
                          <w:color w:val="FFFF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1291">
                        <w:rPr>
                          <w:b w:val="0"/>
                          <w:noProof/>
                          <w:color w:val="FFFF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Looping on the tape from the start, if the cell has 1 it moves to the next</w:t>
                      </w:r>
                    </w:p>
                    <w:p w14:paraId="6DDE3907" w14:textId="77777777" w:rsidR="00832D4E" w:rsidRPr="00651291" w:rsidRDefault="00832D4E" w:rsidP="00832D4E">
                      <w:pPr>
                        <w:rPr>
                          <w:color w:val="FFFF00"/>
                          <w:sz w:val="16"/>
                          <w:szCs w:val="16"/>
                        </w:rPr>
                      </w:pPr>
                      <w:r w:rsidRPr="00651291">
                        <w:rPr>
                          <w:b w:val="0"/>
                          <w:noProof/>
                          <w:color w:val="FFFF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Else, it turns the 0 into 1 and move to the next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2D4E">
        <w:rPr>
          <w:noProof/>
        </w:rPr>
        <mc:AlternateContent>
          <mc:Choice Requires="wps">
            <w:drawing>
              <wp:anchor distT="0" distB="0" distL="114300" distR="114300" simplePos="0" relativeHeight="253166080" behindDoc="0" locked="0" layoutInCell="1" allowOverlap="1" wp14:anchorId="41854DC9" wp14:editId="19FFE3F3">
                <wp:simplePos x="0" y="0"/>
                <wp:positionH relativeFrom="column">
                  <wp:posOffset>723900</wp:posOffset>
                </wp:positionH>
                <wp:positionV relativeFrom="paragraph">
                  <wp:posOffset>1154430</wp:posOffset>
                </wp:positionV>
                <wp:extent cx="1828800" cy="24130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C59F0" w14:textId="77777777" w:rsidR="00832D4E" w:rsidRPr="00651291" w:rsidRDefault="00832D4E" w:rsidP="00832D4E">
                            <w:pPr>
                              <w:rPr>
                                <w:color w:val="FFFF00"/>
                                <w:sz w:val="16"/>
                                <w:szCs w:val="16"/>
                              </w:rPr>
                            </w:pPr>
                            <w:r w:rsidRPr="00651291">
                              <w:rPr>
                                <w:b w:val="0"/>
                                <w:noProof/>
                                <w:color w:val="FFFF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Inserting the 1 in the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54DC9" id="Text Box 14" o:spid="_x0000_s1156" type="#_x0000_t202" style="position:absolute;margin-left:57pt;margin-top:90.9pt;width:2in;height:19pt;z-index:253166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" filled="f" stroked="f">
                <v:textbox>
                  <w:txbxContent>
                    <w:p w14:paraId="0E0C59F0" w14:textId="77777777" w:rsidR="00832D4E" w:rsidRPr="00651291" w:rsidRDefault="00832D4E" w:rsidP="00832D4E">
                      <w:pPr>
                        <w:rPr>
                          <w:color w:val="FFFF00"/>
                          <w:sz w:val="16"/>
                          <w:szCs w:val="16"/>
                        </w:rPr>
                      </w:pPr>
                      <w:r w:rsidRPr="00651291">
                        <w:rPr>
                          <w:b w:val="0"/>
                          <w:noProof/>
                          <w:color w:val="FFFF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Inserting the 1 in the function</w:t>
                      </w:r>
                    </w:p>
                  </w:txbxContent>
                </v:textbox>
              </v:shape>
            </w:pict>
          </mc:Fallback>
        </mc:AlternateContent>
      </w:r>
      <w:r w:rsidR="00832D4E">
        <w:rPr>
          <w:noProof/>
        </w:rPr>
        <mc:AlternateContent>
          <mc:Choice Requires="wps">
            <w:drawing>
              <wp:anchor distT="0" distB="0" distL="114300" distR="114300" simplePos="0" relativeHeight="253164032" behindDoc="0" locked="0" layoutInCell="1" allowOverlap="1" wp14:anchorId="51F5C085" wp14:editId="22C46294">
                <wp:simplePos x="0" y="0"/>
                <wp:positionH relativeFrom="column">
                  <wp:posOffset>723900</wp:posOffset>
                </wp:positionH>
                <wp:positionV relativeFrom="paragraph">
                  <wp:posOffset>1017270</wp:posOffset>
                </wp:positionV>
                <wp:extent cx="1828800" cy="24130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F2E28B" w14:textId="77777777" w:rsidR="00832D4E" w:rsidRPr="00651291" w:rsidRDefault="00832D4E" w:rsidP="00832D4E">
                            <w:pPr>
                              <w:rPr>
                                <w:color w:val="FFFF00"/>
                                <w:sz w:val="16"/>
                                <w:szCs w:val="16"/>
                              </w:rPr>
                            </w:pPr>
                            <w:r w:rsidRPr="00651291">
                              <w:rPr>
                                <w:b w:val="0"/>
                                <w:noProof/>
                                <w:color w:val="FFFF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Inserting the delimiter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5C085" id="Text Box 13" o:spid="_x0000_s1157" type="#_x0000_t202" style="position:absolute;margin-left:57pt;margin-top:80.1pt;width:2in;height:19pt;z-index:253164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" filled="f" stroked="f">
                <v:textbox>
                  <w:txbxContent>
                    <w:p w14:paraId="61F2E28B" w14:textId="77777777" w:rsidR="00832D4E" w:rsidRPr="00651291" w:rsidRDefault="00832D4E" w:rsidP="00832D4E">
                      <w:pPr>
                        <w:rPr>
                          <w:color w:val="FFFF00"/>
                          <w:sz w:val="16"/>
                          <w:szCs w:val="16"/>
                        </w:rPr>
                      </w:pPr>
                      <w:r w:rsidRPr="00651291">
                        <w:rPr>
                          <w:b w:val="0"/>
                          <w:noProof/>
                          <w:color w:val="FFFF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Inserting the delimiter </w:t>
                      </w:r>
                    </w:p>
                  </w:txbxContent>
                </v:textbox>
              </v:shape>
            </w:pict>
          </mc:Fallback>
        </mc:AlternateContent>
      </w:r>
      <w:r w:rsidR="00832D4E">
        <w:rPr>
          <w:noProof/>
        </w:rPr>
        <mc:AlternateContent>
          <mc:Choice Requires="wps">
            <w:drawing>
              <wp:anchor distT="0" distB="0" distL="114300" distR="114300" simplePos="0" relativeHeight="253161984" behindDoc="0" locked="0" layoutInCell="1" allowOverlap="1" wp14:anchorId="29B1D174" wp14:editId="7731A6B9">
                <wp:simplePos x="0" y="0"/>
                <wp:positionH relativeFrom="column">
                  <wp:posOffset>1005840</wp:posOffset>
                </wp:positionH>
                <wp:positionV relativeFrom="paragraph">
                  <wp:posOffset>567690</wp:posOffset>
                </wp:positionV>
                <wp:extent cx="1828800" cy="24130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30C1B" w14:textId="77777777" w:rsidR="00832D4E" w:rsidRPr="00651291" w:rsidRDefault="00832D4E" w:rsidP="00832D4E">
                            <w:pPr>
                              <w:rPr>
                                <w:color w:val="FFFF00"/>
                                <w:sz w:val="16"/>
                                <w:szCs w:val="16"/>
                              </w:rPr>
                            </w:pPr>
                            <w:r w:rsidRPr="00651291">
                              <w:rPr>
                                <w:b w:val="0"/>
                                <w:noProof/>
                                <w:color w:val="FFFF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Inserting 1s in the array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1D174" id="Text Box 10" o:spid="_x0000_s1158" type="#_x0000_t202" style="position:absolute;margin-left:79.2pt;margin-top:44.7pt;width:2in;height:19pt;z-index:253161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" filled="f" stroked="f">
                <v:textbox>
                  <w:txbxContent>
                    <w:p w14:paraId="07730C1B" w14:textId="77777777" w:rsidR="00832D4E" w:rsidRPr="00651291" w:rsidRDefault="00832D4E" w:rsidP="00832D4E">
                      <w:pPr>
                        <w:rPr>
                          <w:color w:val="FFFF00"/>
                          <w:sz w:val="16"/>
                          <w:szCs w:val="16"/>
                        </w:rPr>
                      </w:pPr>
                      <w:r w:rsidRPr="00651291">
                        <w:rPr>
                          <w:b w:val="0"/>
                          <w:noProof/>
                          <w:color w:val="FFFF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Inserting 1s in the array </w:t>
                      </w:r>
                    </w:p>
                  </w:txbxContent>
                </v:textbox>
              </v:shape>
            </w:pict>
          </mc:Fallback>
        </mc:AlternateContent>
      </w:r>
      <w:r w:rsidR="00832D4E" w:rsidRPr="00832D4E">
        <w:rPr>
          <w:noProof/>
        </w:rPr>
        <w:t xml:space="preserve"> </w:t>
      </w:r>
      <w:r w:rsidR="00832D4E">
        <w:rPr>
          <w:noProof/>
        </w:rPr>
        <w:drawing>
          <wp:inline distT="0" distB="0" distL="0" distR="0" wp14:anchorId="4D1978EC" wp14:editId="2518CD17">
            <wp:extent cx="6309360" cy="4199255"/>
            <wp:effectExtent l="0" t="0" r="0" b="0"/>
            <wp:docPr id="1168" name="Picture 11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Picture 116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455D" w14:textId="168A0C7B" w:rsidR="00D04C31" w:rsidRDefault="00D04C31" w:rsidP="00DF027C"/>
    <w:p w14:paraId="1CA588AA" w14:textId="656AF118" w:rsidR="00D04C31" w:rsidRDefault="00D04C31" w:rsidP="00DF027C"/>
    <w:p w14:paraId="52B0252C" w14:textId="4A8EE1B3" w:rsidR="00A65659" w:rsidRDefault="00A65659" w:rsidP="00DF027C"/>
    <w:p w14:paraId="66756C43" w14:textId="41C7372F" w:rsidR="00A65659" w:rsidRDefault="00A65659" w:rsidP="00DF027C"/>
    <w:p w14:paraId="129CCEAF" w14:textId="24B1C36D" w:rsidR="00A65659" w:rsidRDefault="00A65659" w:rsidP="00DF027C"/>
    <w:p w14:paraId="52A2FABF" w14:textId="517A5C89" w:rsidR="00A65659" w:rsidRDefault="00A65659" w:rsidP="00DF027C"/>
    <w:p w14:paraId="32F0ED35" w14:textId="5FC8C90B" w:rsidR="00BE09E6" w:rsidRDefault="00BE09E6" w:rsidP="00DF027C"/>
    <w:p w14:paraId="1D4C7A29" w14:textId="0243FBA6" w:rsidR="00BE09E6" w:rsidRDefault="00BE09E6" w:rsidP="00BE09E6">
      <w:pPr>
        <w:pStyle w:val="Heading1"/>
      </w:pPr>
      <w:r>
        <w:lastRenderedPageBreak/>
        <w:t>Question 2</w:t>
      </w:r>
    </w:p>
    <w:p w14:paraId="1ED8DB96" w14:textId="60636D00" w:rsidR="003D547B" w:rsidRPr="00C371AA" w:rsidRDefault="00C371AA" w:rsidP="00DF027C">
      <w:pPr>
        <w:rPr>
          <w:rFonts w:cstheme="minorHAnsi"/>
        </w:rPr>
      </w:pPr>
      <w:r w:rsidRPr="00C371AA">
        <w:rPr>
          <w:rFonts w:cstheme="minorHAnsi"/>
        </w:rPr>
        <w:t xml:space="preserve">Write a computer program in Java/Python to construct a PDA to recognize the following language: </w:t>
      </w:r>
      <w:r w:rsidRPr="00C371AA">
        <w:rPr>
          <w:rFonts w:ascii="Cambria Math" w:hAnsi="Cambria Math" w:cs="Cambria Math"/>
        </w:rPr>
        <w:t>𝐿</w:t>
      </w:r>
      <w:r w:rsidRPr="00C371AA">
        <w:rPr>
          <w:rFonts w:cstheme="minorHAnsi"/>
        </w:rPr>
        <w:t xml:space="preserve"> = {</w:t>
      </w:r>
      <w:r w:rsidR="00CD070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c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C371AA">
        <w:rPr>
          <w:rFonts w:cstheme="minorHAnsi"/>
        </w:rPr>
        <w:t>|</w:t>
      </w:r>
      <w:r w:rsidRPr="00C371AA">
        <w:rPr>
          <w:rFonts w:ascii="Cambria Math" w:hAnsi="Cambria Math" w:cs="Cambria Math"/>
        </w:rPr>
        <w:t>𝑛</w:t>
      </w:r>
      <w:r w:rsidRPr="00C371AA">
        <w:rPr>
          <w:rFonts w:cstheme="minorHAnsi"/>
        </w:rPr>
        <w:t xml:space="preserve"> ≥ 1} </w:t>
      </w:r>
      <w:r w:rsidRPr="00C371AA">
        <w:rPr>
          <w:rFonts w:ascii="Cambria Math" w:hAnsi="Cambria Math" w:cs="Cambria Math"/>
        </w:rPr>
        <w:t>𝖴</w:t>
      </w:r>
      <w:r w:rsidRPr="00C371AA">
        <w:rPr>
          <w:rFonts w:cstheme="minorHAnsi"/>
        </w:rPr>
        <w:t xml:space="preserve"> {</w:t>
      </w:r>
      <w:r w:rsidRPr="00C371AA">
        <w:rPr>
          <w:rFonts w:ascii="Cambria Math" w:hAnsi="Cambria Math" w:cs="Cambria Math"/>
        </w:rPr>
        <w:t>𝑎</w:t>
      </w:r>
      <w:r>
        <w:rPr>
          <w:rFonts w:cstheme="minorHAnsi"/>
        </w:rPr>
        <w:t>^</w:t>
      </w:r>
      <w:r w:rsidRPr="00C371AA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 xml:space="preserve"> </w:t>
      </w:r>
      <w:r w:rsidRPr="00C371AA">
        <w:rPr>
          <w:rFonts w:ascii="Cambria Math" w:hAnsi="Cambria Math" w:cs="Cambria Math"/>
        </w:rPr>
        <w:t>𝑑</w:t>
      </w:r>
      <w:r>
        <w:rPr>
          <w:rFonts w:ascii="Cambria Math" w:hAnsi="Cambria Math" w:cs="Cambria Math"/>
        </w:rPr>
        <w:t xml:space="preserve"> </w:t>
      </w:r>
      <w:r w:rsidRPr="00C371AA">
        <w:rPr>
          <w:rFonts w:ascii="Cambria Math" w:hAnsi="Cambria Math" w:cs="Cambria Math"/>
        </w:rPr>
        <w:t>𝑏</w:t>
      </w:r>
      <w:r>
        <w:rPr>
          <w:rFonts w:ascii="Cambria Math" w:hAnsi="Cambria Math" w:cs="Cambria Math"/>
        </w:rPr>
        <w:t>^</w:t>
      </w:r>
      <w:r w:rsidRPr="00C371AA">
        <w:rPr>
          <w:rFonts w:cstheme="minorHAnsi"/>
        </w:rPr>
        <w:t>2</w:t>
      </w:r>
      <w:r w:rsidRPr="00C371AA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 xml:space="preserve"> </w:t>
      </w:r>
      <w:r w:rsidRPr="00C371AA">
        <w:rPr>
          <w:rFonts w:ascii="Cambria Math" w:hAnsi="Cambria Math" w:cs="Cambria Math"/>
        </w:rPr>
        <w:t>𝑛</w:t>
      </w:r>
      <w:r w:rsidRPr="00C371AA">
        <w:rPr>
          <w:rFonts w:cstheme="minorHAnsi"/>
        </w:rPr>
        <w:t xml:space="preserve"> ≥ 1}</w:t>
      </w:r>
    </w:p>
    <w:p w14:paraId="12D1C6F2" w14:textId="14C9F773" w:rsidR="004713D0" w:rsidRDefault="004713D0" w:rsidP="00DF027C"/>
    <w:p w14:paraId="56F7BF09" w14:textId="1C197C70" w:rsidR="004713D0" w:rsidRPr="00EA6C3F" w:rsidRDefault="00CD0703" w:rsidP="00DF027C">
      <w:pPr>
        <w:rPr>
          <w:u w:val="single"/>
        </w:rPr>
      </w:pPr>
      <w:r w:rsidRPr="00EA6C3F">
        <w:rPr>
          <w:highlight w:val="yellow"/>
          <w:u w:val="single"/>
        </w:rPr>
        <w:t xml:space="preserve">For </w:t>
      </w:r>
      <m:oMath>
        <m:sSup>
          <m:sSupPr>
            <m:ctrlPr>
              <w:rPr>
                <w:rFonts w:ascii="Cambria Math" w:hAnsi="Cambria Math"/>
                <w:i/>
                <w:highlight w:val="yellow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highlight w:val="yellow"/>
                <w:u w:val="single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highlight w:val="yellow"/>
                <w:u w:val="single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highlight w:val="yellow"/>
            <w:u w:val="single"/>
          </w:rPr>
          <m:t xml:space="preserve">c </m:t>
        </m:r>
        <m:sSup>
          <m:sSupPr>
            <m:ctrlPr>
              <w:rPr>
                <w:rFonts w:ascii="Cambria Math" w:hAnsi="Cambria Math"/>
                <w:i/>
                <w:highlight w:val="yellow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highlight w:val="yellow"/>
                <w:u w:val="single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highlight w:val="yellow"/>
                <w:u w:val="single"/>
              </w:rPr>
              <m:t>n</m:t>
            </m:r>
          </m:sup>
        </m:sSup>
      </m:oMath>
      <w:r w:rsidRPr="00EA6C3F">
        <w:rPr>
          <w:highlight w:val="yellow"/>
          <w:u w:val="single"/>
        </w:rPr>
        <w:t>:</w:t>
      </w:r>
    </w:p>
    <w:p w14:paraId="18C79F2B" w14:textId="6BF26DC4" w:rsidR="00CD0703" w:rsidRDefault="00E74939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611072" behindDoc="0" locked="0" layoutInCell="1" allowOverlap="1" wp14:anchorId="7C0D49B8" wp14:editId="13D7D052">
                <wp:simplePos x="0" y="0"/>
                <wp:positionH relativeFrom="column">
                  <wp:posOffset>1827530</wp:posOffset>
                </wp:positionH>
                <wp:positionV relativeFrom="paragraph">
                  <wp:posOffset>247015</wp:posOffset>
                </wp:positionV>
                <wp:extent cx="228600" cy="241300"/>
                <wp:effectExtent l="0" t="0" r="19050" b="25400"/>
                <wp:wrapNone/>
                <wp:docPr id="770" name="Arrow: Curved Down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B45231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770" o:spid="_x0000_s1026" type="#_x0000_t105" style="position:absolute;margin-left:143.9pt;margin-top:19.45pt;width:18pt;height:19pt;z-index:2526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" adj="10800,18900,16484" fillcolor="#024f75 [3204]" strokecolor="#012639 [1604]" strokeweight="2pt"/>
            </w:pict>
          </mc:Fallback>
        </mc:AlternateContent>
      </w:r>
      <w:r w:rsidR="00C008FF"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C008FF">
        <w:t>,</w:t>
      </w:r>
      <w:r w:rsidR="00C008FF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C008FF">
        <w:t xml:space="preserve"> -&gt; a</w:t>
      </w:r>
      <w:r w:rsidR="003427A0">
        <w:t xml:space="preserve">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3427A0">
        <w:t>,</w:t>
      </w:r>
      <w:r w:rsidR="003427A0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3427A0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3427A0">
        <w:t xml:space="preserve"> </w:t>
      </w:r>
    </w:p>
    <w:p w14:paraId="1100894F" w14:textId="36BE06FC" w:rsidR="00C008FF" w:rsidRDefault="00E74939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613120" behindDoc="0" locked="0" layoutInCell="1" allowOverlap="1" wp14:anchorId="0A16A74A" wp14:editId="67B8A4C9">
                <wp:simplePos x="0" y="0"/>
                <wp:positionH relativeFrom="column">
                  <wp:posOffset>3389630</wp:posOffset>
                </wp:positionH>
                <wp:positionV relativeFrom="paragraph">
                  <wp:posOffset>10160</wp:posOffset>
                </wp:positionV>
                <wp:extent cx="228600" cy="241300"/>
                <wp:effectExtent l="0" t="0" r="19050" b="25400"/>
                <wp:wrapNone/>
                <wp:docPr id="771" name="Arrow: Curved Down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43D03" id="Arrow: Curved Down 771" o:spid="_x0000_s1026" type="#_x0000_t105" style="position:absolute;margin-left:266.9pt;margin-top:.8pt;width:18pt;height:19pt;z-index:2526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" adj="10800,18900,16484" fillcolor="#024f75 [3204]" strokecolor="#012639 [1604]" strokeweight="2pt"/>
            </w:pict>
          </mc:Fallback>
        </mc:AlternateContent>
      </w:r>
    </w:p>
    <w:p w14:paraId="3C0BA514" w14:textId="1FBE02BB" w:rsidR="004713D0" w:rsidRDefault="00E74939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614144" behindDoc="0" locked="0" layoutInCell="1" allowOverlap="1" wp14:anchorId="577B8B9C" wp14:editId="70FC41ED">
                <wp:simplePos x="0" y="0"/>
                <wp:positionH relativeFrom="column">
                  <wp:posOffset>5980430</wp:posOffset>
                </wp:positionH>
                <wp:positionV relativeFrom="paragraph">
                  <wp:posOffset>8255</wp:posOffset>
                </wp:positionV>
                <wp:extent cx="711200" cy="698500"/>
                <wp:effectExtent l="0" t="0" r="12700" b="25400"/>
                <wp:wrapNone/>
                <wp:docPr id="772" name="Flowchart: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243F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772" o:spid="_x0000_s1026" type="#_x0000_t120" style="position:absolute;margin-left:470.9pt;margin-top:.65pt;width:56pt;height:55pt;z-index:25261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8SIWFN0AAAAKAQAADwAAAGRycy9k&#10;b3ducmV2LnhtbEyPwU7DMAyG70i8Q2QkLoilpYC20nRCSEhckNjYA3iNaQuNUzXp1vL0eCd2s//f&#10;/v25WE+uUwcaQuvZQLpIQBFX3rZcG9h9vt4uQYWIbLHzTAZmCrAuLy8KzK0/8oYO21grCeGQo4Em&#10;xj7XOlQNOQwL3xOL9+UHh1HaodZ2wKOEu07fJcmjdtiyXGiwp5eGqp/t6ARjrt9ufjMaLc7f79XG&#10;Btx9BGOur6bnJ1CRpvg/DCd82YFSmPZ+ZBtUZ2B1nwp6FCMDdfKTh0yEvVSpSLos9PkL5R8A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8SIWFN0AAAAKAQAADwAAAAAAAAAAAAAAAADD&#10;BAAAZHJzL2Rvd25yZXYueG1sUEsFBgAAAAAEAAQA8wAAAM0FAAAAAA==&#10;" filled="f" strokecolor="#012639 [1604]" strokeweight="2pt"/>
            </w:pict>
          </mc:Fallback>
        </mc:AlternateContent>
      </w:r>
      <w:r w:rsidR="00C008FF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C008FF">
        <w:t>,</w:t>
      </w:r>
      <w:r w:rsidR="00C008FF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C008FF">
        <w:t xml:space="preserve"> -&gt; $</w:t>
      </w:r>
      <w:r w:rsidR="00C008FF">
        <w:rPr>
          <w:noProof/>
        </w:rPr>
        <mc:AlternateContent>
          <mc:Choice Requires="wps">
            <w:drawing>
              <wp:anchor distT="0" distB="0" distL="114300" distR="114300" simplePos="0" relativeHeight="252361216" behindDoc="0" locked="0" layoutInCell="1" allowOverlap="1" wp14:anchorId="4187422B" wp14:editId="3CBB4F74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3E456" w14:textId="1170C27A" w:rsidR="00C008FF" w:rsidRPr="00C008FF" w:rsidRDefault="00C008FF" w:rsidP="00C008F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15140973" w14:textId="77777777" w:rsidR="00C008FF" w:rsidRDefault="00C008FF" w:rsidP="00C00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7422B" id="Flowchart: Connector 20" o:spid="_x0000_s1159" type="#_x0000_t120" style="position:absolute;margin-left:473.9pt;margin-top:5.15pt;width:49.5pt;height:46.5pt;z-index:2523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" fillcolor="#024f75 [3204]" strokecolor="#012639 [1604]" strokeweight="2pt">
                <v:textbox>
                  <w:txbxContent>
                    <w:p w14:paraId="78E3E456" w14:textId="1170C27A" w:rsidR="00C008FF" w:rsidRPr="00C008FF" w:rsidRDefault="00C008FF" w:rsidP="00C008F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15140973" w14:textId="77777777" w:rsidR="00C008FF" w:rsidRDefault="00C008FF" w:rsidP="00C008F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008FF">
        <w:rPr>
          <w:noProof/>
        </w:rPr>
        <mc:AlternateContent>
          <mc:Choice Requires="wps">
            <w:drawing>
              <wp:anchor distT="0" distB="0" distL="114300" distR="114300" simplePos="0" relativeHeight="252355072" behindDoc="0" locked="0" layoutInCell="1" allowOverlap="1" wp14:anchorId="2A7E366E" wp14:editId="3E5DF20D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12" name="Flowchart: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1BBA75" w14:textId="6A1CB640" w:rsidR="00C008FF" w:rsidRPr="00C008FF" w:rsidRDefault="00C008FF" w:rsidP="00C008F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6F056E1B" w14:textId="77777777" w:rsidR="00C008FF" w:rsidRDefault="00C008FF" w:rsidP="00C00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E366E" id="Flowchart: Connector 12" o:spid="_x0000_s1160" type="#_x0000_t120" style="position:absolute;margin-left:365.9pt;margin-top:6.15pt;width:49.5pt;height:46.5pt;z-index:2523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" fillcolor="#024f75 [3204]" strokecolor="#012639 [1604]" strokeweight="2pt">
                <v:textbox>
                  <w:txbxContent>
                    <w:p w14:paraId="351BBA75" w14:textId="6A1CB640" w:rsidR="00C008FF" w:rsidRPr="00C008FF" w:rsidRDefault="00C008FF" w:rsidP="00C008F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6F056E1B" w14:textId="77777777" w:rsidR="00C008FF" w:rsidRDefault="00C008FF" w:rsidP="00C008F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008FF">
        <w:rPr>
          <w:noProof/>
        </w:rPr>
        <mc:AlternateContent>
          <mc:Choice Requires="wps">
            <w:drawing>
              <wp:anchor distT="0" distB="0" distL="114300" distR="114300" simplePos="0" relativeHeight="252357120" behindDoc="0" locked="0" layoutInCell="1" allowOverlap="1" wp14:anchorId="1607304E" wp14:editId="30DF5D1E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18" name="Flowchart: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40DA9" w14:textId="7547B891" w:rsidR="00C008FF" w:rsidRPr="00C008FF" w:rsidRDefault="00C008FF" w:rsidP="00C008F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2D264986" w14:textId="77777777" w:rsidR="00C008FF" w:rsidRDefault="00C008FF" w:rsidP="00C00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7304E" id="Flowchart: Connector 18" o:spid="_x0000_s1161" type="#_x0000_t120" style="position:absolute;margin-left:249.4pt;margin-top:4.65pt;width:49.5pt;height:46.5pt;z-index:2523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0iecw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" fillcolor="#024f75 [3204]" strokecolor="#012639 [1604]" strokeweight="2pt">
                <v:textbox>
                  <w:txbxContent>
                    <w:p w14:paraId="04040DA9" w14:textId="7547B891" w:rsidR="00C008FF" w:rsidRPr="00C008FF" w:rsidRDefault="00C008FF" w:rsidP="00C008F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2D264986" w14:textId="77777777" w:rsidR="00C008FF" w:rsidRDefault="00C008FF" w:rsidP="00C008F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008FF">
        <w:rPr>
          <w:noProof/>
        </w:rPr>
        <mc:AlternateContent>
          <mc:Choice Requires="wps">
            <w:drawing>
              <wp:anchor distT="0" distB="0" distL="114300" distR="114300" simplePos="0" relativeHeight="252359168" behindDoc="0" locked="0" layoutInCell="1" allowOverlap="1" wp14:anchorId="3FF58FCB" wp14:editId="1FF98C53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0C8F0" w14:textId="56CD084F" w:rsidR="00C008FF" w:rsidRPr="00C008FF" w:rsidRDefault="00C008FF" w:rsidP="00C008F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58FCB" id="Flowchart: Connector 19" o:spid="_x0000_s1162" type="#_x0000_t120" style="position:absolute;margin-left:129.9pt;margin-top:2.65pt;width:49.5pt;height:46.5pt;z-index:2523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" fillcolor="#024f75 [3204]" strokecolor="#012639 [1604]" strokeweight="2pt">
                <v:textbox>
                  <w:txbxContent>
                    <w:p w14:paraId="7510C8F0" w14:textId="56CD084F" w:rsidR="00C008FF" w:rsidRPr="00C008FF" w:rsidRDefault="00C008FF" w:rsidP="00C008F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C008FF">
        <w:rPr>
          <w:noProof/>
        </w:rPr>
        <mc:AlternateContent>
          <mc:Choice Requires="wps">
            <w:drawing>
              <wp:anchor distT="0" distB="0" distL="114300" distR="114300" simplePos="0" relativeHeight="252353024" behindDoc="0" locked="0" layoutInCell="1" allowOverlap="1" wp14:anchorId="568F375C" wp14:editId="1D46FDD3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FFF6E" w14:textId="08241B13" w:rsidR="00C008FF" w:rsidRPr="00C008FF" w:rsidRDefault="00C008FF" w:rsidP="00C008F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F375C" id="Flowchart: Connector 11" o:spid="_x0000_s1163" type="#_x0000_t120" style="position:absolute;margin-left:-2.1pt;margin-top:5.15pt;width:49.5pt;height:46.5pt;z-index:2523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" fillcolor="#024f75 [3204]" strokecolor="#012639 [1604]" strokeweight="2pt">
                <v:textbox>
                  <w:txbxContent>
                    <w:p w14:paraId="468FFF6E" w14:textId="08241B13" w:rsidR="00C008FF" w:rsidRPr="00C008FF" w:rsidRDefault="00C008FF" w:rsidP="00C008F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C008FF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D93A43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D93A43">
        <w:t>,</w:t>
      </w:r>
      <w:r w:rsidR="00D93A43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93A43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93A43">
        <w:t xml:space="preserve">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c, ε→ ε                  ε</m:t>
        </m:r>
      </m:oMath>
      <w:r w:rsidR="00D93A43">
        <w:t>,</w:t>
      </w:r>
      <w:r w:rsidR="00D93A43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D93A43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212114F3" w14:textId="7D1A221B" w:rsidR="004713D0" w:rsidRDefault="00C008FF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367360" behindDoc="0" locked="0" layoutInCell="1" allowOverlap="1" wp14:anchorId="4D70C1A0" wp14:editId="57E232A6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A83D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404pt;margin-top:12.45pt;width:71pt;height:0;z-index:2523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312" behindDoc="0" locked="0" layoutInCell="1" allowOverlap="1" wp14:anchorId="57D662A5" wp14:editId="0C92614A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7B1768" id="Straight Arrow Connector 23" o:spid="_x0000_s1026" type="#_x0000_t32" style="position:absolute;margin-left:297.4pt;margin-top:10.5pt;width:71pt;height:0;z-index:2523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3264" behindDoc="0" locked="0" layoutInCell="1" allowOverlap="1" wp14:anchorId="6781ACB5" wp14:editId="2CCC7260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9793E" id="Straight Arrow Connector 22" o:spid="_x0000_s1026" type="#_x0000_t32" style="position:absolute;margin-left:178.4pt;margin-top:11.5pt;width:71pt;height:0;z-index:2523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240" behindDoc="0" locked="0" layoutInCell="1" allowOverlap="1" wp14:anchorId="260AC1D4" wp14:editId="0337516D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2798A" id="Straight Arrow Connector 21" o:spid="_x0000_s1026" type="#_x0000_t32" style="position:absolute;margin-left:48.9pt;margin-top:12pt;width:80pt;height:0;z-index:2523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25C34478" w14:textId="26D018C6" w:rsidR="004713D0" w:rsidRDefault="004713D0" w:rsidP="00DF027C"/>
    <w:p w14:paraId="13B58189" w14:textId="2887E2D2" w:rsidR="004713D0" w:rsidRDefault="004713D0" w:rsidP="00DF027C"/>
    <w:p w14:paraId="4010A7B6" w14:textId="6FE2EBE5" w:rsidR="000E061E" w:rsidRDefault="000E061E" w:rsidP="00DF027C">
      <w:r w:rsidRPr="0022185F">
        <w:rPr>
          <w:highlight w:val="yellow"/>
        </w:rPr>
        <w:t>Time 0</w:t>
      </w:r>
    </w:p>
    <w:p w14:paraId="2EF2B269" w14:textId="2FB332A6" w:rsidR="000E061E" w:rsidRDefault="000E061E" w:rsidP="00DF027C"/>
    <w:p w14:paraId="2815A8E4" w14:textId="2EFC9BC7" w:rsidR="000E061E" w:rsidRDefault="000E061E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368384" behindDoc="0" locked="0" layoutInCell="1" allowOverlap="1" wp14:anchorId="3FB46211" wp14:editId="55B9E637">
                <wp:simplePos x="0" y="0"/>
                <wp:positionH relativeFrom="column">
                  <wp:posOffset>1389380</wp:posOffset>
                </wp:positionH>
                <wp:positionV relativeFrom="paragraph">
                  <wp:posOffset>51435</wp:posOffset>
                </wp:positionV>
                <wp:extent cx="406400" cy="12700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27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FE80B" id="Rectangle 25" o:spid="_x0000_s1026" style="position:absolute;margin-left:109.4pt;margin-top:4.05pt;width:32pt;height:10pt;z-index:2523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" fillcolor="white [3201]" strokecolor="#34aba2 [3209]" strokeweight="2pt"/>
            </w:pict>
          </mc:Fallback>
        </mc:AlternateContent>
      </w:r>
      <w:r>
        <w:t xml:space="preserve">Stack is empty </w:t>
      </w:r>
    </w:p>
    <w:p w14:paraId="44D41ADB" w14:textId="70A92E8C" w:rsidR="000E061E" w:rsidRDefault="000E061E" w:rsidP="00DF027C">
      <w:r>
        <w:t>Current state: q0</w:t>
      </w:r>
    </w:p>
    <w:p w14:paraId="1E1CF563" w14:textId="48CC9ED0" w:rsidR="004713D0" w:rsidRDefault="004713D0" w:rsidP="00DF027C"/>
    <w:p w14:paraId="5F0B74F1" w14:textId="4387CB2F" w:rsidR="004713D0" w:rsidRDefault="004713D0" w:rsidP="00DF027C"/>
    <w:p w14:paraId="2B6934ED" w14:textId="352F2E99" w:rsidR="006F593B" w:rsidRDefault="006F593B" w:rsidP="006F593B">
      <w:r w:rsidRPr="0022185F">
        <w:rPr>
          <w:highlight w:val="yellow"/>
        </w:rPr>
        <w:t>Time 1</w:t>
      </w:r>
    </w:p>
    <w:p w14:paraId="3762D9B3" w14:textId="41B35629" w:rsidR="006F593B" w:rsidRDefault="006F593B" w:rsidP="006F593B"/>
    <w:p w14:paraId="4B9D7355" w14:textId="4A4D0415" w:rsidR="006F593B" w:rsidRDefault="00E74939" w:rsidP="006F593B">
      <w:r>
        <w:rPr>
          <w:noProof/>
        </w:rPr>
        <mc:AlternateContent>
          <mc:Choice Requires="wps">
            <w:drawing>
              <wp:anchor distT="0" distB="0" distL="114300" distR="114300" simplePos="0" relativeHeight="252616192" behindDoc="0" locked="0" layoutInCell="1" allowOverlap="1" wp14:anchorId="52589CDF" wp14:editId="1FB6D4D1">
                <wp:simplePos x="0" y="0"/>
                <wp:positionH relativeFrom="column">
                  <wp:posOffset>1878330</wp:posOffset>
                </wp:positionH>
                <wp:positionV relativeFrom="paragraph">
                  <wp:posOffset>232410</wp:posOffset>
                </wp:positionV>
                <wp:extent cx="190500" cy="241300"/>
                <wp:effectExtent l="0" t="0" r="19050" b="25400"/>
                <wp:wrapNone/>
                <wp:docPr id="773" name="Arrow: Curved Down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6F2E8" id="Arrow: Curved Down 773" o:spid="_x0000_s1026" type="#_x0000_t105" style="position:absolute;margin-left:147.9pt;margin-top:18.3pt;width:15pt;height:19pt;z-index:25261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" adj="10800,18900,17337" fillcolor="#024f75 [3204]" strokecolor="#012639 [1604]" strokeweight="2pt"/>
            </w:pict>
          </mc:Fallback>
        </mc:AlternateContent>
      </w:r>
      <w:r w:rsidR="006F593B"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6F593B">
        <w:t>,</w:t>
      </w:r>
      <w:r w:rsidR="006F593B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6F593B"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6F593B">
        <w:t>,</w:t>
      </w:r>
      <w:r w:rsidR="006F593B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6F593B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6F593B">
        <w:t xml:space="preserve"> </w:t>
      </w:r>
    </w:p>
    <w:p w14:paraId="725E7086" w14:textId="7D90E5C4" w:rsidR="006F593B" w:rsidRDefault="00E74939" w:rsidP="006F593B">
      <w:r>
        <w:rPr>
          <w:noProof/>
        </w:rPr>
        <mc:AlternateContent>
          <mc:Choice Requires="wps">
            <w:drawing>
              <wp:anchor distT="0" distB="0" distL="114300" distR="114300" simplePos="0" relativeHeight="252618240" behindDoc="0" locked="0" layoutInCell="1" allowOverlap="1" wp14:anchorId="24E52F43" wp14:editId="3693694C">
                <wp:simplePos x="0" y="0"/>
                <wp:positionH relativeFrom="column">
                  <wp:posOffset>3434080</wp:posOffset>
                </wp:positionH>
                <wp:positionV relativeFrom="paragraph">
                  <wp:posOffset>20955</wp:posOffset>
                </wp:positionV>
                <wp:extent cx="190500" cy="241300"/>
                <wp:effectExtent l="0" t="0" r="19050" b="25400"/>
                <wp:wrapNone/>
                <wp:docPr id="774" name="Arrow: Curved Down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DCF144" id="Arrow: Curved Down 774" o:spid="_x0000_s1026" type="#_x0000_t105" style="position:absolute;margin-left:270.4pt;margin-top:1.65pt;width:15pt;height:19pt;z-index:25261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d/gRy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 w:rsidR="006F593B">
        <w:rPr>
          <w:noProof/>
        </w:rPr>
        <mc:AlternateContent>
          <mc:Choice Requires="wps">
            <w:drawing>
              <wp:anchor distT="0" distB="0" distL="114300" distR="114300" simplePos="0" relativeHeight="252379648" behindDoc="0" locked="0" layoutInCell="1" allowOverlap="1" wp14:anchorId="304424C5" wp14:editId="1430CBDE">
                <wp:simplePos x="0" y="0"/>
                <wp:positionH relativeFrom="column">
                  <wp:posOffset>608330</wp:posOffset>
                </wp:positionH>
                <wp:positionV relativeFrom="paragraph">
                  <wp:posOffset>215900</wp:posOffset>
                </wp:positionV>
                <wp:extent cx="939800" cy="336550"/>
                <wp:effectExtent l="0" t="0" r="12700" b="25400"/>
                <wp:wrapNone/>
                <wp:docPr id="100" name="Flowchart: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9CB43" id="Flowchart: Connector 100" o:spid="_x0000_s1026" type="#_x0000_t120" style="position:absolute;margin-left:47.9pt;margin-top:17pt;width:74pt;height:26.5pt;z-index:2523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" filled="f" strokecolor="#c00000" strokeweight="2pt"/>
            </w:pict>
          </mc:Fallback>
        </mc:AlternateContent>
      </w:r>
    </w:p>
    <w:p w14:paraId="2C0FAD0E" w14:textId="3ACB8923" w:rsidR="006F593B" w:rsidRDefault="00E74939" w:rsidP="006F593B">
      <w:r>
        <w:rPr>
          <w:noProof/>
        </w:rPr>
        <mc:AlternateContent>
          <mc:Choice Requires="wps">
            <w:drawing>
              <wp:anchor distT="0" distB="0" distL="114300" distR="114300" simplePos="0" relativeHeight="252620288" behindDoc="0" locked="0" layoutInCell="1" allowOverlap="1" wp14:anchorId="618AAA1B" wp14:editId="359DFC9C">
                <wp:simplePos x="0" y="0"/>
                <wp:positionH relativeFrom="column">
                  <wp:posOffset>5981700</wp:posOffset>
                </wp:positionH>
                <wp:positionV relativeFrom="paragraph">
                  <wp:posOffset>3810</wp:posOffset>
                </wp:positionV>
                <wp:extent cx="711200" cy="698500"/>
                <wp:effectExtent l="0" t="0" r="12700" b="25400"/>
                <wp:wrapNone/>
                <wp:docPr id="775" name="Flowchart: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BDCC" id="Flowchart: Connector 775" o:spid="_x0000_s1026" type="#_x0000_t120" style="position:absolute;margin-left:471pt;margin-top:.3pt;width:56pt;height:55pt;z-index:25262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" filled="f" strokecolor="#012639 [1604]" strokeweight="2pt"/>
            </w:pict>
          </mc:Fallback>
        </mc:AlternateContent>
      </w:r>
      <w:r w:rsidR="006F593B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6F593B">
        <w:t>,</w:t>
      </w:r>
      <w:r w:rsidR="006F593B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6F593B">
        <w:t xml:space="preserve"> -&gt; $</w:t>
      </w:r>
      <w:r w:rsidR="006F593B">
        <w:rPr>
          <w:noProof/>
        </w:rPr>
        <mc:AlternateContent>
          <mc:Choice Requires="wps">
            <w:drawing>
              <wp:anchor distT="0" distB="0" distL="114300" distR="114300" simplePos="0" relativeHeight="252374528" behindDoc="0" locked="0" layoutInCell="1" allowOverlap="1" wp14:anchorId="380D6D6D" wp14:editId="762BC211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26" name="Flowchart: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E0AD5" w14:textId="77777777" w:rsidR="006F593B" w:rsidRPr="00C008FF" w:rsidRDefault="006F593B" w:rsidP="006F593B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3AD24EF1" w14:textId="77777777" w:rsidR="006F593B" w:rsidRDefault="006F593B" w:rsidP="006F59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6D6D" id="Flowchart: Connector 26" o:spid="_x0000_s1164" type="#_x0000_t120" style="position:absolute;margin-left:473.9pt;margin-top:5.15pt;width:49.5pt;height:46.5pt;z-index:2523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" fillcolor="#024f75 [3204]" strokecolor="#012639 [1604]" strokeweight="2pt">
                <v:textbox>
                  <w:txbxContent>
                    <w:p w14:paraId="285E0AD5" w14:textId="77777777" w:rsidR="006F593B" w:rsidRPr="00C008FF" w:rsidRDefault="006F593B" w:rsidP="006F593B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3AD24EF1" w14:textId="77777777" w:rsidR="006F593B" w:rsidRDefault="006F593B" w:rsidP="006F593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F593B">
        <w:rPr>
          <w:noProof/>
        </w:rPr>
        <mc:AlternateContent>
          <mc:Choice Requires="wps">
            <w:drawing>
              <wp:anchor distT="0" distB="0" distL="114300" distR="114300" simplePos="0" relativeHeight="252371456" behindDoc="0" locked="0" layoutInCell="1" allowOverlap="1" wp14:anchorId="07C0ED5B" wp14:editId="0F5E742F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27" name="Flowchart: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5EB44" w14:textId="77777777" w:rsidR="006F593B" w:rsidRPr="00C008FF" w:rsidRDefault="006F593B" w:rsidP="006F593B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637F7DFF" w14:textId="77777777" w:rsidR="006F593B" w:rsidRDefault="006F593B" w:rsidP="006F59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0ED5B" id="Flowchart: Connector 27" o:spid="_x0000_s1165" type="#_x0000_t120" style="position:absolute;margin-left:365.9pt;margin-top:6.15pt;width:49.5pt;height:46.5pt;z-index:2523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" fillcolor="#024f75 [3204]" strokecolor="#012639 [1604]" strokeweight="2pt">
                <v:textbox>
                  <w:txbxContent>
                    <w:p w14:paraId="64E5EB44" w14:textId="77777777" w:rsidR="006F593B" w:rsidRPr="00C008FF" w:rsidRDefault="006F593B" w:rsidP="006F593B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637F7DFF" w14:textId="77777777" w:rsidR="006F593B" w:rsidRDefault="006F593B" w:rsidP="006F593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F593B">
        <w:rPr>
          <w:noProof/>
        </w:rPr>
        <mc:AlternateContent>
          <mc:Choice Requires="wps">
            <w:drawing>
              <wp:anchor distT="0" distB="0" distL="114300" distR="114300" simplePos="0" relativeHeight="252372480" behindDoc="0" locked="0" layoutInCell="1" allowOverlap="1" wp14:anchorId="359BE46D" wp14:editId="3896E9AA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28" name="Flowchart: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5F62A" w14:textId="77777777" w:rsidR="006F593B" w:rsidRPr="00C008FF" w:rsidRDefault="006F593B" w:rsidP="006F593B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58116AAB" w14:textId="77777777" w:rsidR="006F593B" w:rsidRDefault="006F593B" w:rsidP="006F59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BE46D" id="Flowchart: Connector 28" o:spid="_x0000_s1166" type="#_x0000_t120" style="position:absolute;margin-left:249.4pt;margin-top:4.65pt;width:49.5pt;height:46.5pt;z-index:2523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AmIPOf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1495F62A" w14:textId="77777777" w:rsidR="006F593B" w:rsidRPr="00C008FF" w:rsidRDefault="006F593B" w:rsidP="006F593B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58116AAB" w14:textId="77777777" w:rsidR="006F593B" w:rsidRDefault="006F593B" w:rsidP="006F593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F593B">
        <w:rPr>
          <w:noProof/>
        </w:rPr>
        <mc:AlternateContent>
          <mc:Choice Requires="wps">
            <w:drawing>
              <wp:anchor distT="0" distB="0" distL="114300" distR="114300" simplePos="0" relativeHeight="252373504" behindDoc="0" locked="0" layoutInCell="1" allowOverlap="1" wp14:anchorId="108EDDDA" wp14:editId="53E1A56C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A1825" w14:textId="77777777" w:rsidR="006F593B" w:rsidRPr="00C008FF" w:rsidRDefault="006F593B" w:rsidP="006F593B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EDDDA" id="Flowchart: Connector 29" o:spid="_x0000_s1167" type="#_x0000_t120" style="position:absolute;margin-left:129.9pt;margin-top:2.65pt;width:49.5pt;height:46.5pt;z-index:2523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sScQ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" fillcolor="#024f75 [3204]" strokecolor="#012639 [1604]" strokeweight="2pt">
                <v:textbox>
                  <w:txbxContent>
                    <w:p w14:paraId="485A1825" w14:textId="77777777" w:rsidR="006F593B" w:rsidRPr="00C008FF" w:rsidRDefault="006F593B" w:rsidP="006F593B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6F593B">
        <w:rPr>
          <w:noProof/>
        </w:rPr>
        <mc:AlternateContent>
          <mc:Choice Requires="wps">
            <w:drawing>
              <wp:anchor distT="0" distB="0" distL="114300" distR="114300" simplePos="0" relativeHeight="252370432" behindDoc="0" locked="0" layoutInCell="1" allowOverlap="1" wp14:anchorId="1294070A" wp14:editId="53DEC633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30" name="Flowchart: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D22D0" w14:textId="77777777" w:rsidR="006F593B" w:rsidRPr="00C008FF" w:rsidRDefault="006F593B" w:rsidP="006F593B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4070A" id="Flowchart: Connector 30" o:spid="_x0000_s1168" type="#_x0000_t120" style="position:absolute;margin-left:-2.1pt;margin-top:5.15pt;width:49.5pt;height:46.5pt;z-index:2523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xJf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U3hbBpt49kWysMjMoS+8b2TtzVV40748CiQOp0KSNMbHmiJBSo4DBJnFeCvP51He2pA0nLW&#10;0uQU3P/cCVScme+WWvNyMpvFUUub2fzrlDb4VrN9q7G7Zg1Uugm9E04mMdoHcxQ1QvNCQ76Kt5JK&#10;WEl3F1wGPG7WoZ9oeiakWq2SGY2XE+HObpyM4JHp2F/P3YtAN7RkoF6+h+OUicW7Xuxto6eF1S6A&#10;rlOjnngdakCjmZppeEbi7L/dJ6vTY7f8DQ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MvjEl9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692D22D0" w14:textId="77777777" w:rsidR="006F593B" w:rsidRPr="00C008FF" w:rsidRDefault="006F593B" w:rsidP="006F593B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6F593B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6F593B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6F593B">
        <w:t>,</w:t>
      </w:r>
      <w:r w:rsidR="006F593B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6F593B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6F593B">
        <w:t xml:space="preserve">  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c, ε→ε                  ε</m:t>
        </m:r>
      </m:oMath>
      <w:r w:rsidR="006F593B">
        <w:t>,</w:t>
      </w:r>
      <w:r w:rsidR="006F593B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6F593B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706ECCF9" w14:textId="77777777" w:rsidR="006F593B" w:rsidRDefault="006F593B" w:rsidP="006F593B">
      <w:r>
        <w:rPr>
          <w:noProof/>
        </w:rPr>
        <mc:AlternateContent>
          <mc:Choice Requires="wps">
            <w:drawing>
              <wp:anchor distT="0" distB="0" distL="114300" distR="114300" simplePos="0" relativeHeight="252378624" behindDoc="0" locked="0" layoutInCell="1" allowOverlap="1" wp14:anchorId="24667BE1" wp14:editId="0AAB290E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94757" id="Straight Arrow Connector 31" o:spid="_x0000_s1026" type="#_x0000_t32" style="position:absolute;margin-left:404pt;margin-top:12.45pt;width:71pt;height:0;z-index:2523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7600" behindDoc="0" locked="0" layoutInCell="1" allowOverlap="1" wp14:anchorId="6352A80B" wp14:editId="7505A368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AE84D" id="Straight Arrow Connector 96" o:spid="_x0000_s1026" type="#_x0000_t32" style="position:absolute;margin-left:297.4pt;margin-top:10.5pt;width:71pt;height:0;z-index:2523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576" behindDoc="0" locked="0" layoutInCell="1" allowOverlap="1" wp14:anchorId="745ABED2" wp14:editId="585769CF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A8733" id="Straight Arrow Connector 97" o:spid="_x0000_s1026" type="#_x0000_t32" style="position:absolute;margin-left:178.4pt;margin-top:11.5pt;width:71pt;height:0;z-index:2523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5552" behindDoc="0" locked="0" layoutInCell="1" allowOverlap="1" wp14:anchorId="2C831D37" wp14:editId="3D0499DA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C9DFD" id="Straight Arrow Connector 98" o:spid="_x0000_s1026" type="#_x0000_t32" style="position:absolute;margin-left:48.9pt;margin-top:12pt;width:80pt;height:0;z-index:2523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65BA52F5" w14:textId="77777777" w:rsidR="006F593B" w:rsidRDefault="006F593B" w:rsidP="006F593B"/>
    <w:p w14:paraId="370B54B0" w14:textId="77777777" w:rsidR="006F593B" w:rsidRDefault="006F593B" w:rsidP="006F593B"/>
    <w:p w14:paraId="0FC195F0" w14:textId="21B88E73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07296" behindDoc="0" locked="0" layoutInCell="1" allowOverlap="1" wp14:anchorId="698109C4" wp14:editId="7AA888E3">
                <wp:simplePos x="0" y="0"/>
                <wp:positionH relativeFrom="column">
                  <wp:posOffset>2043430</wp:posOffset>
                </wp:positionH>
                <wp:positionV relativeFrom="paragraph">
                  <wp:posOffset>246380</wp:posOffset>
                </wp:positionV>
                <wp:extent cx="6350" cy="317500"/>
                <wp:effectExtent l="0" t="0" r="31750" b="2540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99400" id="Straight Connector 139" o:spid="_x0000_s1026" style="position:absolute;flip:x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19.4pt" to="16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DhAzgy3QAAAAkBAAAPAAAAAAAAAAAAAAAAAAIEAABkcnMvZG93bnJldi54bWxQSwUG&#10;AAAAAAQABADzAAAADAUAAAAA&#10;" strokecolor="#024f75 [3204]" strokeweight="1pt"/>
            </w:pict>
          </mc:Fallback>
        </mc:AlternateContent>
      </w:r>
      <w:r>
        <w:t xml:space="preserve"> </w:t>
      </w:r>
    </w:p>
    <w:p w14:paraId="4F35BC0C" w14:textId="663E6E95" w:rsidR="006F593B" w:rsidRDefault="004C1235" w:rsidP="00AA78F5">
      <w:r>
        <w:rPr>
          <w:noProof/>
        </w:rPr>
        <mc:AlternateContent>
          <mc:Choice Requires="wps">
            <w:drawing>
              <wp:anchor distT="0" distB="0" distL="114300" distR="114300" simplePos="0" relativeHeight="252410368" behindDoc="0" locked="0" layoutInCell="1" allowOverlap="1" wp14:anchorId="04252B64" wp14:editId="431B2AB6">
                <wp:simplePos x="0" y="0"/>
                <wp:positionH relativeFrom="column">
                  <wp:posOffset>397511</wp:posOffset>
                </wp:positionH>
                <wp:positionV relativeFrom="paragraph">
                  <wp:posOffset>180975</wp:posOffset>
                </wp:positionV>
                <wp:extent cx="45719" cy="273050"/>
                <wp:effectExtent l="38100" t="38100" r="50165" b="1270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452EF" id="Straight Arrow Connector 151" o:spid="_x0000_s1026" type="#_x0000_t32" style="position:absolute;margin-left:31.3pt;margin-top:14.25pt;width:3.6pt;height:21.5pt;flip:y;z-index:25241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9344" behindDoc="0" locked="0" layoutInCell="1" allowOverlap="1" wp14:anchorId="4F4E0D5B" wp14:editId="6A5BFE64">
                <wp:simplePos x="0" y="0"/>
                <wp:positionH relativeFrom="column">
                  <wp:posOffset>2360930</wp:posOffset>
                </wp:positionH>
                <wp:positionV relativeFrom="paragraph">
                  <wp:posOffset>15875</wp:posOffset>
                </wp:positionV>
                <wp:extent cx="6350" cy="317500"/>
                <wp:effectExtent l="0" t="0" r="31750" b="25400"/>
                <wp:wrapNone/>
                <wp:docPr id="150" name="Straight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594C0" id="Straight Connector 150" o:spid="_x0000_s1026" style="position:absolute;flip:x;z-index:2524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.25pt" to="186.4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g7CCtN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152" behindDoc="0" locked="0" layoutInCell="1" allowOverlap="1" wp14:anchorId="6656CFF7" wp14:editId="495A1B48">
                <wp:simplePos x="0" y="0"/>
                <wp:positionH relativeFrom="column">
                  <wp:posOffset>1725930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5D6EB" id="Straight Connector 116" o:spid="_x0000_s1026" style="position:absolute;flip:x;z-index:2524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1.75pt" to="136.4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QeS8Et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200" behindDoc="0" locked="0" layoutInCell="1" allowOverlap="1" wp14:anchorId="15FC83B1" wp14:editId="7BDAC3C0">
                <wp:simplePos x="0" y="0"/>
                <wp:positionH relativeFrom="column">
                  <wp:posOffset>1383030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C185F" id="Straight Connector 117" o:spid="_x0000_s1026" style="position:absolute;flip:x;z-index:2524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75pt" to="109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J8UIB7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104" behindDoc="0" locked="0" layoutInCell="1" allowOverlap="1" wp14:anchorId="7D8807E2" wp14:editId="3A6F796D">
                <wp:simplePos x="0" y="0"/>
                <wp:positionH relativeFrom="column">
                  <wp:posOffset>1103630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8E134" id="Straight Connector 115" o:spid="_x0000_s1026" style="position:absolute;flip:x;z-index:2523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pt,.75pt" to="87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CVTfSX3QAAAAgBAAAPAAAAAAAAAAAAAAAAAAIEAABkcnMvZG93bnJldi54bWxQSwUG&#10;AAAAAAQABADzAAAAD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056" behindDoc="0" locked="0" layoutInCell="1" allowOverlap="1" wp14:anchorId="3C6D520E" wp14:editId="69E241D5">
                <wp:simplePos x="0" y="0"/>
                <wp:positionH relativeFrom="column">
                  <wp:posOffset>805180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FA6F3" id="Straight Connector 114" o:spid="_x0000_s1026" style="position:absolute;flip:x;z-index:2523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75pt" to="6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OH1yXPcAAAACAEAAA8AAAAAAAAAAAAAAAAAAgQAAGRycy9kb3ducmV2LnhtbFBLBQYA&#10;AAAABAAEAPMAAAALBQAAAAA=&#10;" strokecolor="#024f75 [3204]" strokeweight="1pt"/>
            </w:pict>
          </mc:Fallback>
        </mc:AlternateContent>
      </w:r>
      <w:r w:rsidR="00AA78F5">
        <w:rPr>
          <w:noProof/>
        </w:rPr>
        <mc:AlternateContent>
          <mc:Choice Requires="wps">
            <w:drawing>
              <wp:anchor distT="0" distB="0" distL="114300" distR="114300" simplePos="0" relativeHeight="252396032" behindDoc="0" locked="0" layoutInCell="1" allowOverlap="1" wp14:anchorId="1F8A8A6D" wp14:editId="48CDB0D5">
                <wp:simplePos x="0" y="0"/>
                <wp:positionH relativeFrom="column">
                  <wp:posOffset>481330</wp:posOffset>
                </wp:positionH>
                <wp:positionV relativeFrom="paragraph">
                  <wp:posOffset>9525</wp:posOffset>
                </wp:positionV>
                <wp:extent cx="2190750" cy="323850"/>
                <wp:effectExtent l="0" t="0" r="19050" b="1905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2EE7" w14:textId="3046E5DD" w:rsidR="00AA78F5" w:rsidRDefault="004C1235" w:rsidP="004C1235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A8A6D" id="Rectangle 113" o:spid="_x0000_s1169" style="position:absolute;margin-left:37.9pt;margin-top:.75pt;width:172.5pt;height:25.5pt;z-index:2523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" fillcolor="white [3201]" strokecolor="#34aba2 [3209]" strokeweight="2pt">
                <v:textbox>
                  <w:txbxContent>
                    <w:p w14:paraId="1DC12EE7" w14:textId="3046E5DD" w:rsidR="00AA78F5" w:rsidRDefault="004C1235" w:rsidP="004C1235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c</w:t>
                      </w:r>
                    </w:p>
                  </w:txbxContent>
                </v:textbox>
              </v:rect>
            </w:pict>
          </mc:Fallback>
        </mc:AlternateContent>
      </w:r>
      <w:r w:rsidR="006F593B">
        <w:t>Input</w:t>
      </w:r>
      <w:r>
        <w:t xml:space="preserve">      </w:t>
      </w:r>
      <w:r w:rsidR="006F593B">
        <w:t xml:space="preserve"> </w:t>
      </w:r>
      <w:r w:rsidR="00AA78F5">
        <w:t xml:space="preserve"> </w:t>
      </w:r>
    </w:p>
    <w:p w14:paraId="687BF06A" w14:textId="18AEAF1A" w:rsidR="006F593B" w:rsidRDefault="006F593B" w:rsidP="006F593B"/>
    <w:p w14:paraId="2E4390AF" w14:textId="008037B0" w:rsidR="004C1235" w:rsidRDefault="004C1235" w:rsidP="006F593B">
      <w:r>
        <w:rPr>
          <w:noProof/>
        </w:rPr>
        <mc:AlternateContent>
          <mc:Choice Requires="wps">
            <w:drawing>
              <wp:anchor distT="0" distB="0" distL="114300" distR="114300" simplePos="0" relativeHeight="252381696" behindDoc="0" locked="0" layoutInCell="1" allowOverlap="1" wp14:anchorId="4B42C6A3" wp14:editId="7F5B1A39">
                <wp:simplePos x="0" y="0"/>
                <wp:positionH relativeFrom="column">
                  <wp:posOffset>474980</wp:posOffset>
                </wp:positionH>
                <wp:positionV relativeFrom="paragraph">
                  <wp:posOffset>187960</wp:posOffset>
                </wp:positionV>
                <wp:extent cx="406400" cy="323850"/>
                <wp:effectExtent l="0" t="0" r="12700" b="190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5F696" w14:textId="46017CF3" w:rsidR="006F593B" w:rsidRDefault="006F593B" w:rsidP="006F593B">
                            <w:pPr>
                              <w:jc w:val="center"/>
                            </w:pPr>
                            <w: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2C6A3" id="Rectangle 101" o:spid="_x0000_s1170" style="position:absolute;margin-left:37.4pt;margin-top:14.8pt;width:32pt;height:25.5pt;z-index:25238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" fillcolor="white [3201]" strokecolor="#34aba2 [3209]" strokeweight="2pt">
                <v:textbox>
                  <w:txbxContent>
                    <w:p w14:paraId="5635F696" w14:textId="46017CF3" w:rsidR="006F593B" w:rsidRDefault="006F593B" w:rsidP="006F593B">
                      <w:pPr>
                        <w:jc w:val="center"/>
                      </w:pPr>
                      <w:r>
                        <w:t>$</w:t>
                      </w:r>
                    </w:p>
                  </w:txbxContent>
                </v:textbox>
              </v:rect>
            </w:pict>
          </mc:Fallback>
        </mc:AlternateContent>
      </w:r>
    </w:p>
    <w:p w14:paraId="5B7BF472" w14:textId="18528BE0" w:rsidR="006F593B" w:rsidRDefault="006F593B" w:rsidP="006F593B">
      <w:r>
        <w:t xml:space="preserve">Stack </w:t>
      </w:r>
    </w:p>
    <w:p w14:paraId="3D5D9C52" w14:textId="6E38A80D" w:rsidR="006F593B" w:rsidRDefault="006F593B" w:rsidP="006F593B">
      <w:r>
        <w:t>Current state: q1</w:t>
      </w:r>
    </w:p>
    <w:p w14:paraId="28E3A080" w14:textId="21485135" w:rsidR="004713D0" w:rsidRDefault="00C008FF" w:rsidP="00C008FF">
      <w:r w:rsidRPr="00C008FF">
        <w:rPr>
          <w:rFonts w:ascii="Cambria Math" w:hAnsi="Cambria Math"/>
          <w:i/>
        </w:rPr>
        <w:br/>
      </w:r>
    </w:p>
    <w:p w14:paraId="3BB78674" w14:textId="0AADF1ED" w:rsidR="004713D0" w:rsidRDefault="004713D0" w:rsidP="00DF027C"/>
    <w:p w14:paraId="3AB54EA7" w14:textId="44014948" w:rsidR="004C1235" w:rsidRDefault="004C1235" w:rsidP="004C1235">
      <w:r w:rsidRPr="0022185F">
        <w:rPr>
          <w:highlight w:val="yellow"/>
        </w:rPr>
        <w:t>Time 2</w:t>
      </w:r>
    </w:p>
    <w:p w14:paraId="58972D37" w14:textId="6B4D6DB5" w:rsidR="004C1235" w:rsidRDefault="004C1235" w:rsidP="004C1235"/>
    <w:p w14:paraId="3AAE7AEF" w14:textId="65480AA0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21632" behindDoc="0" locked="0" layoutInCell="1" allowOverlap="1" wp14:anchorId="2FEE2FD5" wp14:editId="5ECEEE8B">
                <wp:simplePos x="0" y="0"/>
                <wp:positionH relativeFrom="column">
                  <wp:posOffset>1560830</wp:posOffset>
                </wp:positionH>
                <wp:positionV relativeFrom="paragraph">
                  <wp:posOffset>8255</wp:posOffset>
                </wp:positionV>
                <wp:extent cx="939800" cy="336550"/>
                <wp:effectExtent l="0" t="0" r="12700" b="25400"/>
                <wp:wrapNone/>
                <wp:docPr id="155" name="Flowchart: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2F7A3" id="Flowchart: Connector 155" o:spid="_x0000_s1026" type="#_x0000_t120" style="position:absolute;margin-left:122.9pt;margin-top:.65pt;width:74pt;height:26.5pt;z-index:2524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" filled="f" strokecolor="#c00000" strokeweight="2pt"/>
            </w:pict>
          </mc:Fallback>
        </mc:AlternateContent>
      </w:r>
      <w:r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</w:t>
      </w:r>
    </w:p>
    <w:p w14:paraId="52AF0880" w14:textId="27E1F4ED" w:rsidR="004C1235" w:rsidRDefault="00E74939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624384" behindDoc="0" locked="0" layoutInCell="1" allowOverlap="1" wp14:anchorId="227DFF2B" wp14:editId="49BB277E">
                <wp:simplePos x="0" y="0"/>
                <wp:positionH relativeFrom="column">
                  <wp:posOffset>3408680</wp:posOffset>
                </wp:positionH>
                <wp:positionV relativeFrom="paragraph">
                  <wp:posOffset>36195</wp:posOffset>
                </wp:positionV>
                <wp:extent cx="190500" cy="241300"/>
                <wp:effectExtent l="0" t="0" r="19050" b="25400"/>
                <wp:wrapNone/>
                <wp:docPr id="777" name="Arrow: Curved Down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4B8280" id="Arrow: Curved Down 777" o:spid="_x0000_s1026" type="#_x0000_t105" style="position:absolute;margin-left:268.4pt;margin-top:2.85pt;width:15pt;height:19pt;z-index:25262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336" behindDoc="0" locked="0" layoutInCell="1" allowOverlap="1" wp14:anchorId="27582320" wp14:editId="75782825">
                <wp:simplePos x="0" y="0"/>
                <wp:positionH relativeFrom="column">
                  <wp:posOffset>1873250</wp:posOffset>
                </wp:positionH>
                <wp:positionV relativeFrom="paragraph">
                  <wp:posOffset>21590</wp:posOffset>
                </wp:positionV>
                <wp:extent cx="190500" cy="241300"/>
                <wp:effectExtent l="0" t="0" r="19050" b="25400"/>
                <wp:wrapNone/>
                <wp:docPr id="776" name="Arrow: Curved Down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F2F09" id="Arrow: Curved Down 776" o:spid="_x0000_s1026" type="#_x0000_t105" style="position:absolute;margin-left:147.5pt;margin-top:1.7pt;width:15pt;height:19pt;z-index:25262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Igxmit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1FE60300" w14:textId="32997697" w:rsidR="004C1235" w:rsidRDefault="00657992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655104" behindDoc="0" locked="0" layoutInCell="1" allowOverlap="1" wp14:anchorId="0F8FF130" wp14:editId="6FA254C0">
                <wp:simplePos x="0" y="0"/>
                <wp:positionH relativeFrom="column">
                  <wp:posOffset>5974080</wp:posOffset>
                </wp:positionH>
                <wp:positionV relativeFrom="paragraph">
                  <wp:posOffset>8890</wp:posOffset>
                </wp:positionV>
                <wp:extent cx="711200" cy="698500"/>
                <wp:effectExtent l="0" t="0" r="12700" b="25400"/>
                <wp:wrapNone/>
                <wp:docPr id="794" name="Flowchart: Connector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0118" id="Flowchart: Connector 794" o:spid="_x0000_s1026" type="#_x0000_t120" style="position:absolute;margin-left:470.4pt;margin-top:.7pt;width:56pt;height:55pt;z-index:25265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IRa+VN0AAAAKAQAADwAAAGRycy9k&#10;b3ducmV2LnhtbEyPwU7DMAyG70i8Q2QkLmhLNgYapemEkJC4ILGxB/Aa0xYap2rSreXp8U5ws//f&#10;/v0534y+VUfqYxPYwmJuQBGXwTVcWdh/vMzWoGJCdtgGJgsTRdgUlxc5Zi6ceEvHXaqUhHDM0EKd&#10;UpdpHcuaPMZ56IjF+wy9xyRtX2nX40nCfauXxtxrjw3LhRo7eq6p/N4NXjCm6vXm55YGh9PXW7l1&#10;Effv0drrq/HpEVSiMf0NwxlfdqAQpkMY2EXVWnhYGUFPYqxAnX1ztxThINVCJF3k+v8LxS8A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IRa+VN0AAAAKAQAADwAAAAAAAAAAAAAAAADD&#10;BAAAZHJzL2Rvd25yZXYueG1sUEsFBgAAAAAEAAQA8wAAAM0FAAAAAA==&#10;" filled="f" strokecolor="#012639 [1604]" strokeweight="2pt"/>
            </w:pict>
          </mc:Fallback>
        </mc:AlternateContent>
      </w:r>
      <w:r w:rsidR="004C1235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 xml:space="preserve"> -&gt; $</w: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16512" behindDoc="0" locked="0" layoutInCell="1" allowOverlap="1" wp14:anchorId="2A04FCC3" wp14:editId="1C61814F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156" name="Flowchart: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D4A42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3806C67B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4FCC3" id="Flowchart: Connector 156" o:spid="_x0000_s1171" type="#_x0000_t120" style="position:absolute;margin-left:473.9pt;margin-top:5.15pt;width:49.5pt;height:46.5pt;z-index:2524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4lI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" fillcolor="#024f75 [3204]" strokecolor="#012639 [1604]" strokeweight="2pt">
                <v:textbox>
                  <w:txbxContent>
                    <w:p w14:paraId="69AD4A42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3806C67B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13440" behindDoc="0" locked="0" layoutInCell="1" allowOverlap="1" wp14:anchorId="63AA7D94" wp14:editId="1EA0745A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165" name="Flowchart: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923DD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4EE1C48E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A7D94" id="Flowchart: Connector 165" o:spid="_x0000_s1172" type="#_x0000_t120" style="position:absolute;margin-left:365.9pt;margin-top:6.15pt;width:49.5pt;height:46.5pt;z-index:2524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BQYqAF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76F923DD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4EE1C48E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14464" behindDoc="0" locked="0" layoutInCell="1" allowOverlap="1" wp14:anchorId="0C9C7585" wp14:editId="6955141B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166" name="Flowchart: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E4B62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5EDED999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C7585" id="Flowchart: Connector 166" o:spid="_x0000_s1173" type="#_x0000_t120" style="position:absolute;margin-left:249.4pt;margin-top:4.65pt;width:49.5pt;height:46.5pt;z-index:2524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" fillcolor="#024f75 [3204]" strokecolor="#012639 [1604]" strokeweight="2pt">
                <v:textbox>
                  <w:txbxContent>
                    <w:p w14:paraId="463E4B62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5EDED999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 wp14:anchorId="7FF130C3" wp14:editId="62E8AAB0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177" name="Flowchart: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4EAB1C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130C3" id="Flowchart: Connector 177" o:spid="_x0000_s1174" type="#_x0000_t120" style="position:absolute;margin-left:129.9pt;margin-top:2.65pt;width:49.5pt;height:46.5pt;z-index:2524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5Yq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U3h7CLaxrMtlIdHZAh943snb2uqxp3w4VEgdToVkKY3PNASC1RwGCTOKsBffzqP9tSApOWs&#10;pckpuP+5E6g4M98tteblZDaLo5Y2s/nXKW3wrWb7VmN3zRqodBN6J5xMYrQP5ihqhOaFhnwVbyWV&#10;sJLuLrgMeNysQz/R9ExItVolMxovJ8Kd3TgZwSPTsb+euxeBbmjJQL18D8cpE4t3vdjbRk8Lq10A&#10;XadGPfE61IBGMzXT8IzE2X+7T1anx275G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BAjlip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264EAB1C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12416" behindDoc="0" locked="0" layoutInCell="1" allowOverlap="1" wp14:anchorId="12E919E7" wp14:editId="13935EFB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178" name="Flowchart: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07138F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19E7" id="Flowchart: Connector 178" o:spid="_x0000_s1175" type="#_x0000_t120" style="position:absolute;margin-left:-2.1pt;margin-top:5.15pt;width:49.5pt;height:46.5pt;z-index:2524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MZBXqd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3307138F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4C1235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4C123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4C123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 xml:space="preserve">                     </w:t>
      </w:r>
      <m:oMath>
        <m:r>
          <m:rPr>
            <m:sty m:val="bi"/>
          </m:rPr>
          <w:rPr>
            <w:rFonts w:ascii="Cambria Math" w:hAnsi="Cambria Math"/>
          </w:rPr>
          <m:t>c, ε→ ε</m:t>
        </m:r>
      </m:oMath>
      <w:r w:rsidR="004C1235">
        <w:t xml:space="preserve">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ε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4C123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560DCB13" w14:textId="77777777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20608" behindDoc="0" locked="0" layoutInCell="1" allowOverlap="1" wp14:anchorId="17AF6F2B" wp14:editId="40489000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C9C04" id="Straight Arrow Connector 179" o:spid="_x0000_s1026" type="#_x0000_t32" style="position:absolute;margin-left:404pt;margin-top:12.45pt;width:71pt;height:0;z-index:2524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584" behindDoc="0" locked="0" layoutInCell="1" allowOverlap="1" wp14:anchorId="3AC91F80" wp14:editId="50CA40A0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BD7A3" id="Straight Arrow Connector 191" o:spid="_x0000_s1026" type="#_x0000_t32" style="position:absolute;margin-left:297.4pt;margin-top:10.5pt;width:71pt;height:0;z-index:2524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560" behindDoc="0" locked="0" layoutInCell="1" allowOverlap="1" wp14:anchorId="7A1E0CC5" wp14:editId="6DDCC8D1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5A5B22" id="Straight Arrow Connector 289" o:spid="_x0000_s1026" type="#_x0000_t32" style="position:absolute;margin-left:178.4pt;margin-top:11.5pt;width:71pt;height:0;z-index:2524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536" behindDoc="0" locked="0" layoutInCell="1" allowOverlap="1" wp14:anchorId="4A10DF74" wp14:editId="045943C7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14816" id="Straight Arrow Connector 290" o:spid="_x0000_s1026" type="#_x0000_t32" style="position:absolute;margin-left:48.9pt;margin-top:12pt;width:80pt;height:0;z-index:2524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6A347AF5" w14:textId="77777777" w:rsidR="004C1235" w:rsidRDefault="004C1235" w:rsidP="004C1235"/>
    <w:p w14:paraId="7A5DE7C9" w14:textId="77777777" w:rsidR="004C1235" w:rsidRDefault="004C1235" w:rsidP="004C1235"/>
    <w:p w14:paraId="7F92019A" w14:textId="34E88CA3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28800" behindDoc="0" locked="0" layoutInCell="1" allowOverlap="1" wp14:anchorId="6F89EC93" wp14:editId="2B8EDEDC">
                <wp:simplePos x="0" y="0"/>
                <wp:positionH relativeFrom="column">
                  <wp:posOffset>2043430</wp:posOffset>
                </wp:positionH>
                <wp:positionV relativeFrom="paragraph">
                  <wp:posOffset>246380</wp:posOffset>
                </wp:positionV>
                <wp:extent cx="6350" cy="317500"/>
                <wp:effectExtent l="0" t="0" r="31750" b="25400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4F663" id="Straight Connector 291" o:spid="_x0000_s1026" style="position:absolute;flip:x;z-index:2524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19.4pt" to="16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DhAzgy3QAAAAkBAAAPAAAAAAAAAAAAAAAAAAIEAABkcnMvZG93bnJldi54bWxQSwUG&#10;AAAAAAQABADzAAAADAUAAAAA&#10;" strokecolor="#024f75 [3204]" strokeweight="1pt"/>
            </w:pict>
          </mc:Fallback>
        </mc:AlternateContent>
      </w:r>
      <w:r>
        <w:t xml:space="preserve"> </w:t>
      </w:r>
    </w:p>
    <w:p w14:paraId="1F546D41" w14:textId="4FBDDBAD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32896" behindDoc="0" locked="0" layoutInCell="1" allowOverlap="1" wp14:anchorId="4B5EC6E8" wp14:editId="2F026A58">
                <wp:simplePos x="0" y="0"/>
                <wp:positionH relativeFrom="column">
                  <wp:posOffset>3580130</wp:posOffset>
                </wp:positionH>
                <wp:positionV relativeFrom="paragraph">
                  <wp:posOffset>176530</wp:posOffset>
                </wp:positionV>
                <wp:extent cx="406400" cy="323850"/>
                <wp:effectExtent l="0" t="0" r="12700" b="19050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C1E56" w14:textId="2BA5FBDD" w:rsidR="004C1235" w:rsidRDefault="004C1235" w:rsidP="004C123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EC6E8" id="Rectangle 300" o:spid="_x0000_s1176" style="position:absolute;margin-left:281.9pt;margin-top:13.9pt;width:32pt;height:25.5pt;z-index:25243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" fillcolor="white [3201]" strokecolor="#34aba2 [3209]" strokeweight="2pt">
                <v:textbox>
                  <w:txbxContent>
                    <w:p w14:paraId="19FC1E56" w14:textId="2BA5FBDD" w:rsidR="004C1235" w:rsidRDefault="004C1235" w:rsidP="004C123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824" behindDoc="0" locked="0" layoutInCell="1" allowOverlap="1" wp14:anchorId="7FACBB46" wp14:editId="0ABCEF5D">
                <wp:simplePos x="0" y="0"/>
                <wp:positionH relativeFrom="column">
                  <wp:posOffset>2360930</wp:posOffset>
                </wp:positionH>
                <wp:positionV relativeFrom="paragraph">
                  <wp:posOffset>15875</wp:posOffset>
                </wp:positionV>
                <wp:extent cx="6350" cy="317500"/>
                <wp:effectExtent l="0" t="0" r="31750" b="2540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EA862" id="Straight Connector 293" o:spid="_x0000_s1026" style="position:absolute;flip:x;z-index:2524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.25pt" to="186.4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g7CCtN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752" behindDoc="0" locked="0" layoutInCell="1" allowOverlap="1" wp14:anchorId="3ABDDF98" wp14:editId="21379DFE">
                <wp:simplePos x="0" y="0"/>
                <wp:positionH relativeFrom="column">
                  <wp:posOffset>1725930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C9090" id="Straight Connector 294" o:spid="_x0000_s1026" style="position:absolute;flip:x;z-index:2524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1.75pt" to="136.4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QeS8Et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776" behindDoc="0" locked="0" layoutInCell="1" allowOverlap="1" wp14:anchorId="6DB4CF98" wp14:editId="4C8CEE82">
                <wp:simplePos x="0" y="0"/>
                <wp:positionH relativeFrom="column">
                  <wp:posOffset>1383030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295" name="Straight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F3207" id="Straight Connector 295" o:spid="_x0000_s1026" style="position:absolute;flip:x;z-index:2524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75pt" to="109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J8UIB7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728" behindDoc="0" locked="0" layoutInCell="1" allowOverlap="1" wp14:anchorId="55A6C778" wp14:editId="7A3F230D">
                <wp:simplePos x="0" y="0"/>
                <wp:positionH relativeFrom="column">
                  <wp:posOffset>1103630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296" name="Straight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897BCE" id="Straight Connector 296" o:spid="_x0000_s1026" style="position:absolute;flip:x;z-index:2524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pt,.75pt" to="87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CVTfSX3QAAAAgBAAAPAAAAAAAAAAAAAAAAAAIEAABkcnMvZG93bnJldi54bWxQSwUG&#10;AAAAAAQABADzAAAAD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704" behindDoc="0" locked="0" layoutInCell="1" allowOverlap="1" wp14:anchorId="6330AF78" wp14:editId="5DC87146">
                <wp:simplePos x="0" y="0"/>
                <wp:positionH relativeFrom="column">
                  <wp:posOffset>805180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3DEC4" id="Straight Connector 297" o:spid="_x0000_s1026" style="position:absolute;flip:x;z-index:2524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75pt" to="6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OH1yXP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680" behindDoc="0" locked="0" layoutInCell="1" allowOverlap="1" wp14:anchorId="6DAE6CBC" wp14:editId="578E4E20">
                <wp:simplePos x="0" y="0"/>
                <wp:positionH relativeFrom="column">
                  <wp:posOffset>481330</wp:posOffset>
                </wp:positionH>
                <wp:positionV relativeFrom="paragraph">
                  <wp:posOffset>9525</wp:posOffset>
                </wp:positionV>
                <wp:extent cx="2190750" cy="323850"/>
                <wp:effectExtent l="0" t="0" r="19050" b="1905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62C3E" w14:textId="77777777" w:rsidR="004C1235" w:rsidRDefault="004C1235" w:rsidP="004C1235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E6CBC" id="Rectangle 298" o:spid="_x0000_s1177" style="position:absolute;margin-left:37.9pt;margin-top:.75pt;width:172.5pt;height:25.5pt;z-index:25242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" fillcolor="white [3201]" strokecolor="#34aba2 [3209]" strokeweight="2pt">
                <v:textbox>
                  <w:txbxContent>
                    <w:p w14:paraId="31862C3E" w14:textId="77777777" w:rsidR="004C1235" w:rsidRDefault="004C1235" w:rsidP="004C1235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c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Input        </w:t>
      </w:r>
    </w:p>
    <w:p w14:paraId="04F01748" w14:textId="6EDBF56E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33920" behindDoc="0" locked="0" layoutInCell="1" allowOverlap="1" wp14:anchorId="05C1CB76" wp14:editId="0ADA5338">
                <wp:simplePos x="0" y="0"/>
                <wp:positionH relativeFrom="column">
                  <wp:posOffset>4037330</wp:posOffset>
                </wp:positionH>
                <wp:positionV relativeFrom="paragraph">
                  <wp:posOffset>79375</wp:posOffset>
                </wp:positionV>
                <wp:extent cx="317500" cy="0"/>
                <wp:effectExtent l="38100" t="76200" r="0" b="95250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7EA92" id="Straight Arrow Connector 301" o:spid="_x0000_s1026" type="#_x0000_t32" style="position:absolute;margin-left:317.9pt;margin-top:6.25pt;width:25pt;height:0;flip:x;z-index:2524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B6xWpG3AAAAAkBAAAPAAAAZHJz&#10;L2Rvd25yZXYueG1sTI+9TsNAEIR7JN7htEh05OxEMZHjc4RAdDSYgES39m1sK/dj+S6x8/ZsRAHl&#10;zoxmvyl2szXiTGPovVOQLhIQ5Bqve9cq2H+8PmxAhIhOo/GOFFwowK68vSkw135y73SuYiu4xIUc&#10;FXQxDrmUoenIYlj4gRx7Bz9ajHyOrdQjTlxujVwmSSYt9o4/dDjQc0fNsTpZBd/p+DWbKn35rId0&#10;WuGlPrz1j0rd381PWxCR5vgXhis+o0PJTLU/OR2EUZCt1owe2ViuQXAg21yF+leQZSH/Lyh/AA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HrFakbcAAAACQEAAA8AAAAAAAAAAAAAAAAA&#10;GgQAAGRycy9kb3ducmV2LnhtbFBLBQYAAAAABAAEAPMAAAAj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0848" behindDoc="0" locked="0" layoutInCell="1" allowOverlap="1" wp14:anchorId="25149B8E" wp14:editId="286B8C56">
                <wp:simplePos x="0" y="0"/>
                <wp:positionH relativeFrom="column">
                  <wp:posOffset>600710</wp:posOffset>
                </wp:positionH>
                <wp:positionV relativeFrom="paragraph">
                  <wp:posOffset>7620</wp:posOffset>
                </wp:positionV>
                <wp:extent cx="45719" cy="273050"/>
                <wp:effectExtent l="38100" t="38100" r="50165" b="127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09A09" id="Straight Arrow Connector 292" o:spid="_x0000_s1026" type="#_x0000_t32" style="position:absolute;margin-left:47.3pt;margin-top:.6pt;width:3.6pt;height:21.5pt;flip:y;z-index:25243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" strokecolor="#024f75 [3204]" strokeweight="1pt">
                <v:stroke endarrow="block"/>
              </v:shape>
            </w:pict>
          </mc:Fallback>
        </mc:AlternateContent>
      </w:r>
    </w:p>
    <w:p w14:paraId="7CB5175A" w14:textId="39AD51E5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22656" behindDoc="0" locked="0" layoutInCell="1" allowOverlap="1" wp14:anchorId="0957F5C6" wp14:editId="40BED676">
                <wp:simplePos x="0" y="0"/>
                <wp:positionH relativeFrom="column">
                  <wp:posOffset>3573780</wp:posOffset>
                </wp:positionH>
                <wp:positionV relativeFrom="paragraph">
                  <wp:posOffset>10160</wp:posOffset>
                </wp:positionV>
                <wp:extent cx="406400" cy="323850"/>
                <wp:effectExtent l="0" t="0" r="12700" b="19050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C1175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7F5C6" id="Rectangle 299" o:spid="_x0000_s1178" style="position:absolute;margin-left:281.4pt;margin-top:.8pt;width:32pt;height:25.5pt;z-index:25242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" fillcolor="white [3201]" strokecolor="#34aba2 [3209]" strokeweight="2pt">
                <v:textbox>
                  <w:txbxContent>
                    <w:p w14:paraId="035C1175" w14:textId="77777777" w:rsidR="004C1235" w:rsidRDefault="004C1235" w:rsidP="004C1235">
                      <w:pPr>
                        <w:jc w:val="center"/>
                      </w:pPr>
                      <w: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Stack </w:t>
      </w:r>
    </w:p>
    <w:p w14:paraId="09B9CF45" w14:textId="094FFD1D" w:rsidR="004C1235" w:rsidRDefault="004C1235" w:rsidP="004C1235"/>
    <w:p w14:paraId="1C579060" w14:textId="77777777" w:rsidR="004C1235" w:rsidRDefault="004C1235" w:rsidP="004C1235"/>
    <w:p w14:paraId="52789782" w14:textId="6CD75B25" w:rsidR="004C1235" w:rsidRDefault="004C1235" w:rsidP="004C1235"/>
    <w:p w14:paraId="202B89BD" w14:textId="664A7BB4" w:rsidR="004C1235" w:rsidRDefault="004C1235" w:rsidP="004C1235">
      <w:r>
        <w:t>Current state: q1</w:t>
      </w:r>
    </w:p>
    <w:p w14:paraId="79A9244B" w14:textId="557CD002" w:rsidR="004C1235" w:rsidRDefault="004C1235" w:rsidP="004C1235">
      <w:r w:rsidRPr="00C008FF">
        <w:rPr>
          <w:rFonts w:ascii="Cambria Math" w:hAnsi="Cambria Math"/>
          <w:i/>
        </w:rPr>
        <w:br/>
      </w:r>
      <w:r w:rsidRPr="0022185F">
        <w:rPr>
          <w:highlight w:val="yellow"/>
        </w:rPr>
        <w:t>Time 3</w:t>
      </w:r>
    </w:p>
    <w:p w14:paraId="68E250D6" w14:textId="1AD014F2" w:rsidR="004C1235" w:rsidRDefault="004C1235" w:rsidP="004C1235"/>
    <w:p w14:paraId="4D441F8C" w14:textId="3FFAAB3D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45184" behindDoc="0" locked="0" layoutInCell="1" allowOverlap="1" wp14:anchorId="401CA668" wp14:editId="137D60D3">
                <wp:simplePos x="0" y="0"/>
                <wp:positionH relativeFrom="column">
                  <wp:posOffset>1560830</wp:posOffset>
                </wp:positionH>
                <wp:positionV relativeFrom="paragraph">
                  <wp:posOffset>8255</wp:posOffset>
                </wp:positionV>
                <wp:extent cx="939800" cy="336550"/>
                <wp:effectExtent l="0" t="0" r="12700" b="25400"/>
                <wp:wrapNone/>
                <wp:docPr id="302" name="Flowchart: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049DD" id="Flowchart: Connector 302" o:spid="_x0000_s1026" type="#_x0000_t120" style="position:absolute;margin-left:122.9pt;margin-top:.65pt;width:74pt;height:26.5pt;z-index:2524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" filled="f" strokecolor="#c00000" strokeweight="2pt"/>
            </w:pict>
          </mc:Fallback>
        </mc:AlternateContent>
      </w:r>
      <w:r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</w:t>
      </w:r>
    </w:p>
    <w:p w14:paraId="497B16B9" w14:textId="4C7E56A9" w:rsidR="004C1235" w:rsidRDefault="00E74939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628480" behindDoc="0" locked="0" layoutInCell="1" allowOverlap="1" wp14:anchorId="0B59A254" wp14:editId="24BB8728">
                <wp:simplePos x="0" y="0"/>
                <wp:positionH relativeFrom="column">
                  <wp:posOffset>3434080</wp:posOffset>
                </wp:positionH>
                <wp:positionV relativeFrom="paragraph">
                  <wp:posOffset>69850</wp:posOffset>
                </wp:positionV>
                <wp:extent cx="190500" cy="241300"/>
                <wp:effectExtent l="0" t="0" r="19050" b="25400"/>
                <wp:wrapNone/>
                <wp:docPr id="779" name="Arrow: Curved Down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3D203A" id="Arrow: Curved Down 779" o:spid="_x0000_s1026" type="#_x0000_t105" style="position:absolute;margin-left:270.4pt;margin-top:5.5pt;width:15pt;height:19pt;z-index:25262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432" behindDoc="0" locked="0" layoutInCell="1" allowOverlap="1" wp14:anchorId="5757621B" wp14:editId="4AC036B9">
                <wp:simplePos x="0" y="0"/>
                <wp:positionH relativeFrom="column">
                  <wp:posOffset>1873250</wp:posOffset>
                </wp:positionH>
                <wp:positionV relativeFrom="paragraph">
                  <wp:posOffset>95885</wp:posOffset>
                </wp:positionV>
                <wp:extent cx="190500" cy="241300"/>
                <wp:effectExtent l="0" t="0" r="19050" b="25400"/>
                <wp:wrapNone/>
                <wp:docPr id="778" name="Arrow: Curved Down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759283" id="Arrow: Curved Down 778" o:spid="_x0000_s1026" type="#_x0000_t105" style="position:absolute;margin-left:147.5pt;margin-top:7.55pt;width:15pt;height:19pt;z-index:25262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" adj="10800,18900,17337" fillcolor="#024f75 [3204]" strokecolor="#012639 [1604]" strokeweight="2pt"/>
            </w:pict>
          </mc:Fallback>
        </mc:AlternateContent>
      </w:r>
    </w:p>
    <w:p w14:paraId="1223A162" w14:textId="48FB1F58" w:rsidR="004C1235" w:rsidRDefault="00657992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657152" behindDoc="0" locked="0" layoutInCell="1" allowOverlap="1" wp14:anchorId="7FE641A4" wp14:editId="4C40C1E7">
                <wp:simplePos x="0" y="0"/>
                <wp:positionH relativeFrom="column">
                  <wp:posOffset>5981700</wp:posOffset>
                </wp:positionH>
                <wp:positionV relativeFrom="paragraph">
                  <wp:posOffset>1270</wp:posOffset>
                </wp:positionV>
                <wp:extent cx="711200" cy="698500"/>
                <wp:effectExtent l="0" t="0" r="12700" b="25400"/>
                <wp:wrapNone/>
                <wp:docPr id="796" name="Flowchart: Connector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DFD72" id="Flowchart: Connector 796" o:spid="_x0000_s1026" type="#_x0000_t120" style="position:absolute;margin-left:471pt;margin-top:.1pt;width:56pt;height:55pt;z-index:25265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KJbwIN0AAAAJAQAADwAAAGRycy9k&#10;b3ducmV2LnhtbEyPQU/DMAyF70j8h8hIXBBLVgaC0nRCSEhckNjYD/Aa0xYap2rSreXX453g5qdn&#10;P3+vWE++UwcaYhvYwnJhQBFXwbVcW9h9vFzfg4oJ2WEXmCzMFGFdnp8VmLtw5A0dtqlWEsIxRwtN&#10;Sn2udawa8hgXoScW7zMMHpPIodZuwKOE+05nxtxpjy3LhwZ7em6o+t6OXjDm+vXq54ZGh/PXW7Vx&#10;EXfv0drLi+npEVSiKf0twwlfbqAUpn0Y2UXVWXhYZdIlWchAnWxzuxK9l2lpMtBlof83KH8B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KJbwIN0AAAAJAQAADwAAAAAAAAAAAAAAAADD&#10;BAAAZHJzL2Rvd25yZXYueG1sUEsFBgAAAAAEAAQA8wAAAM0FAAAAAA==&#10;" filled="f" strokecolor="#012639 [1604]" strokeweight="2pt"/>
            </w:pict>
          </mc:Fallback>
        </mc:AlternateContent>
      </w:r>
      <w:r w:rsidR="004C1235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 xml:space="preserve"> -&gt; $</w: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40064" behindDoc="0" locked="0" layoutInCell="1" allowOverlap="1" wp14:anchorId="022DA363" wp14:editId="2BE1CF6E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303" name="Flowchart: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76F0" w14:textId="0EE94BFB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4C46CAD3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DA363" id="Flowchart: Connector 303" o:spid="_x0000_s1179" type="#_x0000_t120" style="position:absolute;margin-left:473.9pt;margin-top:5.15pt;width:49.5pt;height:46.5pt;z-index:2524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e9cw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" fillcolor="#024f75 [3204]" strokecolor="#012639 [1604]" strokeweight="2pt">
                <v:textbox>
                  <w:txbxContent>
                    <w:p w14:paraId="789376F0" w14:textId="0EE94BFB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4C46CAD3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36992" behindDoc="0" locked="0" layoutInCell="1" allowOverlap="1" wp14:anchorId="10DF66DD" wp14:editId="6579E3BB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304" name="Flowchart: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6598B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47362DBF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6DD" id="Flowchart: Connector 304" o:spid="_x0000_s1180" type="#_x0000_t120" style="position:absolute;margin-left:365.9pt;margin-top:6.15pt;width:49.5pt;height:46.5pt;z-index:2524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nyq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U3hfBZt49kWysMjMoS+8b2TtzVV40748CiQOp0KSNMbHmiJBSo4DBJnFeCvP51He2pA0nLW&#10;0uQU3P/cCVScme+WWvNyMpvFUUub2fzrlDb4VrN9q7G7Zg1Uugm9E04mMdoHcxQ1QvNCQ76Kt5JK&#10;WEl3F1wGPG7WoZ9oeiakWq2SGY2XE+HObpyM4JHp2F/P3YtAN7RkoF6+h+OUicW7Xuxto6eF1S6A&#10;rlOjnngdakCjmZppeEbi7L/dJ6vTY7f8DQ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A+Hnyq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71D6598B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47362DBF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38016" behindDoc="0" locked="0" layoutInCell="1" allowOverlap="1" wp14:anchorId="102266A9" wp14:editId="12C92030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305" name="Flowchart: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EA763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6DB838EF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266A9" id="Flowchart: Connector 305" o:spid="_x0000_s1181" type="#_x0000_t120" style="position:absolute;margin-left:249.4pt;margin-top:4.65pt;width:49.5pt;height:46.5pt;z-index:2524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DofLQn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1A8EA763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6DB838EF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39040" behindDoc="0" locked="0" layoutInCell="1" allowOverlap="1" wp14:anchorId="48E48D28" wp14:editId="03080875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306" name="Flowchart: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CF830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48D28" id="Flowchart: Connector 306" o:spid="_x0000_s1182" type="#_x0000_t120" style="position:absolute;margin-left:129.9pt;margin-top:2.65pt;width:49.5pt;height:46.5pt;z-index:2524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Z1q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oSmczaNtPNtCeXhEhtA3vnfytqZq3AkfHgVSp1MBaXrDAy2xQAWHQeKsAvz1p/NoTw1IWs5a&#10;mpyC+587gYoz891Sa15Ozs/jqKXN+ezrlDb4VrN9q7G7Zg1Uugm9E04mMdoHcxQ1QvNCQ76Kt5JK&#10;WEl3F1wGPG7WoZ9oeiakWq2SGY2XE+HObpyM4JHp2F/P3YtAN7RkoF6+h+OUicW7Xuxto6eF1S6A&#10;rlOjnngdakCjmZppeEbi7L/dJ6vTY7f8DQ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NPdnWp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27FCF830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35968" behindDoc="0" locked="0" layoutInCell="1" allowOverlap="1" wp14:anchorId="66392A92" wp14:editId="3A231A7A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307" name="Flowchart: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FE3E0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92A92" id="Flowchart: Connector 307" o:spid="_x0000_s1183" type="#_x0000_t120" style="position:absolute;margin-left:-2.1pt;margin-top:5.15pt;width:49.5pt;height:46.5pt;z-index:2524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" fillcolor="#024f75 [3204]" strokecolor="#012639 [1604]" strokeweight="2pt">
                <v:textbox>
                  <w:txbxContent>
                    <w:p w14:paraId="19AFE3E0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4C1235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4C123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4C123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 xml:space="preserve">                         </w:t>
      </w:r>
      <m:oMath>
        <m:r>
          <m:rPr>
            <m:sty m:val="bi"/>
          </m:rPr>
          <w:rPr>
            <w:rFonts w:ascii="Cambria Math" w:hAnsi="Cambria Math"/>
          </w:rPr>
          <m:t>c, ε→ ε                    ε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4C123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7BF2EED6" w14:textId="64795095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44160" behindDoc="0" locked="0" layoutInCell="1" allowOverlap="1" wp14:anchorId="6FBB9954" wp14:editId="0AF611A5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A42CA" id="Straight Arrow Connector 308" o:spid="_x0000_s1026" type="#_x0000_t32" style="position:absolute;margin-left:404pt;margin-top:12.45pt;width:71pt;height:0;z-index:2524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136" behindDoc="0" locked="0" layoutInCell="1" allowOverlap="1" wp14:anchorId="1D0FB099" wp14:editId="7DF6A642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14189" id="Straight Arrow Connector 309" o:spid="_x0000_s1026" type="#_x0000_t32" style="position:absolute;margin-left:297.4pt;margin-top:10.5pt;width:71pt;height:0;z-index:2524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112" behindDoc="0" locked="0" layoutInCell="1" allowOverlap="1" wp14:anchorId="7A553985" wp14:editId="328C93C9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DC1F6" id="Straight Arrow Connector 310" o:spid="_x0000_s1026" type="#_x0000_t32" style="position:absolute;margin-left:178.4pt;margin-top:11.5pt;width:71pt;height:0;z-index:2524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1088" behindDoc="0" locked="0" layoutInCell="1" allowOverlap="1" wp14:anchorId="560E5238" wp14:editId="7E752421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D3A5B" id="Straight Arrow Connector 311" o:spid="_x0000_s1026" type="#_x0000_t32" style="position:absolute;margin-left:48.9pt;margin-top:12pt;width:80pt;height:0;z-index:2524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31C17776" w14:textId="7CE9AC79" w:rsidR="004C1235" w:rsidRDefault="004C1235" w:rsidP="004C1235"/>
    <w:p w14:paraId="6610BD1C" w14:textId="131BEB6A" w:rsidR="004C1235" w:rsidRDefault="004C1235" w:rsidP="004C1235"/>
    <w:p w14:paraId="2B33D3CF" w14:textId="11C4E112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56448" behindDoc="0" locked="0" layoutInCell="1" allowOverlap="1" wp14:anchorId="1591E8E2" wp14:editId="58E5E00E">
                <wp:simplePos x="0" y="0"/>
                <wp:positionH relativeFrom="column">
                  <wp:posOffset>3980180</wp:posOffset>
                </wp:positionH>
                <wp:positionV relativeFrom="paragraph">
                  <wp:posOffset>235585</wp:posOffset>
                </wp:positionV>
                <wp:extent cx="317500" cy="0"/>
                <wp:effectExtent l="38100" t="76200" r="0" b="95250"/>
                <wp:wrapNone/>
                <wp:docPr id="599" name="Straight Arrow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78A38" id="Straight Arrow Connector 599" o:spid="_x0000_s1026" type="#_x0000_t32" style="position:absolute;margin-left:313.4pt;margin-top:18.55pt;width:25pt;height:0;flip:x;z-index:2524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8496" behindDoc="0" locked="0" layoutInCell="1" allowOverlap="1" wp14:anchorId="76DAFADC" wp14:editId="752CBAB2">
                <wp:simplePos x="0" y="0"/>
                <wp:positionH relativeFrom="column">
                  <wp:posOffset>3567430</wp:posOffset>
                </wp:positionH>
                <wp:positionV relativeFrom="paragraph">
                  <wp:posOffset>123825</wp:posOffset>
                </wp:positionV>
                <wp:extent cx="406400" cy="323850"/>
                <wp:effectExtent l="0" t="0" r="12700" b="19050"/>
                <wp:wrapNone/>
                <wp:docPr id="602" name="Rectangle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ABB85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AFADC" id="Rectangle 602" o:spid="_x0000_s1184" style="position:absolute;margin-left:280.9pt;margin-top:9.75pt;width:32pt;height:25.5pt;z-index:25245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" fillcolor="white [3201]" strokecolor="#34aba2 [3209]" strokeweight="2pt">
                <v:textbox>
                  <w:txbxContent>
                    <w:p w14:paraId="712ABB85" w14:textId="77777777" w:rsidR="004C1235" w:rsidRDefault="004C1235" w:rsidP="004C123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352" behindDoc="0" locked="0" layoutInCell="1" allowOverlap="1" wp14:anchorId="6EF7F481" wp14:editId="396BF612">
                <wp:simplePos x="0" y="0"/>
                <wp:positionH relativeFrom="column">
                  <wp:posOffset>2043430</wp:posOffset>
                </wp:positionH>
                <wp:positionV relativeFrom="paragraph">
                  <wp:posOffset>246380</wp:posOffset>
                </wp:positionV>
                <wp:extent cx="6350" cy="317500"/>
                <wp:effectExtent l="0" t="0" r="31750" b="25400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85208C" id="Straight Connector 312" o:spid="_x0000_s1026" style="position:absolute;flip:x;z-index:2524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19.4pt" to="16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DhAzgy3QAAAAkBAAAPAAAAAAAAAAAAAAAAAAIEAABkcnMvZG93bnJldi54bWxQSwUG&#10;AAAAAAQABADzAAAADAUAAAAA&#10;" strokecolor="#024f75 [3204]" strokeweight="1pt"/>
            </w:pict>
          </mc:Fallback>
        </mc:AlternateContent>
      </w:r>
      <w:r>
        <w:t xml:space="preserve"> </w:t>
      </w:r>
    </w:p>
    <w:p w14:paraId="7E51709B" w14:textId="2315F167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55424" behindDoc="0" locked="0" layoutInCell="1" allowOverlap="1" wp14:anchorId="7DCBD818" wp14:editId="19100763">
                <wp:simplePos x="0" y="0"/>
                <wp:positionH relativeFrom="column">
                  <wp:posOffset>3580130</wp:posOffset>
                </wp:positionH>
                <wp:positionV relativeFrom="paragraph">
                  <wp:posOffset>176530</wp:posOffset>
                </wp:positionV>
                <wp:extent cx="406400" cy="323850"/>
                <wp:effectExtent l="0" t="0" r="12700" b="19050"/>
                <wp:wrapNone/>
                <wp:docPr id="313" name="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FAF49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BD818" id="Rectangle 313" o:spid="_x0000_s1185" style="position:absolute;margin-left:281.9pt;margin-top:13.9pt;width:32pt;height:25.5pt;z-index:252455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" fillcolor="white [3201]" strokecolor="#34aba2 [3209]" strokeweight="2pt">
                <v:textbox>
                  <w:txbxContent>
                    <w:p w14:paraId="3E3FAF49" w14:textId="77777777" w:rsidR="004C1235" w:rsidRDefault="004C1235" w:rsidP="004C123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376" behindDoc="0" locked="0" layoutInCell="1" allowOverlap="1" wp14:anchorId="4F3B42DD" wp14:editId="2F80E5C3">
                <wp:simplePos x="0" y="0"/>
                <wp:positionH relativeFrom="column">
                  <wp:posOffset>2360930</wp:posOffset>
                </wp:positionH>
                <wp:positionV relativeFrom="paragraph">
                  <wp:posOffset>15875</wp:posOffset>
                </wp:positionV>
                <wp:extent cx="6350" cy="317500"/>
                <wp:effectExtent l="0" t="0" r="31750" b="25400"/>
                <wp:wrapNone/>
                <wp:docPr id="314" name="Straight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F560B" id="Straight Connector 314" o:spid="_x0000_s1026" style="position:absolute;flip:x;z-index:2524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.25pt" to="186.4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g7CCtN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0304" behindDoc="0" locked="0" layoutInCell="1" allowOverlap="1" wp14:anchorId="7EFB3CA2" wp14:editId="0752080B">
                <wp:simplePos x="0" y="0"/>
                <wp:positionH relativeFrom="column">
                  <wp:posOffset>1725930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3AF87" id="Straight Connector 315" o:spid="_x0000_s1026" style="position:absolute;flip:x;z-index:2524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1.75pt" to="136.4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QeS8Et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328" behindDoc="0" locked="0" layoutInCell="1" allowOverlap="1" wp14:anchorId="710B44C4" wp14:editId="585A0AF0">
                <wp:simplePos x="0" y="0"/>
                <wp:positionH relativeFrom="column">
                  <wp:posOffset>1383030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316" name="Straight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C111D" id="Straight Connector 316" o:spid="_x0000_s1026" style="position:absolute;flip:x;z-index:2524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75pt" to="109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J8UIB7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280" behindDoc="0" locked="0" layoutInCell="1" allowOverlap="1" wp14:anchorId="11627D38" wp14:editId="0A6A93A1">
                <wp:simplePos x="0" y="0"/>
                <wp:positionH relativeFrom="column">
                  <wp:posOffset>1103630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78F8BE" id="Straight Connector 317" o:spid="_x0000_s1026" style="position:absolute;flip:x;z-index:2524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pt,.75pt" to="87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CVTfSX3QAAAAgBAAAPAAAAAAAAAAAAAAAAAAIEAABkcnMvZG93bnJldi54bWxQSwUG&#10;AAAAAAQABADzAAAAD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256" behindDoc="0" locked="0" layoutInCell="1" allowOverlap="1" wp14:anchorId="35AE4980" wp14:editId="7A468E4F">
                <wp:simplePos x="0" y="0"/>
                <wp:positionH relativeFrom="column">
                  <wp:posOffset>805180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318" name="Straight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7047A" id="Straight Connector 318" o:spid="_x0000_s1026" style="position:absolute;flip:x;z-index:2524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75pt" to="6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OH1yXP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232" behindDoc="0" locked="0" layoutInCell="1" allowOverlap="1" wp14:anchorId="7FCE7298" wp14:editId="2E0F21D6">
                <wp:simplePos x="0" y="0"/>
                <wp:positionH relativeFrom="column">
                  <wp:posOffset>481330</wp:posOffset>
                </wp:positionH>
                <wp:positionV relativeFrom="paragraph">
                  <wp:posOffset>9525</wp:posOffset>
                </wp:positionV>
                <wp:extent cx="2190750" cy="323850"/>
                <wp:effectExtent l="0" t="0" r="19050" b="1905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B73AB" w14:textId="77777777" w:rsidR="004C1235" w:rsidRDefault="004C1235" w:rsidP="004C1235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E7298" id="Rectangle 319" o:spid="_x0000_s1186" style="position:absolute;margin-left:37.9pt;margin-top:.75pt;width:172.5pt;height:25.5pt;z-index:25244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" fillcolor="white [3201]" strokecolor="#34aba2 [3209]" strokeweight="2pt">
                <v:textbox>
                  <w:txbxContent>
                    <w:p w14:paraId="715B73AB" w14:textId="77777777" w:rsidR="004C1235" w:rsidRDefault="004C1235" w:rsidP="004C1235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c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Input        </w:t>
      </w:r>
    </w:p>
    <w:p w14:paraId="1559E44B" w14:textId="538003CD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54400" behindDoc="0" locked="0" layoutInCell="1" allowOverlap="1" wp14:anchorId="275ED26D" wp14:editId="550134CA">
                <wp:simplePos x="0" y="0"/>
                <wp:positionH relativeFrom="column">
                  <wp:posOffset>943610</wp:posOffset>
                </wp:positionH>
                <wp:positionV relativeFrom="paragraph">
                  <wp:posOffset>45720</wp:posOffset>
                </wp:positionV>
                <wp:extent cx="45719" cy="273050"/>
                <wp:effectExtent l="38100" t="38100" r="50165" b="12700"/>
                <wp:wrapNone/>
                <wp:docPr id="600" name="Straight Arrow Connector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62CCB" id="Straight Arrow Connector 600" o:spid="_x0000_s1026" type="#_x0000_t32" style="position:absolute;margin-left:74.3pt;margin-top:3.6pt;width:3.6pt;height:21.5pt;flip:y;z-index:25245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" strokecolor="#024f75 [3204]" strokeweight="1pt">
                <v:stroke endarrow="block"/>
              </v:shape>
            </w:pict>
          </mc:Fallback>
        </mc:AlternateContent>
      </w:r>
    </w:p>
    <w:p w14:paraId="3497DFFF" w14:textId="77777777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46208" behindDoc="0" locked="0" layoutInCell="1" allowOverlap="1" wp14:anchorId="60AA80D1" wp14:editId="081CBEA7">
                <wp:simplePos x="0" y="0"/>
                <wp:positionH relativeFrom="column">
                  <wp:posOffset>3573780</wp:posOffset>
                </wp:positionH>
                <wp:positionV relativeFrom="paragraph">
                  <wp:posOffset>10160</wp:posOffset>
                </wp:positionV>
                <wp:extent cx="406400" cy="323850"/>
                <wp:effectExtent l="0" t="0" r="12700" b="19050"/>
                <wp:wrapNone/>
                <wp:docPr id="601" name="Rectangle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2B827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A80D1" id="Rectangle 601" o:spid="_x0000_s1187" style="position:absolute;margin-left:281.4pt;margin-top:.8pt;width:32pt;height:25.5pt;z-index:25244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" fillcolor="white [3201]" strokecolor="#34aba2 [3209]" strokeweight="2pt">
                <v:textbox>
                  <w:txbxContent>
                    <w:p w14:paraId="01D2B827" w14:textId="77777777" w:rsidR="004C1235" w:rsidRDefault="004C1235" w:rsidP="004C1235">
                      <w:pPr>
                        <w:jc w:val="center"/>
                      </w:pPr>
                      <w: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Stack </w:t>
      </w:r>
    </w:p>
    <w:p w14:paraId="41790FCE" w14:textId="77777777" w:rsidR="004C1235" w:rsidRDefault="004C1235" w:rsidP="004C1235"/>
    <w:p w14:paraId="5C602754" w14:textId="77777777" w:rsidR="004C1235" w:rsidRDefault="004C1235" w:rsidP="004C1235"/>
    <w:p w14:paraId="6FD1A505" w14:textId="77777777" w:rsidR="004C1235" w:rsidRDefault="004C1235" w:rsidP="004C1235"/>
    <w:p w14:paraId="58B4930C" w14:textId="77777777" w:rsidR="004C1235" w:rsidRDefault="004C1235" w:rsidP="004C1235">
      <w:r>
        <w:t>Current state: q1</w:t>
      </w:r>
    </w:p>
    <w:p w14:paraId="42F4177E" w14:textId="4F5D3F9E" w:rsidR="004C1235" w:rsidRDefault="004C1235" w:rsidP="004C1235">
      <w:r w:rsidRPr="0022185F">
        <w:rPr>
          <w:highlight w:val="yellow"/>
        </w:rPr>
        <w:lastRenderedPageBreak/>
        <w:t>Time 4</w:t>
      </w:r>
    </w:p>
    <w:p w14:paraId="29362394" w14:textId="77777777" w:rsidR="004C1235" w:rsidRDefault="004C1235" w:rsidP="004C1235"/>
    <w:p w14:paraId="1CFFA056" w14:textId="7A50FB98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69760" behindDoc="0" locked="0" layoutInCell="1" allowOverlap="1" wp14:anchorId="30696650" wp14:editId="2B6AA8A7">
                <wp:simplePos x="0" y="0"/>
                <wp:positionH relativeFrom="column">
                  <wp:posOffset>1560830</wp:posOffset>
                </wp:positionH>
                <wp:positionV relativeFrom="paragraph">
                  <wp:posOffset>8255</wp:posOffset>
                </wp:positionV>
                <wp:extent cx="939800" cy="336550"/>
                <wp:effectExtent l="0" t="0" r="12700" b="25400"/>
                <wp:wrapNone/>
                <wp:docPr id="604" name="Flowchart: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F0218" id="Flowchart: Connector 604" o:spid="_x0000_s1026" type="#_x0000_t120" style="position:absolute;margin-left:122.9pt;margin-top:.65pt;width:74pt;height:26.5pt;z-index:2524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" filled="f" strokecolor="#c00000" strokeweight="2pt"/>
            </w:pict>
          </mc:Fallback>
        </mc:AlternateContent>
      </w:r>
      <w:r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</w:t>
      </w:r>
    </w:p>
    <w:p w14:paraId="15B6C63B" w14:textId="72D4CCC4" w:rsidR="004C1235" w:rsidRDefault="00E74939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632576" behindDoc="0" locked="0" layoutInCell="1" allowOverlap="1" wp14:anchorId="5A88EE53" wp14:editId="51B13060">
                <wp:simplePos x="0" y="0"/>
                <wp:positionH relativeFrom="column">
                  <wp:posOffset>3421380</wp:posOffset>
                </wp:positionH>
                <wp:positionV relativeFrom="paragraph">
                  <wp:posOffset>38100</wp:posOffset>
                </wp:positionV>
                <wp:extent cx="190500" cy="241300"/>
                <wp:effectExtent l="0" t="0" r="19050" b="25400"/>
                <wp:wrapNone/>
                <wp:docPr id="782" name="Arrow: Curved Down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DD23CB" id="Arrow: Curved Down 782" o:spid="_x0000_s1026" type="#_x0000_t105" style="position:absolute;margin-left:269.4pt;margin-top:3pt;width:15pt;height:19pt;z-index:25263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ZLUW8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0528" behindDoc="0" locked="0" layoutInCell="1" allowOverlap="1" wp14:anchorId="1FF748A7" wp14:editId="0DD322F2">
                <wp:simplePos x="0" y="0"/>
                <wp:positionH relativeFrom="column">
                  <wp:posOffset>1879600</wp:posOffset>
                </wp:positionH>
                <wp:positionV relativeFrom="paragraph">
                  <wp:posOffset>38100</wp:posOffset>
                </wp:positionV>
                <wp:extent cx="190500" cy="241300"/>
                <wp:effectExtent l="0" t="0" r="19050" b="25400"/>
                <wp:wrapNone/>
                <wp:docPr id="781" name="Arrow: Curved Down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80045E" id="Arrow: Curved Down 781" o:spid="_x0000_s1026" type="#_x0000_t105" style="position:absolute;margin-left:148pt;margin-top:3pt;width:15pt;height:19pt;z-index:25263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aYfR4t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1FDF87BF" w14:textId="68C05DE2" w:rsidR="004C1235" w:rsidRDefault="00657992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659200" behindDoc="0" locked="0" layoutInCell="1" allowOverlap="1" wp14:anchorId="67111647" wp14:editId="5B7D014D">
                <wp:simplePos x="0" y="0"/>
                <wp:positionH relativeFrom="column">
                  <wp:posOffset>5981700</wp:posOffset>
                </wp:positionH>
                <wp:positionV relativeFrom="paragraph">
                  <wp:posOffset>4445</wp:posOffset>
                </wp:positionV>
                <wp:extent cx="711200" cy="698500"/>
                <wp:effectExtent l="0" t="0" r="12700" b="25400"/>
                <wp:wrapNone/>
                <wp:docPr id="798" name="Flowchart: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C4C4E" id="Flowchart: Connector 798" o:spid="_x0000_s1026" type="#_x0000_t120" style="position:absolute;margin-left:471pt;margin-top:.35pt;width:56pt;height:55pt;z-index:25265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OxtCyN0AAAAJAQAADwAAAGRycy9k&#10;b3ducmV2LnhtbEyPQU/DMAyF70j8h8hIXBBLNgaD0nRCSEhckNjYD/Aa0xYap2rSreXX453g5qdn&#10;P38vX4++VQfqYxPYwnxmQBGXwTVcWdh9vFzfg4oJ2WEbmCxMFGFdnJ/lmLlw5A0dtqlSEsIxQwt1&#10;Sl2mdSxr8hhnoSMW7zP0HpPIvtKux6OE+1YvjLnTHhuWDzV29FxT+b0dvGBM1evVzw0NDqevt3Lj&#10;Iu7eo7WXF+PTI6hEY/pbhhO+3EAhTPswsIuqtfCwXEiXZGEF6mSb26XovUxzswJd5Pp/g+IX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OxtCyN0AAAAJAQAADwAAAAAAAAAAAAAAAADD&#10;BAAAZHJzL2Rvd25yZXYueG1sUEsFBgAAAAAEAAQA8wAAAM0FAAAAAA==&#10;" filled="f" strokecolor="#012639 [1604]" strokeweight="2pt"/>
            </w:pict>
          </mc:Fallback>
        </mc:AlternateContent>
      </w:r>
      <w:r w:rsidR="004C1235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 xml:space="preserve"> -&gt; $</w: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64640" behindDoc="0" locked="0" layoutInCell="1" allowOverlap="1" wp14:anchorId="0DF75B64" wp14:editId="6579B55C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605" name="Flowchart: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9979F3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76E80497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75B64" id="Flowchart: Connector 605" o:spid="_x0000_s1188" type="#_x0000_t120" style="position:absolute;margin-left:473.9pt;margin-top:5.15pt;width:49.5pt;height:46.5pt;z-index:2524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GmB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" fillcolor="#024f75 [3204]" strokecolor="#012639 [1604]" strokeweight="2pt">
                <v:textbox>
                  <w:txbxContent>
                    <w:p w14:paraId="0C9979F3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76E80497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61568" behindDoc="0" locked="0" layoutInCell="1" allowOverlap="1" wp14:anchorId="092F86CE" wp14:editId="7F535464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606" name="Flowchart: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5003A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60E69626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F86CE" id="Flowchart: Connector 606" o:spid="_x0000_s1189" type="#_x0000_t120" style="position:absolute;margin-left:365.9pt;margin-top:6.15pt;width:49.5pt;height:46.5pt;z-index:2524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" fillcolor="#024f75 [3204]" strokecolor="#012639 [1604]" strokeweight="2pt">
                <v:textbox>
                  <w:txbxContent>
                    <w:p w14:paraId="3E05003A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60E69626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62592" behindDoc="0" locked="0" layoutInCell="1" allowOverlap="1" wp14:anchorId="3AD96C13" wp14:editId="4213F689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607" name="Flowchart: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EAE6A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2FF5F891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96C13" id="Flowchart: Connector 607" o:spid="_x0000_s1190" type="#_x0000_t120" style="position:absolute;margin-left:249.4pt;margin-top:4.65pt;width:49.5pt;height:46.5pt;z-index:2524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C73job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6D7EAE6A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2FF5F891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63616" behindDoc="0" locked="0" layoutInCell="1" allowOverlap="1" wp14:anchorId="12E5B340" wp14:editId="111A4AB0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608" name="Flowchart: Connector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C9E6B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5B340" id="Flowchart: Connector 608" o:spid="_x0000_s1191" type="#_x0000_t120" style="position:absolute;margin-left:129.9pt;margin-top:2.65pt;width:49.5pt;height:46.5pt;z-index:2524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KW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oSmcz6JtPNtCeXhEhtA3vnfytqZq3AkfHgVSp1MBaXrDAy2xQAWHQeKsAvz1p/NoTw1IWs5a&#10;mpyC+587gYoz891Sa15Ozs/jqKXN+ezrlDb4VrN9q7G7Zg1Uugm9E04mMdoHcxQ1QvNCQ76Kt5JK&#10;WEl3F1wGPG7WoZ9oeiakWq2SGY2XE+HObpyM4JHp2F/P3YtAN7RkoF6+h+OUicW7Xuxto6eF1S6A&#10;rlOjnngdakCjmZppeEbi7L/dJ6vTY7f8DQ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G288pZ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601C9E6B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60544" behindDoc="0" locked="0" layoutInCell="1" allowOverlap="1" wp14:anchorId="38AFEA66" wp14:editId="4FC02831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609" name="Flowchart: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F6C64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FEA66" id="Flowchart: Connector 609" o:spid="_x0000_s1192" type="#_x0000_t120" style="position:absolute;margin-left:-2.1pt;margin-top:5.15pt;width:49.5pt;height:46.5pt;z-index:2524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vb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oSmcz6NtPNtCeXhEhtA3vnfytqZq3AkfHgVSp1MBaXrDAy2xQAWHQeKsAvz1p/NoTw1IWs5a&#10;mpyC+587gYoz891Sa15Ozs/jqKXN+ezrlDb4VrN9q7G7Zg1Uugm9E04mMdoHcxQ1QvNCQ76Kt5JK&#10;WEl3F1wGPG7WoZ9oeiakWq2SGY2XE+HObpyM4JHp2F/P3YtAN7RkoF6+h+OUicW7Xuxto6eF1S6A&#10;rlOjnngdakCjmZppeEbi7L/dJ6vTY7f8DQ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FYd29t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38FF6C64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4C1235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4C123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4C123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 xml:space="preserve">                        </w:t>
      </w:r>
      <m:oMath>
        <m:r>
          <m:rPr>
            <m:sty m:val="bi"/>
          </m:rPr>
          <w:rPr>
            <w:rFonts w:ascii="Cambria Math" w:hAnsi="Cambria Math"/>
          </w:rPr>
          <m:t>c, ε→ ε</m:t>
        </m:r>
      </m:oMath>
      <w:r w:rsidR="004C1235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ε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4C123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5D677AB5" w14:textId="77777777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68736" behindDoc="0" locked="0" layoutInCell="1" allowOverlap="1" wp14:anchorId="19D2B12D" wp14:editId="42E3C8DD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610" name="Straight Arrow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70FC8" id="Straight Arrow Connector 610" o:spid="_x0000_s1026" type="#_x0000_t32" style="position:absolute;margin-left:404pt;margin-top:12.45pt;width:71pt;height:0;z-index:2524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712" behindDoc="0" locked="0" layoutInCell="1" allowOverlap="1" wp14:anchorId="379DA4FF" wp14:editId="35CF94E4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611" name="Straight Arrow Connector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00F94" id="Straight Arrow Connector 611" o:spid="_x0000_s1026" type="#_x0000_t32" style="position:absolute;margin-left:297.4pt;margin-top:10.5pt;width:71pt;height:0;z-index:2524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688" behindDoc="0" locked="0" layoutInCell="1" allowOverlap="1" wp14:anchorId="778FC8E4" wp14:editId="621AB967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612" name="Straight Arrow Connector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06327" id="Straight Arrow Connector 612" o:spid="_x0000_s1026" type="#_x0000_t32" style="position:absolute;margin-left:178.4pt;margin-top:11.5pt;width:71pt;height:0;z-index:2524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664" behindDoc="0" locked="0" layoutInCell="1" allowOverlap="1" wp14:anchorId="364797E2" wp14:editId="739A8F6B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613" name="Straight Arrow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377AA" id="Straight Arrow Connector 613" o:spid="_x0000_s1026" type="#_x0000_t32" style="position:absolute;margin-left:48.9pt;margin-top:12pt;width:80pt;height:0;z-index:2524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65DB672A" w14:textId="77777777" w:rsidR="004C1235" w:rsidRDefault="004C1235" w:rsidP="004C1235"/>
    <w:p w14:paraId="2D11A84D" w14:textId="3E797864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81024" behindDoc="0" locked="0" layoutInCell="1" allowOverlap="1" wp14:anchorId="0B7CDF4E" wp14:editId="3CE17D59">
                <wp:simplePos x="0" y="0"/>
                <wp:positionH relativeFrom="column">
                  <wp:posOffset>4011930</wp:posOffset>
                </wp:positionH>
                <wp:positionV relativeFrom="paragraph">
                  <wp:posOffset>173990</wp:posOffset>
                </wp:positionV>
                <wp:extent cx="317500" cy="0"/>
                <wp:effectExtent l="38100" t="76200" r="0" b="95250"/>
                <wp:wrapNone/>
                <wp:docPr id="614" name="Straight Arrow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F806F" id="Straight Arrow Connector 614" o:spid="_x0000_s1026" type="#_x0000_t32" style="position:absolute;margin-left:315.9pt;margin-top:13.7pt;width:25pt;height:0;flip:x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AL3TsS3AAAAAkBAAAPAAAAZHJz&#10;L2Rvd25yZXYueG1sTI89T8MwEIZ3JP6DdZXYqOMWpVWIUyEQGwuhILE58TWJap8j223Sf48rBhjf&#10;D733XLmbrWFn9GFwJEEsM2BIrdMDdRL2H6/3W2AhKtLKOEIJFwywq25vSlVoN9E7nuvYsTRCoVAS&#10;+hjHgvPQ9mhVWLoRKWUH562KSfqOa6+mNG4NX2VZzq0aKF3o1YjPPbbH+mQlfAv/NZtavHw2o5jW&#10;6tIc3oaNlHeL+ekRWMQ5/pXhip/QoUpMjTuRDsxIyNcioUcJq80DsFTIt1ej+TV4VfL/H1Q/AA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AvdOxLcAAAACQEAAA8AAAAAAAAAAAAAAAAA&#10;GgQAAGRycy9kb3ducmV2LnhtbFBLBQYAAAAABAAEAPMAAAAj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096" behindDoc="0" locked="0" layoutInCell="1" allowOverlap="1" wp14:anchorId="3A7FE332" wp14:editId="6E7EF8A8">
                <wp:simplePos x="0" y="0"/>
                <wp:positionH relativeFrom="column">
                  <wp:posOffset>3573780</wp:posOffset>
                </wp:positionH>
                <wp:positionV relativeFrom="paragraph">
                  <wp:posOffset>61595</wp:posOffset>
                </wp:positionV>
                <wp:extent cx="406400" cy="323850"/>
                <wp:effectExtent l="0" t="0" r="12700" b="19050"/>
                <wp:wrapNone/>
                <wp:docPr id="626" name="Rectangle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A60B5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FE332" id="Rectangle 626" o:spid="_x0000_s1193" style="position:absolute;margin-left:281.4pt;margin-top:4.85pt;width:32pt;height:25.5pt;z-index:25248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" fillcolor="white [3201]" strokecolor="#34aba2 [3209]" strokeweight="2pt">
                <v:textbox>
                  <w:txbxContent>
                    <w:p w14:paraId="10BA60B5" w14:textId="77777777" w:rsidR="004C1235" w:rsidRDefault="004C1235" w:rsidP="004C123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197256FC" w14:textId="7D624838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82048" behindDoc="0" locked="0" layoutInCell="1" allowOverlap="1" wp14:anchorId="28A188A6" wp14:editId="58041C00">
                <wp:simplePos x="0" y="0"/>
                <wp:positionH relativeFrom="column">
                  <wp:posOffset>3567430</wp:posOffset>
                </wp:positionH>
                <wp:positionV relativeFrom="paragraph">
                  <wp:posOffset>123825</wp:posOffset>
                </wp:positionV>
                <wp:extent cx="406400" cy="323850"/>
                <wp:effectExtent l="0" t="0" r="12700" b="19050"/>
                <wp:wrapNone/>
                <wp:docPr id="615" name="Rectangle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3D591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188A6" id="Rectangle 615" o:spid="_x0000_s1194" style="position:absolute;margin-left:280.9pt;margin-top:9.75pt;width:32pt;height:25.5pt;z-index:25248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" fillcolor="white [3201]" strokecolor="#34aba2 [3209]" strokeweight="2pt">
                <v:textbox>
                  <w:txbxContent>
                    <w:p w14:paraId="7C83D591" w14:textId="77777777" w:rsidR="004C1235" w:rsidRDefault="004C1235" w:rsidP="004C123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928" behindDoc="0" locked="0" layoutInCell="1" allowOverlap="1" wp14:anchorId="30B301B8" wp14:editId="5E55C1E4">
                <wp:simplePos x="0" y="0"/>
                <wp:positionH relativeFrom="column">
                  <wp:posOffset>2043430</wp:posOffset>
                </wp:positionH>
                <wp:positionV relativeFrom="paragraph">
                  <wp:posOffset>246380</wp:posOffset>
                </wp:positionV>
                <wp:extent cx="6350" cy="317500"/>
                <wp:effectExtent l="0" t="0" r="31750" b="25400"/>
                <wp:wrapNone/>
                <wp:docPr id="616" name="Straight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37D86" id="Straight Connector 616" o:spid="_x0000_s1026" style="position:absolute;flip:x;z-index:2524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19.4pt" to="16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DhAzgy3QAAAAkBAAAPAAAAAAAAAAAAAAAAAAIEAABkcnMvZG93bnJldi54bWxQSwUG&#10;AAAAAAQABADzAAAADAUAAAAA&#10;" strokecolor="#024f75 [3204]" strokeweight="1pt"/>
            </w:pict>
          </mc:Fallback>
        </mc:AlternateContent>
      </w:r>
      <w:r>
        <w:t xml:space="preserve"> </w:t>
      </w:r>
    </w:p>
    <w:p w14:paraId="527FC030" w14:textId="29F6B302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80000" behindDoc="0" locked="0" layoutInCell="1" allowOverlap="1" wp14:anchorId="1AFC1DB3" wp14:editId="550C15A5">
                <wp:simplePos x="0" y="0"/>
                <wp:positionH relativeFrom="column">
                  <wp:posOffset>3580130</wp:posOffset>
                </wp:positionH>
                <wp:positionV relativeFrom="paragraph">
                  <wp:posOffset>176530</wp:posOffset>
                </wp:positionV>
                <wp:extent cx="406400" cy="323850"/>
                <wp:effectExtent l="0" t="0" r="12700" b="19050"/>
                <wp:wrapNone/>
                <wp:docPr id="617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2218A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C1DB3" id="Rectangle 617" o:spid="_x0000_s1195" style="position:absolute;margin-left:281.9pt;margin-top:13.9pt;width:32pt;height:25.5pt;z-index:25248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" fillcolor="white [3201]" strokecolor="#34aba2 [3209]" strokeweight="2pt">
                <v:textbox>
                  <w:txbxContent>
                    <w:p w14:paraId="2062218A" w14:textId="77777777" w:rsidR="004C1235" w:rsidRDefault="004C1235" w:rsidP="004C123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7952" behindDoc="0" locked="0" layoutInCell="1" allowOverlap="1" wp14:anchorId="4BA74EEE" wp14:editId="6C8BE131">
                <wp:simplePos x="0" y="0"/>
                <wp:positionH relativeFrom="column">
                  <wp:posOffset>2360930</wp:posOffset>
                </wp:positionH>
                <wp:positionV relativeFrom="paragraph">
                  <wp:posOffset>15875</wp:posOffset>
                </wp:positionV>
                <wp:extent cx="6350" cy="317500"/>
                <wp:effectExtent l="0" t="0" r="31750" b="25400"/>
                <wp:wrapNone/>
                <wp:docPr id="618" name="Straight Connector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A3792" id="Straight Connector 618" o:spid="_x0000_s1026" style="position:absolute;flip:x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.25pt" to="186.4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g7CCtN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880" behindDoc="0" locked="0" layoutInCell="1" allowOverlap="1" wp14:anchorId="4D4B01BF" wp14:editId="518EDA6C">
                <wp:simplePos x="0" y="0"/>
                <wp:positionH relativeFrom="column">
                  <wp:posOffset>1725930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619" name="Straight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4FB7D" id="Straight Connector 619" o:spid="_x0000_s1026" style="position:absolute;flip:x;z-index:2524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1.75pt" to="136.4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QeS8Et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904" behindDoc="0" locked="0" layoutInCell="1" allowOverlap="1" wp14:anchorId="705E397F" wp14:editId="69D0BC4A">
                <wp:simplePos x="0" y="0"/>
                <wp:positionH relativeFrom="column">
                  <wp:posOffset>1383030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620" name="Straight Connector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D5556" id="Straight Connector 620" o:spid="_x0000_s1026" style="position:absolute;flip:x;z-index:2524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75pt" to="109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J8UIB7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856" behindDoc="0" locked="0" layoutInCell="1" allowOverlap="1" wp14:anchorId="07D4462B" wp14:editId="75948695">
                <wp:simplePos x="0" y="0"/>
                <wp:positionH relativeFrom="column">
                  <wp:posOffset>1103630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621" name="Straight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D4C59" id="Straight Connector 621" o:spid="_x0000_s1026" style="position:absolute;flip:x;z-index:2524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pt,.75pt" to="87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CVTfSX3QAAAAgBAAAPAAAAAAAAAAAAAAAAAAIEAABkcnMvZG93bnJldi54bWxQSwUG&#10;AAAAAAQABADzAAAAD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832" behindDoc="0" locked="0" layoutInCell="1" allowOverlap="1" wp14:anchorId="5DFBED5A" wp14:editId="24CD6CD7">
                <wp:simplePos x="0" y="0"/>
                <wp:positionH relativeFrom="column">
                  <wp:posOffset>805180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622" name="Straight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012F52" id="Straight Connector 622" o:spid="_x0000_s1026" style="position:absolute;flip:x;z-index:2524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75pt" to="6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OH1yXP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1808" behindDoc="0" locked="0" layoutInCell="1" allowOverlap="1" wp14:anchorId="77D53118" wp14:editId="48C96060">
                <wp:simplePos x="0" y="0"/>
                <wp:positionH relativeFrom="column">
                  <wp:posOffset>481330</wp:posOffset>
                </wp:positionH>
                <wp:positionV relativeFrom="paragraph">
                  <wp:posOffset>9525</wp:posOffset>
                </wp:positionV>
                <wp:extent cx="2190750" cy="323850"/>
                <wp:effectExtent l="0" t="0" r="19050" b="19050"/>
                <wp:wrapNone/>
                <wp:docPr id="623" name="Rectangle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A0AB0" w14:textId="77777777" w:rsidR="004C1235" w:rsidRDefault="004C1235" w:rsidP="004C1235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53118" id="Rectangle 623" o:spid="_x0000_s1196" style="position:absolute;margin-left:37.9pt;margin-top:.75pt;width:172.5pt;height:25.5pt;z-index:2524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" fillcolor="white [3201]" strokecolor="#34aba2 [3209]" strokeweight="2pt">
                <v:textbox>
                  <w:txbxContent>
                    <w:p w14:paraId="6D0A0AB0" w14:textId="77777777" w:rsidR="004C1235" w:rsidRDefault="004C1235" w:rsidP="004C1235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c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Input        </w:t>
      </w:r>
    </w:p>
    <w:p w14:paraId="09FCC596" w14:textId="77777777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78976" behindDoc="0" locked="0" layoutInCell="1" allowOverlap="1" wp14:anchorId="70832A0C" wp14:editId="6C9A90F2">
                <wp:simplePos x="0" y="0"/>
                <wp:positionH relativeFrom="column">
                  <wp:posOffset>1229360</wp:posOffset>
                </wp:positionH>
                <wp:positionV relativeFrom="paragraph">
                  <wp:posOffset>45720</wp:posOffset>
                </wp:positionV>
                <wp:extent cx="45719" cy="273050"/>
                <wp:effectExtent l="38100" t="38100" r="50165" b="12700"/>
                <wp:wrapNone/>
                <wp:docPr id="624" name="Straight Arrow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DE750" id="Straight Arrow Connector 624" o:spid="_x0000_s1026" type="#_x0000_t32" style="position:absolute;margin-left:96.8pt;margin-top:3.6pt;width:3.6pt;height:21.5pt;flip:y;z-index:25247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" strokecolor="#024f75 [3204]" strokeweight="1pt">
                <v:stroke endarrow="block"/>
              </v:shape>
            </w:pict>
          </mc:Fallback>
        </mc:AlternateContent>
      </w:r>
    </w:p>
    <w:p w14:paraId="4134BE4B" w14:textId="77777777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70784" behindDoc="0" locked="0" layoutInCell="1" allowOverlap="1" wp14:anchorId="2577D419" wp14:editId="01108759">
                <wp:simplePos x="0" y="0"/>
                <wp:positionH relativeFrom="column">
                  <wp:posOffset>3573780</wp:posOffset>
                </wp:positionH>
                <wp:positionV relativeFrom="paragraph">
                  <wp:posOffset>10160</wp:posOffset>
                </wp:positionV>
                <wp:extent cx="406400" cy="323850"/>
                <wp:effectExtent l="0" t="0" r="12700" b="19050"/>
                <wp:wrapNone/>
                <wp:docPr id="625" name="Rectangle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B6C2B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7D419" id="Rectangle 625" o:spid="_x0000_s1197" style="position:absolute;margin-left:281.4pt;margin-top:.8pt;width:32pt;height:25.5pt;z-index:25247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" fillcolor="white [3201]" strokecolor="#34aba2 [3209]" strokeweight="2pt">
                <v:textbox>
                  <w:txbxContent>
                    <w:p w14:paraId="4D4B6C2B" w14:textId="77777777" w:rsidR="004C1235" w:rsidRDefault="004C1235" w:rsidP="004C1235">
                      <w:pPr>
                        <w:jc w:val="center"/>
                      </w:pPr>
                      <w: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Stack </w:t>
      </w:r>
    </w:p>
    <w:p w14:paraId="1F7522EF" w14:textId="77777777" w:rsidR="004C1235" w:rsidRDefault="004C1235" w:rsidP="004C1235"/>
    <w:p w14:paraId="6BC9DC93" w14:textId="77777777" w:rsidR="004C1235" w:rsidRDefault="004C1235" w:rsidP="004C1235"/>
    <w:p w14:paraId="3A1FE49F" w14:textId="77777777" w:rsidR="004C1235" w:rsidRDefault="004C1235" w:rsidP="004C1235"/>
    <w:p w14:paraId="74926CEB" w14:textId="1AC714E2" w:rsidR="004C1235" w:rsidRDefault="004C1235" w:rsidP="004C1235">
      <w:r>
        <w:t>Current state: q1</w:t>
      </w:r>
    </w:p>
    <w:p w14:paraId="6278E6E2" w14:textId="77777777" w:rsidR="004C1235" w:rsidRDefault="004C1235" w:rsidP="004C1235"/>
    <w:p w14:paraId="78A04510" w14:textId="0D425F48" w:rsidR="004C1235" w:rsidRDefault="004C1235" w:rsidP="004C1235">
      <w:r w:rsidRPr="0022185F">
        <w:rPr>
          <w:highlight w:val="yellow"/>
        </w:rPr>
        <w:t>Time 5</w:t>
      </w:r>
    </w:p>
    <w:p w14:paraId="378673F2" w14:textId="5E1BA4CF" w:rsidR="004C1235" w:rsidRDefault="004C1235" w:rsidP="004C1235"/>
    <w:p w14:paraId="3C1ACB94" w14:textId="3AE4DCE8" w:rsidR="004C1235" w:rsidRDefault="004C1235" w:rsidP="004C1235">
      <w:r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</w:t>
      </w:r>
    </w:p>
    <w:p w14:paraId="6B00BD3C" w14:textId="3C143867" w:rsidR="004C1235" w:rsidRDefault="00E74939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636672" behindDoc="0" locked="0" layoutInCell="1" allowOverlap="1" wp14:anchorId="7C6AE3F0" wp14:editId="0762BE8D">
                <wp:simplePos x="0" y="0"/>
                <wp:positionH relativeFrom="column">
                  <wp:posOffset>3440430</wp:posOffset>
                </wp:positionH>
                <wp:positionV relativeFrom="paragraph">
                  <wp:posOffset>5080</wp:posOffset>
                </wp:positionV>
                <wp:extent cx="190500" cy="241300"/>
                <wp:effectExtent l="0" t="0" r="19050" b="25400"/>
                <wp:wrapNone/>
                <wp:docPr id="784" name="Arrow: Curved Down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F3E684" id="Arrow: Curved Down 784" o:spid="_x0000_s1026" type="#_x0000_t105" style="position:absolute;margin-left:270.9pt;margin-top:.4pt;width:15pt;height:19pt;z-index:25263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624" behindDoc="0" locked="0" layoutInCell="1" allowOverlap="1" wp14:anchorId="7F738494" wp14:editId="4843BA54">
                <wp:simplePos x="0" y="0"/>
                <wp:positionH relativeFrom="column">
                  <wp:posOffset>1892300</wp:posOffset>
                </wp:positionH>
                <wp:positionV relativeFrom="paragraph">
                  <wp:posOffset>4445</wp:posOffset>
                </wp:positionV>
                <wp:extent cx="190500" cy="241300"/>
                <wp:effectExtent l="0" t="0" r="19050" b="25400"/>
                <wp:wrapNone/>
                <wp:docPr id="783" name="Arrow: Curved Down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03BAE" id="Arrow: Curved Down 783" o:spid="_x0000_s1026" type="#_x0000_t105" style="position:absolute;margin-left:149pt;margin-top:.35pt;width:15pt;height:19pt;z-index:25263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54doXt0AAAAH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95360" behindDoc="0" locked="0" layoutInCell="1" allowOverlap="1" wp14:anchorId="567FCF56" wp14:editId="46BB1133">
                <wp:simplePos x="0" y="0"/>
                <wp:positionH relativeFrom="column">
                  <wp:posOffset>2189480</wp:posOffset>
                </wp:positionH>
                <wp:positionV relativeFrom="paragraph">
                  <wp:posOffset>203200</wp:posOffset>
                </wp:positionV>
                <wp:extent cx="939800" cy="336550"/>
                <wp:effectExtent l="0" t="0" r="12700" b="25400"/>
                <wp:wrapNone/>
                <wp:docPr id="650" name="Flowchart: Connector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32E4E" id="Flowchart: Connector 650" o:spid="_x0000_s1026" type="#_x0000_t120" style="position:absolute;margin-left:172.4pt;margin-top:16pt;width:74pt;height:26.5pt;z-index:2524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" filled="f" strokecolor="#c00000" strokeweight="2pt"/>
            </w:pict>
          </mc:Fallback>
        </mc:AlternateContent>
      </w:r>
    </w:p>
    <w:p w14:paraId="1668AA26" w14:textId="658E78B1" w:rsidR="004C1235" w:rsidRDefault="00657992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661248" behindDoc="0" locked="0" layoutInCell="1" allowOverlap="1" wp14:anchorId="124D207C" wp14:editId="7FC1B74D">
                <wp:simplePos x="0" y="0"/>
                <wp:positionH relativeFrom="column">
                  <wp:posOffset>5975350</wp:posOffset>
                </wp:positionH>
                <wp:positionV relativeFrom="paragraph">
                  <wp:posOffset>6985</wp:posOffset>
                </wp:positionV>
                <wp:extent cx="711200" cy="698500"/>
                <wp:effectExtent l="0" t="0" r="12700" b="25400"/>
                <wp:wrapNone/>
                <wp:docPr id="799" name="Flowchart: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773E" id="Flowchart: Connector 799" o:spid="_x0000_s1026" type="#_x0000_t120" style="position:absolute;margin-left:470.5pt;margin-top:.55pt;width:56pt;height:55pt;z-index:25266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" filled="f" strokecolor="#012639 [1604]" strokeweight="2pt"/>
            </w:pict>
          </mc:Fallback>
        </mc:AlternateContent>
      </w:r>
      <w:r w:rsidR="004C1235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 xml:space="preserve"> -&gt; $</w: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90240" behindDoc="0" locked="0" layoutInCell="1" allowOverlap="1" wp14:anchorId="7F6187BE" wp14:editId="5BA17BAF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651" name="Flowchart: Connector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DB7C8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6BA03298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187BE" id="Flowchart: Connector 651" o:spid="_x0000_s1198" type="#_x0000_t120" style="position:absolute;margin-left:473.9pt;margin-top:5.15pt;width:49.5pt;height:46.5pt;z-index:2524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" fillcolor="#024f75 [3204]" strokecolor="#012639 [1604]" strokeweight="2pt">
                <v:textbox>
                  <w:txbxContent>
                    <w:p w14:paraId="069DB7C8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6BA03298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87168" behindDoc="0" locked="0" layoutInCell="1" allowOverlap="1" wp14:anchorId="5D12D3F2" wp14:editId="3659CFEB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652" name="Flowchart: Connector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1E13C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57EAA9EA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2D3F2" id="Flowchart: Connector 652" o:spid="_x0000_s1199" type="#_x0000_t120" style="position:absolute;margin-left:365.9pt;margin-top:6.15pt;width:49.5pt;height:46.5pt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" fillcolor="#024f75 [3204]" strokecolor="#012639 [1604]" strokeweight="2pt">
                <v:textbox>
                  <w:txbxContent>
                    <w:p w14:paraId="7BC1E13C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57EAA9EA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88192" behindDoc="0" locked="0" layoutInCell="1" allowOverlap="1" wp14:anchorId="2E8A3E84" wp14:editId="088D271F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653" name="Flowchart: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55E3B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777CF0AC" w14:textId="77777777" w:rsidR="004C1235" w:rsidRDefault="004C1235" w:rsidP="004C12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A3E84" id="Flowchart: Connector 653" o:spid="_x0000_s1200" type="#_x0000_t120" style="position:absolute;margin-left:249.4pt;margin-top:4.65pt;width:49.5pt;height:46.5pt;z-index:2524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" fillcolor="#024f75 [3204]" strokecolor="#012639 [1604]" strokeweight="2pt">
                <v:textbox>
                  <w:txbxContent>
                    <w:p w14:paraId="60855E3B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777CF0AC" w14:textId="77777777" w:rsidR="004C1235" w:rsidRDefault="004C1235" w:rsidP="004C12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89216" behindDoc="0" locked="0" layoutInCell="1" allowOverlap="1" wp14:anchorId="2A228995" wp14:editId="0A04F140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654" name="Flowchart: Connec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9DE43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28995" id="Flowchart: Connector 654" o:spid="_x0000_s1201" type="#_x0000_t120" style="position:absolute;margin-left:129.9pt;margin-top:2.65pt;width:49.5pt;height:46.5pt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" fillcolor="#024f75 [3204]" strokecolor="#012639 [1604]" strokeweight="2pt">
                <v:textbox>
                  <w:txbxContent>
                    <w:p w14:paraId="0F29DE43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86144" behindDoc="0" locked="0" layoutInCell="1" allowOverlap="1" wp14:anchorId="7AA7C8BD" wp14:editId="11CCE61C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655" name="Flowchart: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079D8" w14:textId="77777777" w:rsidR="004C1235" w:rsidRPr="00C008FF" w:rsidRDefault="004C1235" w:rsidP="004C123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7C8BD" id="Flowchart: Connector 655" o:spid="_x0000_s1202" type="#_x0000_t120" style="position:absolute;margin-left:-2.1pt;margin-top:5.15pt;width:49.5pt;height:46.5pt;z-index:2524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NWi5rR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544079D8" w14:textId="77777777" w:rsidR="004C1235" w:rsidRPr="00C008FF" w:rsidRDefault="004C1235" w:rsidP="004C123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4C1235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4C123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4C123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4C1235">
        <w:t xml:space="preserve">                      </w:t>
      </w:r>
      <m:oMath>
        <m:r>
          <m:rPr>
            <m:sty m:val="bi"/>
          </m:rPr>
          <w:rPr>
            <w:rFonts w:ascii="Cambria Math" w:hAnsi="Cambria Math"/>
          </w:rPr>
          <m:t>c, ε→ ε</m:t>
        </m:r>
      </m:oMath>
      <w:r w:rsidR="004C1235">
        <w:t xml:space="preserve">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ε</m:t>
        </m:r>
      </m:oMath>
      <w:r w:rsidR="004C1235">
        <w:t>,</w:t>
      </w:r>
      <w:r w:rsidR="004C123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4C123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48543751" w14:textId="77777777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94336" behindDoc="0" locked="0" layoutInCell="1" allowOverlap="1" wp14:anchorId="7CA485ED" wp14:editId="4EB2D96C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656" name="Straight Arrow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354AF" id="Straight Arrow Connector 656" o:spid="_x0000_s1026" type="#_x0000_t32" style="position:absolute;margin-left:404pt;margin-top:12.45pt;width:71pt;height:0;z-index:2524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312" behindDoc="0" locked="0" layoutInCell="1" allowOverlap="1" wp14:anchorId="3E4BD5AF" wp14:editId="7E515F0E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657" name="Straight Arrow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4660E" id="Straight Arrow Connector 657" o:spid="_x0000_s1026" type="#_x0000_t32" style="position:absolute;margin-left:297.4pt;margin-top:10.5pt;width:71pt;height:0;z-index:2524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12B89D0A" wp14:editId="4F6D5356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658" name="Straight Arrow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627E5" id="Straight Arrow Connector 658" o:spid="_x0000_s1026" type="#_x0000_t32" style="position:absolute;margin-left:178.4pt;margin-top:11.5pt;width:71pt;height:0;z-index:2524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3022E7C1" wp14:editId="4621A4F7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659" name="Straight Arrow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9DC87" id="Straight Arrow Connector 659" o:spid="_x0000_s1026" type="#_x0000_t32" style="position:absolute;margin-left:48.9pt;margin-top:12pt;width:80pt;height:0;z-index:2524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61DAEB27" w14:textId="77777777" w:rsidR="004C1235" w:rsidRDefault="004C1235" w:rsidP="004C1235"/>
    <w:p w14:paraId="267C1102" w14:textId="62790454" w:rsidR="004C1235" w:rsidRDefault="00DE106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510720" behindDoc="0" locked="0" layoutInCell="1" allowOverlap="1" wp14:anchorId="57A7ED7F" wp14:editId="211313D7">
                <wp:simplePos x="0" y="0"/>
                <wp:positionH relativeFrom="column">
                  <wp:posOffset>3586480</wp:posOffset>
                </wp:positionH>
                <wp:positionV relativeFrom="paragraph">
                  <wp:posOffset>92075</wp:posOffset>
                </wp:positionV>
                <wp:extent cx="361950" cy="279400"/>
                <wp:effectExtent l="0" t="0" r="19050" b="25400"/>
                <wp:wrapNone/>
                <wp:docPr id="674" name="Straight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16BCF" id="Straight Connector 674" o:spid="_x0000_s1026" style="position:absolute;z-index:2525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4pt,7.25pt" to="310.9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696" behindDoc="0" locked="0" layoutInCell="1" allowOverlap="1" wp14:anchorId="4F5A4232" wp14:editId="495B76C3">
                <wp:simplePos x="0" y="0"/>
                <wp:positionH relativeFrom="column">
                  <wp:posOffset>3637280</wp:posOffset>
                </wp:positionH>
                <wp:positionV relativeFrom="paragraph">
                  <wp:posOffset>92075</wp:posOffset>
                </wp:positionV>
                <wp:extent cx="298450" cy="279400"/>
                <wp:effectExtent l="0" t="0" r="25400" b="25400"/>
                <wp:wrapNone/>
                <wp:docPr id="673" name="Straight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63D8E" id="Straight Connector 673" o:spid="_x0000_s1026" style="position:absolute;flip:x;z-index:2525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4pt,7.25pt" to="309.9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" strokecolor="#024f75 [3204]" strokeweight="1pt"/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508672" behindDoc="0" locked="0" layoutInCell="1" allowOverlap="1" wp14:anchorId="407E2FEC" wp14:editId="7FD791BE">
                <wp:simplePos x="0" y="0"/>
                <wp:positionH relativeFrom="column">
                  <wp:posOffset>3573780</wp:posOffset>
                </wp:positionH>
                <wp:positionV relativeFrom="paragraph">
                  <wp:posOffset>61595</wp:posOffset>
                </wp:positionV>
                <wp:extent cx="406400" cy="323850"/>
                <wp:effectExtent l="0" t="0" r="12700" b="19050"/>
                <wp:wrapNone/>
                <wp:docPr id="661" name="Rectangl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F3493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E2FEC" id="Rectangle 661" o:spid="_x0000_s1203" style="position:absolute;margin-left:281.4pt;margin-top:4.85pt;width:32pt;height:25.5pt;z-index:25250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" fillcolor="white [3201]" strokecolor="#34aba2 [3209]" strokeweight="2pt">
                <v:textbox>
                  <w:txbxContent>
                    <w:p w14:paraId="488F3493" w14:textId="77777777" w:rsidR="004C1235" w:rsidRDefault="004C1235" w:rsidP="004C123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00A54B67" w14:textId="589A543D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507648" behindDoc="0" locked="0" layoutInCell="1" allowOverlap="1" wp14:anchorId="026E25DE" wp14:editId="64555B81">
                <wp:simplePos x="0" y="0"/>
                <wp:positionH relativeFrom="column">
                  <wp:posOffset>3567430</wp:posOffset>
                </wp:positionH>
                <wp:positionV relativeFrom="paragraph">
                  <wp:posOffset>123825</wp:posOffset>
                </wp:positionV>
                <wp:extent cx="406400" cy="323850"/>
                <wp:effectExtent l="0" t="0" r="12700" b="19050"/>
                <wp:wrapNone/>
                <wp:docPr id="662" name="Rectangle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0D4D4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E25DE" id="Rectangle 662" o:spid="_x0000_s1204" style="position:absolute;margin-left:280.9pt;margin-top:9.75pt;width:32pt;height:25.5pt;z-index:25250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" fillcolor="white [3201]" strokecolor="#34aba2 [3209]" strokeweight="2pt">
                <v:textbox>
                  <w:txbxContent>
                    <w:p w14:paraId="38E0D4D4" w14:textId="77777777" w:rsidR="004C1235" w:rsidRDefault="004C1235" w:rsidP="004C123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528" behindDoc="0" locked="0" layoutInCell="1" allowOverlap="1" wp14:anchorId="2482E9BB" wp14:editId="4D4D653A">
                <wp:simplePos x="0" y="0"/>
                <wp:positionH relativeFrom="column">
                  <wp:posOffset>2043430</wp:posOffset>
                </wp:positionH>
                <wp:positionV relativeFrom="paragraph">
                  <wp:posOffset>246380</wp:posOffset>
                </wp:positionV>
                <wp:extent cx="6350" cy="317500"/>
                <wp:effectExtent l="0" t="0" r="31750" b="25400"/>
                <wp:wrapNone/>
                <wp:docPr id="663" name="Straight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3C336" id="Straight Connector 663" o:spid="_x0000_s1026" style="position:absolute;flip:x;z-index:2525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19.4pt" to="16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DhAzgy3QAAAAkBAAAPAAAAAAAAAAAAAAAAAAIEAABkcnMvZG93bnJldi54bWxQSwUG&#10;AAAAAAQABADzAAAADAUAAAAA&#10;" strokecolor="#024f75 [3204]" strokeweight="1pt"/>
            </w:pict>
          </mc:Fallback>
        </mc:AlternateContent>
      </w:r>
      <w:r>
        <w:t xml:space="preserve"> </w:t>
      </w:r>
    </w:p>
    <w:p w14:paraId="604A6171" w14:textId="4AFC9AC2" w:rsidR="004C1235" w:rsidRDefault="00DE106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506624" behindDoc="0" locked="0" layoutInCell="1" allowOverlap="1" wp14:anchorId="13C26702" wp14:editId="56D76C18">
                <wp:simplePos x="0" y="0"/>
                <wp:positionH relativeFrom="column">
                  <wp:posOffset>4037330</wp:posOffset>
                </wp:positionH>
                <wp:positionV relativeFrom="paragraph">
                  <wp:posOffset>62230</wp:posOffset>
                </wp:positionV>
                <wp:extent cx="317500" cy="0"/>
                <wp:effectExtent l="38100" t="76200" r="0" b="95250"/>
                <wp:wrapNone/>
                <wp:docPr id="660" name="Straight Arrow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790F6" id="Straight Arrow Connector 660" o:spid="_x0000_s1026" type="#_x0000_t32" style="position:absolute;margin-left:317.9pt;margin-top:4.9pt;width:25pt;height:0;flip:x;z-index:2525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" strokecolor="#024f75 [3204]" strokeweight="1pt">
                <v:stroke endarrow="block"/>
              </v:shape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505600" behindDoc="0" locked="0" layoutInCell="1" allowOverlap="1" wp14:anchorId="2D31480D" wp14:editId="56A5D65D">
                <wp:simplePos x="0" y="0"/>
                <wp:positionH relativeFrom="column">
                  <wp:posOffset>3580130</wp:posOffset>
                </wp:positionH>
                <wp:positionV relativeFrom="paragraph">
                  <wp:posOffset>176530</wp:posOffset>
                </wp:positionV>
                <wp:extent cx="406400" cy="323850"/>
                <wp:effectExtent l="0" t="0" r="12700" b="19050"/>
                <wp:wrapNone/>
                <wp:docPr id="664" name="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1924C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1480D" id="Rectangle 664" o:spid="_x0000_s1205" style="position:absolute;margin-left:281.9pt;margin-top:13.9pt;width:32pt;height:25.5pt;z-index:25250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" fillcolor="white [3201]" strokecolor="#34aba2 [3209]" strokeweight="2pt">
                <v:textbox>
                  <w:txbxContent>
                    <w:p w14:paraId="2451924C" w14:textId="77777777" w:rsidR="004C1235" w:rsidRDefault="004C1235" w:rsidP="004C123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503552" behindDoc="0" locked="0" layoutInCell="1" allowOverlap="1" wp14:anchorId="331D9E1B" wp14:editId="12473001">
                <wp:simplePos x="0" y="0"/>
                <wp:positionH relativeFrom="column">
                  <wp:posOffset>2360930</wp:posOffset>
                </wp:positionH>
                <wp:positionV relativeFrom="paragraph">
                  <wp:posOffset>15875</wp:posOffset>
                </wp:positionV>
                <wp:extent cx="6350" cy="317500"/>
                <wp:effectExtent l="0" t="0" r="31750" b="25400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24A1E" id="Straight Connector 665" o:spid="_x0000_s1026" style="position:absolute;flip:x;z-index:2525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.25pt" to="186.4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g7CCtN4AAAAIAQAADwAAAAAAAAAAAAAAAAACBAAAZHJzL2Rvd25yZXYueG1sUEsF&#10;BgAAAAAEAAQA8wAAAA0FAAAAAA==&#10;" strokecolor="#024f75 [3204]" strokeweight="1pt"/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500480" behindDoc="0" locked="0" layoutInCell="1" allowOverlap="1" wp14:anchorId="500940B2" wp14:editId="0E03DE8F">
                <wp:simplePos x="0" y="0"/>
                <wp:positionH relativeFrom="column">
                  <wp:posOffset>1725930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666" name="Straight Connector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A1468" id="Straight Connector 666" o:spid="_x0000_s1026" style="position:absolute;flip:x;z-index:2525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1.75pt" to="136.4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QeS8Et4AAAAIAQAADwAAAAAAAAAAAAAAAAACBAAAZHJzL2Rvd25yZXYueG1sUEsF&#10;BgAAAAAEAAQA8wAAAA0FAAAAAA==&#10;" strokecolor="#024f75 [3204]" strokeweight="1pt"/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501504" behindDoc="0" locked="0" layoutInCell="1" allowOverlap="1" wp14:anchorId="457DCB06" wp14:editId="05E26C11">
                <wp:simplePos x="0" y="0"/>
                <wp:positionH relativeFrom="column">
                  <wp:posOffset>1383030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667" name="Straight Connector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1C4F95" id="Straight Connector 667" o:spid="_x0000_s1026" style="position:absolute;flip:x;z-index:2525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75pt" to="109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J8UIB7cAAAACAEAAA8AAAAAAAAAAAAAAAAAAgQAAGRycy9kb3ducmV2LnhtbFBLBQYA&#10;AAAABAAEAPMAAAALBQAAAAA=&#10;" strokecolor="#024f75 [3204]" strokeweight="1pt"/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99456" behindDoc="0" locked="0" layoutInCell="1" allowOverlap="1" wp14:anchorId="5A587535" wp14:editId="0E955277">
                <wp:simplePos x="0" y="0"/>
                <wp:positionH relativeFrom="column">
                  <wp:posOffset>1103630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668" name="Straight Connector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1B867" id="Straight Connector 668" o:spid="_x0000_s1026" style="position:absolute;flip:x;z-index:2524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pt,.75pt" to="87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CVTfSX3QAAAAgBAAAPAAAAAAAAAAAAAAAAAAIEAABkcnMvZG93bnJldi54bWxQSwUG&#10;AAAAAAQABADzAAAADAUAAAAA&#10;" strokecolor="#024f75 [3204]" strokeweight="1pt"/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98432" behindDoc="0" locked="0" layoutInCell="1" allowOverlap="1" wp14:anchorId="11895B67" wp14:editId="5D842C6C">
                <wp:simplePos x="0" y="0"/>
                <wp:positionH relativeFrom="column">
                  <wp:posOffset>805180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D8F15" id="Straight Connector 669" o:spid="_x0000_s1026" style="position:absolute;flip:x;z-index:2524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75pt" to="6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OH1yXPcAAAACAEAAA8AAAAAAAAAAAAAAAAAAgQAAGRycy9kb3ducmV2LnhtbFBLBQYA&#10;AAAABAAEAPMAAAALBQAAAAA=&#10;" strokecolor="#024f75 [3204]" strokeweight="1pt"/>
            </w:pict>
          </mc:Fallback>
        </mc:AlternateContent>
      </w:r>
      <w:r w:rsidR="004C1235">
        <w:rPr>
          <w:noProof/>
        </w:rPr>
        <mc:AlternateContent>
          <mc:Choice Requires="wps">
            <w:drawing>
              <wp:anchor distT="0" distB="0" distL="114300" distR="114300" simplePos="0" relativeHeight="252497408" behindDoc="0" locked="0" layoutInCell="1" allowOverlap="1" wp14:anchorId="32A9194E" wp14:editId="1C3C98A9">
                <wp:simplePos x="0" y="0"/>
                <wp:positionH relativeFrom="column">
                  <wp:posOffset>481330</wp:posOffset>
                </wp:positionH>
                <wp:positionV relativeFrom="paragraph">
                  <wp:posOffset>9525</wp:posOffset>
                </wp:positionV>
                <wp:extent cx="2190750" cy="323850"/>
                <wp:effectExtent l="0" t="0" r="19050" b="19050"/>
                <wp:wrapNone/>
                <wp:docPr id="670" name="Rectangl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639CF" w14:textId="77777777" w:rsidR="004C1235" w:rsidRDefault="004C1235" w:rsidP="004C1235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9194E" id="Rectangle 670" o:spid="_x0000_s1206" style="position:absolute;margin-left:37.9pt;margin-top:.75pt;width:172.5pt;height:25.5pt;z-index:25249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" fillcolor="white [3201]" strokecolor="#34aba2 [3209]" strokeweight="2pt">
                <v:textbox>
                  <w:txbxContent>
                    <w:p w14:paraId="686639CF" w14:textId="77777777" w:rsidR="004C1235" w:rsidRDefault="004C1235" w:rsidP="004C1235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c</w:t>
                      </w:r>
                    </w:p>
                  </w:txbxContent>
                </v:textbox>
              </v:rect>
            </w:pict>
          </mc:Fallback>
        </mc:AlternateContent>
      </w:r>
      <w:r w:rsidR="004C1235">
        <w:t xml:space="preserve">Input        </w:t>
      </w:r>
    </w:p>
    <w:p w14:paraId="208920A5" w14:textId="77777777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504576" behindDoc="0" locked="0" layoutInCell="1" allowOverlap="1" wp14:anchorId="5BB93E45" wp14:editId="0D3385A5">
                <wp:simplePos x="0" y="0"/>
                <wp:positionH relativeFrom="column">
                  <wp:posOffset>1521460</wp:posOffset>
                </wp:positionH>
                <wp:positionV relativeFrom="paragraph">
                  <wp:posOffset>58420</wp:posOffset>
                </wp:positionV>
                <wp:extent cx="45719" cy="273050"/>
                <wp:effectExtent l="38100" t="38100" r="50165" b="12700"/>
                <wp:wrapNone/>
                <wp:docPr id="671" name="Straight Arrow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368E" id="Straight Arrow Connector 671" o:spid="_x0000_s1026" type="#_x0000_t32" style="position:absolute;margin-left:119.8pt;margin-top:4.6pt;width:3.6pt;height:21.5pt;flip:y;z-index:25250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" strokecolor="#024f75 [3204]" strokeweight="1pt">
                <v:stroke endarrow="block"/>
              </v:shape>
            </w:pict>
          </mc:Fallback>
        </mc:AlternateContent>
      </w:r>
    </w:p>
    <w:p w14:paraId="47B60ACB" w14:textId="77777777" w:rsidR="004C1235" w:rsidRDefault="004C1235" w:rsidP="004C1235">
      <w:r>
        <w:rPr>
          <w:noProof/>
        </w:rPr>
        <mc:AlternateContent>
          <mc:Choice Requires="wps">
            <w:drawing>
              <wp:anchor distT="0" distB="0" distL="114300" distR="114300" simplePos="0" relativeHeight="252496384" behindDoc="0" locked="0" layoutInCell="1" allowOverlap="1" wp14:anchorId="6EDF3DD6" wp14:editId="05542C6A">
                <wp:simplePos x="0" y="0"/>
                <wp:positionH relativeFrom="column">
                  <wp:posOffset>3573780</wp:posOffset>
                </wp:positionH>
                <wp:positionV relativeFrom="paragraph">
                  <wp:posOffset>10160</wp:posOffset>
                </wp:positionV>
                <wp:extent cx="406400" cy="323850"/>
                <wp:effectExtent l="0" t="0" r="12700" b="19050"/>
                <wp:wrapNone/>
                <wp:docPr id="672" name="Rectangle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4AFFD" w14:textId="77777777" w:rsidR="004C1235" w:rsidRDefault="004C1235" w:rsidP="004C1235">
                            <w:pPr>
                              <w:jc w:val="center"/>
                            </w:pPr>
                            <w: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F3DD6" id="Rectangle 672" o:spid="_x0000_s1207" style="position:absolute;margin-left:281.4pt;margin-top:.8pt;width:32pt;height:25.5pt;z-index:25249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" fillcolor="white [3201]" strokecolor="#34aba2 [3209]" strokeweight="2pt">
                <v:textbox>
                  <w:txbxContent>
                    <w:p w14:paraId="34C4AFFD" w14:textId="77777777" w:rsidR="004C1235" w:rsidRDefault="004C1235" w:rsidP="004C1235">
                      <w:pPr>
                        <w:jc w:val="center"/>
                      </w:pPr>
                      <w: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Stack </w:t>
      </w:r>
    </w:p>
    <w:p w14:paraId="2DC8F812" w14:textId="77777777" w:rsidR="004C1235" w:rsidRDefault="004C1235" w:rsidP="004C1235"/>
    <w:p w14:paraId="11E19AB7" w14:textId="77777777" w:rsidR="004C1235" w:rsidRDefault="004C1235" w:rsidP="004C1235"/>
    <w:p w14:paraId="16F91F99" w14:textId="77777777" w:rsidR="004C1235" w:rsidRDefault="004C1235" w:rsidP="004C1235"/>
    <w:p w14:paraId="6E3DDE23" w14:textId="6026667D" w:rsidR="004C1235" w:rsidRDefault="004C1235" w:rsidP="004C1235">
      <w:r>
        <w:t>Current state: q</w:t>
      </w:r>
      <w:r w:rsidR="00DE1065">
        <w:t>2</w:t>
      </w:r>
    </w:p>
    <w:p w14:paraId="77F21787" w14:textId="620EC633" w:rsidR="00DE1065" w:rsidRDefault="00DE1065" w:rsidP="00DE1065">
      <w:r w:rsidRPr="0022185F">
        <w:rPr>
          <w:highlight w:val="yellow"/>
        </w:rPr>
        <w:lastRenderedPageBreak/>
        <w:t>Time 6</w:t>
      </w:r>
    </w:p>
    <w:p w14:paraId="1D7D9CD7" w14:textId="314C68E7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21984" behindDoc="0" locked="0" layoutInCell="1" allowOverlap="1" wp14:anchorId="2A22D927" wp14:editId="3B3F9983">
                <wp:simplePos x="0" y="0"/>
                <wp:positionH relativeFrom="column">
                  <wp:posOffset>3122930</wp:posOffset>
                </wp:positionH>
                <wp:positionV relativeFrom="paragraph">
                  <wp:posOffset>207010</wp:posOffset>
                </wp:positionV>
                <wp:extent cx="939800" cy="336550"/>
                <wp:effectExtent l="0" t="0" r="12700" b="25400"/>
                <wp:wrapNone/>
                <wp:docPr id="675" name="Flowchart: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48AE6" id="Flowchart: Connector 675" o:spid="_x0000_s1026" type="#_x0000_t120" style="position:absolute;margin-left:245.9pt;margin-top:16.3pt;width:74pt;height:26.5pt;z-index:2525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" filled="f" strokecolor="#c00000" strokeweight="2pt"/>
            </w:pict>
          </mc:Fallback>
        </mc:AlternateContent>
      </w:r>
    </w:p>
    <w:p w14:paraId="76F6B540" w14:textId="75B7531C" w:rsidR="00DE1065" w:rsidRDefault="00DE1065" w:rsidP="00DE1065">
      <w:r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</w:t>
      </w:r>
    </w:p>
    <w:p w14:paraId="71944D96" w14:textId="1DD27F0F" w:rsidR="00DE1065" w:rsidRDefault="00E74939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40768" behindDoc="0" locked="0" layoutInCell="1" allowOverlap="1" wp14:anchorId="2F6124E9" wp14:editId="69E2D0E3">
                <wp:simplePos x="0" y="0"/>
                <wp:positionH relativeFrom="column">
                  <wp:posOffset>3395980</wp:posOffset>
                </wp:positionH>
                <wp:positionV relativeFrom="paragraph">
                  <wp:posOffset>19050</wp:posOffset>
                </wp:positionV>
                <wp:extent cx="190500" cy="241300"/>
                <wp:effectExtent l="0" t="0" r="19050" b="25400"/>
                <wp:wrapNone/>
                <wp:docPr id="787" name="Arrow: Curved Down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06DC97" id="Arrow: Curved Down 787" o:spid="_x0000_s1026" type="#_x0000_t105" style="position:absolute;margin-left:267.4pt;margin-top:1.5pt;width:15pt;height:19pt;z-index:25264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nhzXH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720" behindDoc="0" locked="0" layoutInCell="1" allowOverlap="1" wp14:anchorId="5EDC38CC" wp14:editId="6AA2A52B">
                <wp:simplePos x="0" y="0"/>
                <wp:positionH relativeFrom="column">
                  <wp:posOffset>1892300</wp:posOffset>
                </wp:positionH>
                <wp:positionV relativeFrom="paragraph">
                  <wp:posOffset>4445</wp:posOffset>
                </wp:positionV>
                <wp:extent cx="190500" cy="241300"/>
                <wp:effectExtent l="0" t="0" r="19050" b="25400"/>
                <wp:wrapNone/>
                <wp:docPr id="786" name="Arrow: Curved Down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7B1A19" id="Arrow: Curved Down 786" o:spid="_x0000_s1026" type="#_x0000_t105" style="position:absolute;margin-left:149pt;margin-top:.35pt;width:15pt;height:19pt;z-index:25263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54doXt0AAAAH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61715EB6" w14:textId="14FC57A7" w:rsidR="00DE1065" w:rsidRDefault="00657992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63296" behindDoc="0" locked="0" layoutInCell="1" allowOverlap="1" wp14:anchorId="4664741C" wp14:editId="6A3AA0D4">
                <wp:simplePos x="0" y="0"/>
                <wp:positionH relativeFrom="column">
                  <wp:posOffset>5975350</wp:posOffset>
                </wp:positionH>
                <wp:positionV relativeFrom="paragraph">
                  <wp:posOffset>2540</wp:posOffset>
                </wp:positionV>
                <wp:extent cx="711200" cy="698500"/>
                <wp:effectExtent l="0" t="0" r="12700" b="25400"/>
                <wp:wrapNone/>
                <wp:docPr id="800" name="Flowchart: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8994" id="Flowchart: Connector 800" o:spid="_x0000_s1026" type="#_x0000_t120" style="position:absolute;margin-left:470.5pt;margin-top:.2pt;width:56pt;height:55pt;z-index:25266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3epR690AAAAJAQAADwAAAGRycy9k&#10;b3ducmV2LnhtbEyPwU7DQAxE70j8w8pIXFC7CQ2ohGwqhITEBYmWfoCbNUkg642ymzbh63FPcPNo&#10;7PGbYjO5Th1pCK1nA+kyAUVcedtybWD/8bJYgwoR2WLnmQzMFGBTXl4UmFt/4i0dd7FWEsIhRwNN&#10;jH2udagachiWvicW79MPDqPIodZ2wJOEu07fJsm9dtiyfGiwp+eGqu/d6ARjrl9vflY0Wpy/3qqt&#10;Dbh/D8ZcX01Pj6AiTfFvGc74cgOlMB38yDaozsBDlkqXaCADdbaTu5Xog0xpkoEuC/2/QfkL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3epR690AAAAJAQAADwAAAAAAAAAAAAAAAADD&#10;BAAAZHJzL2Rvd25yZXYueG1sUEsFBgAAAAAEAAQA8wAAAM0FAAAAAA==&#10;" filled="f" strokecolor="#012639 [1604]" strokeweight="2pt"/>
            </w:pict>
          </mc:Fallback>
        </mc:AlternateContent>
      </w:r>
      <w:r w:rsidR="00DE1065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-&gt; $</w: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16864" behindDoc="0" locked="0" layoutInCell="1" allowOverlap="1" wp14:anchorId="69C1B857" wp14:editId="47C9E122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676" name="Flowchart: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4270B4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43EA83FB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1B857" id="Flowchart: Connector 676" o:spid="_x0000_s1208" type="#_x0000_t120" style="position:absolute;margin-left:473.9pt;margin-top:5.15pt;width:49.5pt;height:46.5pt;z-index:2525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5r3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" fillcolor="#024f75 [3204]" strokecolor="#012639 [1604]" strokeweight="2pt">
                <v:textbox>
                  <w:txbxContent>
                    <w:p w14:paraId="444270B4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43EA83FB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13792" behindDoc="0" locked="0" layoutInCell="1" allowOverlap="1" wp14:anchorId="26CEB509" wp14:editId="6303F262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677" name="Flowchart: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D481B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6EE405C7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EB509" id="Flowchart: Connector 677" o:spid="_x0000_s1209" type="#_x0000_t120" style="position:absolute;margin-left:365.9pt;margin-top:6.15pt;width:49.5pt;height:46.5pt;z-index:2525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" fillcolor="#024f75 [3204]" strokecolor="#012639 [1604]" strokeweight="2pt">
                <v:textbox>
                  <w:txbxContent>
                    <w:p w14:paraId="2A9D481B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6EE405C7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14816" behindDoc="0" locked="0" layoutInCell="1" allowOverlap="1" wp14:anchorId="29768AD2" wp14:editId="43B85F60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678" name="Flowchart: Connector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F63C3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58D32A6C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68AD2" id="Flowchart: Connector 678" o:spid="_x0000_s1210" type="#_x0000_t120" style="position:absolute;margin-left:249.4pt;margin-top:4.65pt;width:49.5pt;height:46.5pt;z-index:2525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clt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U3hxSzaxrMtlIdHZAh943snb2uqxp3w4VEgdToVkKY3PNASC1RwGCTOKsBffzqP9tSApOWs&#10;pckpuP+5E6g4M98tteblZDaLo5Y2s/nXKW3wrWb7VmN3zRqodBN6J5xMYrQP5ihqhOaFhnwVbyWV&#10;sJLuLrgMeNysQz/R9ExItVolMxovJ8Kd3TgZwSPTsb+euxeBbmjJQL18D8cpE4t3vdjbRk8Lq10A&#10;XadGPfE61IBGMzXT8IzE2X+7T1anx275Gw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Bqqclt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76EF63C3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58D32A6C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15840" behindDoc="0" locked="0" layoutInCell="1" allowOverlap="1" wp14:anchorId="132FAB7D" wp14:editId="26D28412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679" name="Flowchart: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5EB6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FAB7D" id="Flowchart: Connector 679" o:spid="_x0000_s1211" type="#_x0000_t120" style="position:absolute;margin-left:129.9pt;margin-top:2.65pt;width:49.5pt;height:46.5pt;z-index:2525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wHg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bwfBFt49kWysMDMoS+8b2TNzVV41b48CCQOp0KSNMb7mmJBSo4DBJnFeCvP51He2pA0nLW&#10;0uQU3P/cCVScme+WWvNiOp/HUUub+eLrjDb4VrN9q7G7ZgNUuim9E04mMdoHcxQ1QvNCQ76Ot5JK&#10;WEl3F1wGPG42oZ9oeiakWq+TGY2XE+HWPjkZwSPTsb+euxeBbmjJQL18B8cpE8t3vdjbRk8L610A&#10;XadGPfE61IBGMzXT8IzE2X+7T1anx271G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LzLAeB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3EB15EB6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12768" behindDoc="0" locked="0" layoutInCell="1" allowOverlap="1" wp14:anchorId="75218013" wp14:editId="213B5B6E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680" name="Flowchart: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3DC01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18013" id="Flowchart: Connector 680" o:spid="_x0000_s1212" type="#_x0000_t120" style="position:absolute;margin-left:-2.1pt;margin-top:5.15pt;width:49.5pt;height:46.5pt;z-index:2525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iit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oSm8mEfbeLaF8vCIDKFvfO/kbU3VuBM+PAqkTqcC0vSGB1pigQoOg8RZBfjrT+fRnhqQtJy1&#10;NDkF9z93AhVn5rul1rycnJ/HUUub89nXKW3wrWb7VmN3zRqodBN6J5xMYrQP5ihqhOaFhnwVbyWV&#10;sJLuLrgMeNysQz/R9ExItVolMxovJ8Kd3TgZwSPTsb+euxeBbmjJQL18D8cpE4t3vdjbRk8Lq10A&#10;XadGPfE61IBGMzXT8IzE2X+7T1anx275Gw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IdqKK1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3AD3DC01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DE1065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DE106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                     </w:t>
      </w:r>
      <m:oMath>
        <m:r>
          <m:rPr>
            <m:sty m:val="bi"/>
          </m:rPr>
          <w:rPr>
            <w:rFonts w:ascii="Cambria Math" w:hAnsi="Cambria Math"/>
          </w:rPr>
          <m:t>c, ε→ ε</m:t>
        </m:r>
      </m:oMath>
      <w:r w:rsidR="00DE1065">
        <w:t xml:space="preserve">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ε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554B699F" w14:textId="3A273C78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20960" behindDoc="0" locked="0" layoutInCell="1" allowOverlap="1" wp14:anchorId="7D2F4E9E" wp14:editId="1AE8046D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681" name="Straight Arrow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ED6BD" id="Straight Arrow Connector 681" o:spid="_x0000_s1026" type="#_x0000_t32" style="position:absolute;margin-left:404pt;margin-top:12.45pt;width:71pt;height:0;z-index:2525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936" behindDoc="0" locked="0" layoutInCell="1" allowOverlap="1" wp14:anchorId="51FE9B58" wp14:editId="2F9A5F54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682" name="Straight Arrow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0BA7B" id="Straight Arrow Connector 682" o:spid="_x0000_s1026" type="#_x0000_t32" style="position:absolute;margin-left:297.4pt;margin-top:10.5pt;width:71pt;height:0;z-index:2525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8912" behindDoc="0" locked="0" layoutInCell="1" allowOverlap="1" wp14:anchorId="5047E39E" wp14:editId="70F416E3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683" name="Straight Arrow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A871F3" id="Straight Arrow Connector 683" o:spid="_x0000_s1026" type="#_x0000_t32" style="position:absolute;margin-left:178.4pt;margin-top:11.5pt;width:71pt;height:0;z-index:2525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888" behindDoc="0" locked="0" layoutInCell="1" allowOverlap="1" wp14:anchorId="5F1EF148" wp14:editId="411B49DF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684" name="Straight Arrow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86799" id="Straight Arrow Connector 684" o:spid="_x0000_s1026" type="#_x0000_t32" style="position:absolute;margin-left:48.9pt;margin-top:12pt;width:80pt;height:0;z-index:2525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491FDC1E" w14:textId="77777777" w:rsidR="00DE1065" w:rsidRDefault="00DE1065" w:rsidP="00DE1065"/>
    <w:p w14:paraId="664C3F31" w14:textId="40AC44C3" w:rsidR="00DE1065" w:rsidRDefault="00DE1065" w:rsidP="00DE1065"/>
    <w:p w14:paraId="162121E8" w14:textId="2BD6D3F1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36320" behindDoc="0" locked="0" layoutInCell="1" allowOverlap="1" wp14:anchorId="77216BE5" wp14:editId="005A3C3C">
                <wp:simplePos x="0" y="0"/>
                <wp:positionH relativeFrom="column">
                  <wp:posOffset>3656330</wp:posOffset>
                </wp:positionH>
                <wp:positionV relativeFrom="paragraph">
                  <wp:posOffset>140970</wp:posOffset>
                </wp:positionV>
                <wp:extent cx="298450" cy="279400"/>
                <wp:effectExtent l="0" t="0" r="25400" b="25400"/>
                <wp:wrapNone/>
                <wp:docPr id="686" name="Straight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9B62" id="Straight Connector 686" o:spid="_x0000_s1026" style="position:absolute;flip:x;z-index:2525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9pt,11.1pt" to="311.4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7344" behindDoc="0" locked="0" layoutInCell="1" allowOverlap="1" wp14:anchorId="4EEDCD5F" wp14:editId="0E45D7AE">
                <wp:simplePos x="0" y="0"/>
                <wp:positionH relativeFrom="column">
                  <wp:posOffset>3605530</wp:posOffset>
                </wp:positionH>
                <wp:positionV relativeFrom="paragraph">
                  <wp:posOffset>140970</wp:posOffset>
                </wp:positionV>
                <wp:extent cx="361950" cy="279400"/>
                <wp:effectExtent l="0" t="0" r="19050" b="25400"/>
                <wp:wrapNone/>
                <wp:docPr id="685" name="Straight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5EB6C" id="Straight Connector 685" o:spid="_x0000_s1026" style="position:absolute;z-index:2525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9pt,11.1pt" to="312.4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272" behindDoc="0" locked="0" layoutInCell="1" allowOverlap="1" wp14:anchorId="32648FB0" wp14:editId="56E911E0">
                <wp:simplePos x="0" y="0"/>
                <wp:positionH relativeFrom="column">
                  <wp:posOffset>3567430</wp:posOffset>
                </wp:positionH>
                <wp:positionV relativeFrom="paragraph">
                  <wp:posOffset>123825</wp:posOffset>
                </wp:positionV>
                <wp:extent cx="406400" cy="323850"/>
                <wp:effectExtent l="0" t="0" r="12700" b="19050"/>
                <wp:wrapNone/>
                <wp:docPr id="688" name="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6B03F" w14:textId="77777777" w:rsidR="00DE1065" w:rsidRDefault="00DE1065" w:rsidP="00DE106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48FB0" id="Rectangle 688" o:spid="_x0000_s1213" style="position:absolute;margin-left:280.9pt;margin-top:9.75pt;width:32pt;height:25.5pt;z-index:25253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" fillcolor="white [3201]" strokecolor="#34aba2 [3209]" strokeweight="2pt">
                <v:textbox>
                  <w:txbxContent>
                    <w:p w14:paraId="6106B03F" w14:textId="77777777" w:rsidR="00DE1065" w:rsidRDefault="00DE1065" w:rsidP="00DE106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152" behindDoc="0" locked="0" layoutInCell="1" allowOverlap="1" wp14:anchorId="465FAE65" wp14:editId="5FB2215F">
                <wp:simplePos x="0" y="0"/>
                <wp:positionH relativeFrom="column">
                  <wp:posOffset>2043430</wp:posOffset>
                </wp:positionH>
                <wp:positionV relativeFrom="paragraph">
                  <wp:posOffset>246380</wp:posOffset>
                </wp:positionV>
                <wp:extent cx="6350" cy="317500"/>
                <wp:effectExtent l="0" t="0" r="31750" b="25400"/>
                <wp:wrapNone/>
                <wp:docPr id="689" name="Straight Connector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C640D" id="Straight Connector 689" o:spid="_x0000_s1026" style="position:absolute;flip:x;z-index:2525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19.4pt" to="16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DhAzgy3QAAAAkBAAAPAAAAAAAAAAAAAAAAAAIEAABkcnMvZG93bnJldi54bWxQSwUG&#10;AAAAAAQABADzAAAADAUAAAAA&#10;" strokecolor="#024f75 [3204]" strokeweight="1pt"/>
            </w:pict>
          </mc:Fallback>
        </mc:AlternateContent>
      </w:r>
      <w:r>
        <w:t xml:space="preserve"> </w:t>
      </w:r>
    </w:p>
    <w:p w14:paraId="101E725D" w14:textId="23EE18F4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32224" behindDoc="0" locked="0" layoutInCell="1" allowOverlap="1" wp14:anchorId="7EF6B9D2" wp14:editId="3C0D2974">
                <wp:simplePos x="0" y="0"/>
                <wp:positionH relativeFrom="column">
                  <wp:posOffset>3580130</wp:posOffset>
                </wp:positionH>
                <wp:positionV relativeFrom="paragraph">
                  <wp:posOffset>176530</wp:posOffset>
                </wp:positionV>
                <wp:extent cx="406400" cy="323850"/>
                <wp:effectExtent l="0" t="0" r="12700" b="19050"/>
                <wp:wrapNone/>
                <wp:docPr id="691" name="Rectangle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1FD4B" w14:textId="77777777" w:rsidR="00DE1065" w:rsidRDefault="00DE1065" w:rsidP="00DE106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6B9D2" id="Rectangle 691" o:spid="_x0000_s1214" style="position:absolute;margin-left:281.9pt;margin-top:13.9pt;width:32pt;height:25.5pt;z-index:25253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" fillcolor="white [3201]" strokecolor="#34aba2 [3209]" strokeweight="2pt">
                <v:textbox>
                  <w:txbxContent>
                    <w:p w14:paraId="2FF1FD4B" w14:textId="77777777" w:rsidR="00DE1065" w:rsidRDefault="00DE1065" w:rsidP="00DE106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0176" behindDoc="0" locked="0" layoutInCell="1" allowOverlap="1" wp14:anchorId="6F66C37C" wp14:editId="546653E6">
                <wp:simplePos x="0" y="0"/>
                <wp:positionH relativeFrom="column">
                  <wp:posOffset>2360930</wp:posOffset>
                </wp:positionH>
                <wp:positionV relativeFrom="paragraph">
                  <wp:posOffset>15875</wp:posOffset>
                </wp:positionV>
                <wp:extent cx="6350" cy="317500"/>
                <wp:effectExtent l="0" t="0" r="31750" b="2540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14681" id="Straight Connector 692" o:spid="_x0000_s1026" style="position:absolute;flip:x;z-index:2525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.25pt" to="186.4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g7CCtN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7104" behindDoc="0" locked="0" layoutInCell="1" allowOverlap="1" wp14:anchorId="74AD6F1A" wp14:editId="3C8C1C66">
                <wp:simplePos x="0" y="0"/>
                <wp:positionH relativeFrom="column">
                  <wp:posOffset>1725930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1BCF8" id="Straight Connector 693" o:spid="_x0000_s1026" style="position:absolute;flip:x;z-index:2525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1.75pt" to="136.4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QeS8Et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8128" behindDoc="0" locked="0" layoutInCell="1" allowOverlap="1" wp14:anchorId="662A5AE1" wp14:editId="01ED642D">
                <wp:simplePos x="0" y="0"/>
                <wp:positionH relativeFrom="column">
                  <wp:posOffset>1383030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30791" id="Straight Connector 694" o:spid="_x0000_s1026" style="position:absolute;flip:x;z-index:2525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75pt" to="109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J8UIB7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080" behindDoc="0" locked="0" layoutInCell="1" allowOverlap="1" wp14:anchorId="0B28BE2F" wp14:editId="3514CE85">
                <wp:simplePos x="0" y="0"/>
                <wp:positionH relativeFrom="column">
                  <wp:posOffset>1103630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695" name="Straight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EDB989" id="Straight Connector 695" o:spid="_x0000_s1026" style="position:absolute;flip:x;z-index:2525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pt,.75pt" to="87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CVTfSX3QAAAAgBAAAPAAAAAAAAAAAAAAAAAAIEAABkcnMvZG93bnJldi54bWxQSwUG&#10;AAAAAAQABADzAAAAD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056" behindDoc="0" locked="0" layoutInCell="1" allowOverlap="1" wp14:anchorId="7A438CAF" wp14:editId="0C79185D">
                <wp:simplePos x="0" y="0"/>
                <wp:positionH relativeFrom="column">
                  <wp:posOffset>805180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696" name="Straight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43565" id="Straight Connector 696" o:spid="_x0000_s1026" style="position:absolute;flip:x;z-index:2525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75pt" to="6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OH1yXP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032" behindDoc="0" locked="0" layoutInCell="1" allowOverlap="1" wp14:anchorId="1CA8708B" wp14:editId="04F24649">
                <wp:simplePos x="0" y="0"/>
                <wp:positionH relativeFrom="column">
                  <wp:posOffset>481330</wp:posOffset>
                </wp:positionH>
                <wp:positionV relativeFrom="paragraph">
                  <wp:posOffset>9525</wp:posOffset>
                </wp:positionV>
                <wp:extent cx="2190750" cy="323850"/>
                <wp:effectExtent l="0" t="0" r="19050" b="19050"/>
                <wp:wrapNone/>
                <wp:docPr id="697" name="Rectangl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81A90" w14:textId="77777777" w:rsidR="00DE1065" w:rsidRDefault="00DE1065" w:rsidP="00DE1065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8708B" id="Rectangle 697" o:spid="_x0000_s1215" style="position:absolute;margin-left:37.9pt;margin-top:.75pt;width:172.5pt;height:25.5pt;z-index:25252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" fillcolor="white [3201]" strokecolor="#34aba2 [3209]" strokeweight="2pt">
                <v:textbox>
                  <w:txbxContent>
                    <w:p w14:paraId="16481A90" w14:textId="77777777" w:rsidR="00DE1065" w:rsidRDefault="00DE1065" w:rsidP="00DE1065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c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Input        </w:t>
      </w:r>
    </w:p>
    <w:p w14:paraId="7B160C49" w14:textId="00401AB2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33248" behindDoc="0" locked="0" layoutInCell="1" allowOverlap="1" wp14:anchorId="4FB71AB1" wp14:editId="73C11BB9">
                <wp:simplePos x="0" y="0"/>
                <wp:positionH relativeFrom="column">
                  <wp:posOffset>4011930</wp:posOffset>
                </wp:positionH>
                <wp:positionV relativeFrom="paragraph">
                  <wp:posOffset>79375</wp:posOffset>
                </wp:positionV>
                <wp:extent cx="317500" cy="0"/>
                <wp:effectExtent l="38100" t="76200" r="0" b="95250"/>
                <wp:wrapNone/>
                <wp:docPr id="690" name="Straight Arrow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72C14" id="Straight Arrow Connector 690" o:spid="_x0000_s1026" type="#_x0000_t32" style="position:absolute;margin-left:315.9pt;margin-top:6.25pt;width:25pt;height:0;flip:x;z-index:2525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D9mnaj3AAAAAkBAAAPAAAAZHJz&#10;L2Rvd25yZXYueG1sTI/NTsMwEITvSLyDtUjcqONWhCrEqRCIGxfCj8TNibdJhL2OYrdJ356tOMBx&#10;Z0az35S7xTtxxCkOgTSoVQYCqQ12oE7D+9vzzRZETIascYFQwwkj7KrLi9IUNsz0isc6dYJLKBZG&#10;Q5/SWEgZ2x69iaswIrG3D5M3ic+pk3YyM5d7J9dZlktvBuIPvRnxscf2uz54DV9q+lxcrZ4+mlHN&#10;G3Nq9i/DndbXV8vDPYiES/oLwxmf0aFipiYcyEbhNOQbxeiJjfUtCA7k27PQ/AqyKuX/BdUPAA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P2adqPcAAAACQEAAA8AAAAAAAAAAAAAAAAA&#10;GgQAAGRycy9kb3ducmV2LnhtbFBLBQYAAAAABAAEAPMAAAAj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200" behindDoc="0" locked="0" layoutInCell="1" allowOverlap="1" wp14:anchorId="5D7F246D" wp14:editId="67B817DA">
                <wp:simplePos x="0" y="0"/>
                <wp:positionH relativeFrom="column">
                  <wp:posOffset>1870710</wp:posOffset>
                </wp:positionH>
                <wp:positionV relativeFrom="paragraph">
                  <wp:posOffset>58420</wp:posOffset>
                </wp:positionV>
                <wp:extent cx="45719" cy="273050"/>
                <wp:effectExtent l="38100" t="38100" r="50165" b="12700"/>
                <wp:wrapNone/>
                <wp:docPr id="698" name="Straight Arrow Connector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491E" id="Straight Arrow Connector 698" o:spid="_x0000_s1026" type="#_x0000_t32" style="position:absolute;margin-left:147.3pt;margin-top:4.6pt;width:3.6pt;height:21.5pt;flip:y;z-index:25253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" strokecolor="#024f75 [3204]" strokeweight="1pt">
                <v:stroke endarrow="block"/>
              </v:shape>
            </w:pict>
          </mc:Fallback>
        </mc:AlternateContent>
      </w:r>
    </w:p>
    <w:p w14:paraId="17E236B2" w14:textId="77777777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23008" behindDoc="0" locked="0" layoutInCell="1" allowOverlap="1" wp14:anchorId="6ECDB230" wp14:editId="6439DF89">
                <wp:simplePos x="0" y="0"/>
                <wp:positionH relativeFrom="column">
                  <wp:posOffset>3573780</wp:posOffset>
                </wp:positionH>
                <wp:positionV relativeFrom="paragraph">
                  <wp:posOffset>10160</wp:posOffset>
                </wp:positionV>
                <wp:extent cx="406400" cy="323850"/>
                <wp:effectExtent l="0" t="0" r="12700" b="19050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8B0A4" w14:textId="77777777" w:rsidR="00DE1065" w:rsidRDefault="00DE1065" w:rsidP="00DE1065">
                            <w:pPr>
                              <w:jc w:val="center"/>
                            </w:pPr>
                            <w: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DB230" id="Rectangle 699" o:spid="_x0000_s1216" style="position:absolute;margin-left:281.4pt;margin-top:.8pt;width:32pt;height:25.5pt;z-index:25252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" fillcolor="white [3201]" strokecolor="#34aba2 [3209]" strokeweight="2pt">
                <v:textbox>
                  <w:txbxContent>
                    <w:p w14:paraId="2F58B0A4" w14:textId="77777777" w:rsidR="00DE1065" w:rsidRDefault="00DE1065" w:rsidP="00DE1065">
                      <w:pPr>
                        <w:jc w:val="center"/>
                      </w:pPr>
                      <w: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Stack </w:t>
      </w:r>
    </w:p>
    <w:p w14:paraId="5C590CF9" w14:textId="77777777" w:rsidR="00DE1065" w:rsidRDefault="00DE1065" w:rsidP="00DE1065"/>
    <w:p w14:paraId="26A6917E" w14:textId="77777777" w:rsidR="00DE1065" w:rsidRDefault="00DE1065" w:rsidP="00DE1065"/>
    <w:p w14:paraId="5F285A73" w14:textId="77777777" w:rsidR="00DE1065" w:rsidRDefault="00DE1065" w:rsidP="00DE1065">
      <w:r>
        <w:t>Current state: q2</w:t>
      </w:r>
    </w:p>
    <w:p w14:paraId="65D91AFE" w14:textId="227A124C" w:rsidR="004713D0" w:rsidRPr="00DE1065" w:rsidRDefault="004713D0" w:rsidP="004C1235">
      <w:pPr>
        <w:rPr>
          <w:b w:val="0"/>
          <w:bCs/>
        </w:rPr>
      </w:pPr>
    </w:p>
    <w:p w14:paraId="09AC864D" w14:textId="3A8893FB" w:rsidR="00DE1065" w:rsidRDefault="00DE1065" w:rsidP="00DE1065">
      <w:r w:rsidRPr="0022185F">
        <w:rPr>
          <w:highlight w:val="yellow"/>
        </w:rPr>
        <w:t>Time 7</w:t>
      </w:r>
    </w:p>
    <w:p w14:paraId="3AA8EF7F" w14:textId="7A0013C5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48608" behindDoc="0" locked="0" layoutInCell="1" allowOverlap="1" wp14:anchorId="06BFE7CE" wp14:editId="4D681F36">
                <wp:simplePos x="0" y="0"/>
                <wp:positionH relativeFrom="column">
                  <wp:posOffset>3122930</wp:posOffset>
                </wp:positionH>
                <wp:positionV relativeFrom="paragraph">
                  <wp:posOffset>207010</wp:posOffset>
                </wp:positionV>
                <wp:extent cx="939800" cy="336550"/>
                <wp:effectExtent l="0" t="0" r="12700" b="25400"/>
                <wp:wrapNone/>
                <wp:docPr id="700" name="Flowchart: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02BC6" id="Flowchart: Connector 700" o:spid="_x0000_s1026" type="#_x0000_t120" style="position:absolute;margin-left:245.9pt;margin-top:16.3pt;width:74pt;height:26.5pt;z-index:2525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" filled="f" strokecolor="#c00000" strokeweight="2pt"/>
            </w:pict>
          </mc:Fallback>
        </mc:AlternateContent>
      </w:r>
    </w:p>
    <w:p w14:paraId="7DF8A576" w14:textId="5B272DF6" w:rsidR="00DE1065" w:rsidRDefault="00E74939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42816" behindDoc="0" locked="0" layoutInCell="1" allowOverlap="1" wp14:anchorId="3B58C2BA" wp14:editId="63DC6E7D">
                <wp:simplePos x="0" y="0"/>
                <wp:positionH relativeFrom="column">
                  <wp:posOffset>1873250</wp:posOffset>
                </wp:positionH>
                <wp:positionV relativeFrom="paragraph">
                  <wp:posOffset>241300</wp:posOffset>
                </wp:positionV>
                <wp:extent cx="190500" cy="241300"/>
                <wp:effectExtent l="0" t="0" r="19050" b="25400"/>
                <wp:wrapNone/>
                <wp:docPr id="788" name="Arrow: Curved Down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5A26D" id="Arrow: Curved Down 788" o:spid="_x0000_s1026" type="#_x0000_t105" style="position:absolute;margin-left:147.5pt;margin-top:19pt;width:15pt;height:19pt;z-index:25264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" adj="10800,18900,17337" fillcolor="#024f75 [3204]" strokecolor="#012639 [1604]" strokeweight="2pt"/>
            </w:pict>
          </mc:Fallback>
        </mc:AlternateContent>
      </w:r>
      <w:r w:rsidR="00DE1065"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</w:t>
      </w:r>
    </w:p>
    <w:p w14:paraId="46F0A743" w14:textId="3CAAB185" w:rsidR="00DE1065" w:rsidRDefault="00E74939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44864" behindDoc="0" locked="0" layoutInCell="1" allowOverlap="1" wp14:anchorId="699EA6DE" wp14:editId="4F1C992D">
                <wp:simplePos x="0" y="0"/>
                <wp:positionH relativeFrom="column">
                  <wp:posOffset>3408680</wp:posOffset>
                </wp:positionH>
                <wp:positionV relativeFrom="paragraph">
                  <wp:posOffset>6985</wp:posOffset>
                </wp:positionV>
                <wp:extent cx="190500" cy="241300"/>
                <wp:effectExtent l="0" t="0" r="19050" b="25400"/>
                <wp:wrapNone/>
                <wp:docPr id="789" name="Arrow: Curved Down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DC269E" id="Arrow: Curved Down 789" o:spid="_x0000_s1026" type="#_x0000_t105" style="position:absolute;margin-left:268.4pt;margin-top:.55pt;width:15pt;height:19pt;z-index:25264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OLrTJt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194D97E0" w14:textId="7B69196C" w:rsidR="00DE1065" w:rsidRDefault="00657992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65344" behindDoc="0" locked="0" layoutInCell="1" allowOverlap="1" wp14:anchorId="443F15C3" wp14:editId="10885EBA">
                <wp:simplePos x="0" y="0"/>
                <wp:positionH relativeFrom="column">
                  <wp:posOffset>5981700</wp:posOffset>
                </wp:positionH>
                <wp:positionV relativeFrom="paragraph">
                  <wp:posOffset>10795</wp:posOffset>
                </wp:positionV>
                <wp:extent cx="711200" cy="698500"/>
                <wp:effectExtent l="0" t="0" r="12700" b="25400"/>
                <wp:wrapNone/>
                <wp:docPr id="801" name="Flowchart: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1198" id="Flowchart: Connector 801" o:spid="_x0000_s1026" type="#_x0000_t120" style="position:absolute;margin-left:471pt;margin-top:.85pt;width:56pt;height:55pt;z-index:25266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H867xd0AAAAKAQAADwAAAGRycy9k&#10;b3ducmV2LnhtbExPy07DQAy8I/EPKyNxQXTT0vJIs6kQEhIXpLb0A9ysmwSy3ii7aRO+HvdEb/aM&#10;PY9sNbhGHakLtWcD00kCirjwtubSwO7r/f4ZVIjIFhvPZGCkAKv8+irD1PoTb+i4jaUSEQ4pGqhi&#10;bFOtQ1GRwzDxLbFwB985jLJ2pbYdnkTcNXqWJI/aYc3iUGFLbxUVP9veSYyx/Lj7faDe4vj9WWxs&#10;wN06GHN7M7wuQUUa4v8xnOPLD+SSae97tkE1Bl7mM+kShXgCdeaTxVyAvUxTgXSe6csK+R8A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H867xd0AAAAKAQAADwAAAAAAAAAAAAAAAADD&#10;BAAAZHJzL2Rvd25yZXYueG1sUEsFBgAAAAAEAAQA8wAAAM0FAAAAAA==&#10;" filled="f" strokecolor="#012639 [1604]" strokeweight="2pt"/>
            </w:pict>
          </mc:Fallback>
        </mc:AlternateContent>
      </w:r>
      <w:r w:rsidR="00DE1065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-&gt; $</w: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43488" behindDoc="0" locked="0" layoutInCell="1" allowOverlap="1" wp14:anchorId="46F81EE7" wp14:editId="37C66BB2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701" name="Flowchart: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2BC4A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10CE3A7A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81EE7" id="Flowchart: Connector 701" o:spid="_x0000_s1217" type="#_x0000_t120" style="position:absolute;margin-left:473.9pt;margin-top:5.15pt;width:49.5pt;height:46.5pt;z-index:2525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" fillcolor="#024f75 [3204]" strokecolor="#012639 [1604]" strokeweight="2pt">
                <v:textbox>
                  <w:txbxContent>
                    <w:p w14:paraId="5312BC4A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10CE3A7A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40416" behindDoc="0" locked="0" layoutInCell="1" allowOverlap="1" wp14:anchorId="521E5518" wp14:editId="70B353DB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702" name="Flowchart: Connector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61AC2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495D6668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E5518" id="Flowchart: Connector 702" o:spid="_x0000_s1218" type="#_x0000_t120" style="position:absolute;margin-left:365.9pt;margin-top:6.15pt;width:49.5pt;height:46.5pt;z-index:2525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CfVKeY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52A61AC2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495D6668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41440" behindDoc="0" locked="0" layoutInCell="1" allowOverlap="1" wp14:anchorId="2AA4E61B" wp14:editId="131C62DE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703" name="Flowchart: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E913A9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23A43115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4E61B" id="Flowchart: Connector 703" o:spid="_x0000_s1219" type="#_x0000_t120" style="position:absolute;margin-left:249.4pt;margin-top:4.65pt;width:49.5pt;height:46.5pt;z-index:2525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" fillcolor="#024f75 [3204]" strokecolor="#012639 [1604]" strokeweight="2pt">
                <v:textbox>
                  <w:txbxContent>
                    <w:p w14:paraId="57E913A9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23A43115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42464" behindDoc="0" locked="0" layoutInCell="1" allowOverlap="1" wp14:anchorId="430995F2" wp14:editId="61CA40B3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704" name="Flowchart: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1FBE4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995F2" id="Flowchart: Connector 704" o:spid="_x0000_s1220" type="#_x0000_t120" style="position:absolute;margin-left:129.9pt;margin-top:2.65pt;width:49.5pt;height:46.5pt;z-index:2525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OkW9AJ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1141FBE4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39392" behindDoc="0" locked="0" layoutInCell="1" allowOverlap="1" wp14:anchorId="2721006D" wp14:editId="381A1091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705" name="Flowchart: Connector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69C7C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1006D" id="Flowchart: Connector 705" o:spid="_x0000_s1221" type="#_x0000_t120" style="position:absolute;margin-left:-2.1pt;margin-top:5.15pt;width:49.5pt;height:46.5pt;z-index:2525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D90PI9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7AD69C7C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DE1065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DE106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                      </w:t>
      </w:r>
      <m:oMath>
        <m:r>
          <m:rPr>
            <m:sty m:val="bi"/>
          </m:rPr>
          <w:rPr>
            <w:rFonts w:ascii="Cambria Math" w:hAnsi="Cambria Math"/>
          </w:rPr>
          <m:t>c, ε→ ε</m:t>
        </m:r>
      </m:oMath>
      <w:r w:rsidR="00DE1065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ε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50C81A61" w14:textId="77777777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47584" behindDoc="0" locked="0" layoutInCell="1" allowOverlap="1" wp14:anchorId="5AFA62A4" wp14:editId="52A710DB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706" name="Straight Arrow Connector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21B8D" id="Straight Arrow Connector 706" o:spid="_x0000_s1026" type="#_x0000_t32" style="position:absolute;margin-left:404pt;margin-top:12.45pt;width:71pt;height:0;z-index:2525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6560" behindDoc="0" locked="0" layoutInCell="1" allowOverlap="1" wp14:anchorId="6E3E953F" wp14:editId="71F07D1B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707" name="Straight Arrow Connector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1F585" id="Straight Arrow Connector 707" o:spid="_x0000_s1026" type="#_x0000_t32" style="position:absolute;margin-left:297.4pt;margin-top:10.5pt;width:71pt;height:0;z-index:2525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536" behindDoc="0" locked="0" layoutInCell="1" allowOverlap="1" wp14:anchorId="31FC7251" wp14:editId="3CBA4A7E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708" name="Straight Arrow Connector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9E0A3" id="Straight Arrow Connector 708" o:spid="_x0000_s1026" type="#_x0000_t32" style="position:absolute;margin-left:178.4pt;margin-top:11.5pt;width:71pt;height:0;z-index:2525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4512" behindDoc="0" locked="0" layoutInCell="1" allowOverlap="1" wp14:anchorId="51C89F09" wp14:editId="1889FF41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709" name="Straight Arrow Connector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2F48E" id="Straight Arrow Connector 709" o:spid="_x0000_s1026" type="#_x0000_t32" style="position:absolute;margin-left:48.9pt;margin-top:12pt;width:80pt;height:0;z-index:2525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27A8E94F" w14:textId="77777777" w:rsidR="00DE1065" w:rsidRDefault="00DE1065" w:rsidP="00DE1065"/>
    <w:p w14:paraId="160B4F06" w14:textId="77777777" w:rsidR="00DE1065" w:rsidRDefault="00DE1065" w:rsidP="00DE1065"/>
    <w:p w14:paraId="4AE34C0E" w14:textId="51A3B8BB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55776" behindDoc="0" locked="0" layoutInCell="1" allowOverlap="1" wp14:anchorId="3111B664" wp14:editId="20060DB3">
                <wp:simplePos x="0" y="0"/>
                <wp:positionH relativeFrom="column">
                  <wp:posOffset>2043430</wp:posOffset>
                </wp:positionH>
                <wp:positionV relativeFrom="paragraph">
                  <wp:posOffset>246380</wp:posOffset>
                </wp:positionV>
                <wp:extent cx="6350" cy="317500"/>
                <wp:effectExtent l="0" t="0" r="31750" b="25400"/>
                <wp:wrapNone/>
                <wp:docPr id="713" name="Straight Connector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0C25FE" id="Straight Connector 713" o:spid="_x0000_s1026" style="position:absolute;flip:x;z-index:2525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19.4pt" to="16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DhAzgy3QAAAAkBAAAPAAAAAAAAAAAAAAAAAAIEAABkcnMvZG93bnJldi54bWxQSwUG&#10;AAAAAAQABADzAAAADAUAAAAA&#10;" strokecolor="#024f75 [3204]" strokeweight="1pt"/>
            </w:pict>
          </mc:Fallback>
        </mc:AlternateContent>
      </w:r>
      <w:r>
        <w:t xml:space="preserve"> </w:t>
      </w:r>
    </w:p>
    <w:p w14:paraId="0CE99BBE" w14:textId="10F2B96D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61920" behindDoc="0" locked="0" layoutInCell="1" allowOverlap="1" wp14:anchorId="01121212" wp14:editId="270F5DEA">
                <wp:simplePos x="0" y="0"/>
                <wp:positionH relativeFrom="column">
                  <wp:posOffset>3618230</wp:posOffset>
                </wp:positionH>
                <wp:positionV relativeFrom="paragraph">
                  <wp:posOffset>196215</wp:posOffset>
                </wp:positionV>
                <wp:extent cx="298450" cy="279400"/>
                <wp:effectExtent l="0" t="0" r="25400" b="25400"/>
                <wp:wrapNone/>
                <wp:docPr id="710" name="Straight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BD1E53" id="Straight Connector 710" o:spid="_x0000_s1026" style="position:absolute;flip:x;z-index:2525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pt,15.45pt" to="308.4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2944" behindDoc="0" locked="0" layoutInCell="1" allowOverlap="1" wp14:anchorId="549722E2" wp14:editId="765DF5E7">
                <wp:simplePos x="0" y="0"/>
                <wp:positionH relativeFrom="column">
                  <wp:posOffset>3580130</wp:posOffset>
                </wp:positionH>
                <wp:positionV relativeFrom="paragraph">
                  <wp:posOffset>196215</wp:posOffset>
                </wp:positionV>
                <wp:extent cx="361950" cy="279400"/>
                <wp:effectExtent l="0" t="0" r="19050" b="25400"/>
                <wp:wrapNone/>
                <wp:docPr id="711" name="Straight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1EBB8" id="Straight Connector 711" o:spid="_x0000_s1026" style="position:absolute;z-index:2525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9pt,15.45pt" to="310.4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848" behindDoc="0" locked="0" layoutInCell="1" allowOverlap="1" wp14:anchorId="7B311C2B" wp14:editId="7007FA89">
                <wp:simplePos x="0" y="0"/>
                <wp:positionH relativeFrom="column">
                  <wp:posOffset>3580130</wp:posOffset>
                </wp:positionH>
                <wp:positionV relativeFrom="paragraph">
                  <wp:posOffset>176530</wp:posOffset>
                </wp:positionV>
                <wp:extent cx="406400" cy="323850"/>
                <wp:effectExtent l="0" t="0" r="12700" b="19050"/>
                <wp:wrapNone/>
                <wp:docPr id="714" name="Rectangle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2A607" w14:textId="77777777" w:rsidR="00DE1065" w:rsidRDefault="00DE1065" w:rsidP="00DE106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11C2B" id="Rectangle 714" o:spid="_x0000_s1222" style="position:absolute;margin-left:281.9pt;margin-top:13.9pt;width:32pt;height:25.5pt;z-index:25255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" fillcolor="white [3201]" strokecolor="#34aba2 [3209]" strokeweight="2pt">
                <v:textbox>
                  <w:txbxContent>
                    <w:p w14:paraId="38F2A607" w14:textId="77777777" w:rsidR="00DE1065" w:rsidRDefault="00DE1065" w:rsidP="00DE106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6800" behindDoc="0" locked="0" layoutInCell="1" allowOverlap="1" wp14:anchorId="31CD89F4" wp14:editId="35322C69">
                <wp:simplePos x="0" y="0"/>
                <wp:positionH relativeFrom="column">
                  <wp:posOffset>2360930</wp:posOffset>
                </wp:positionH>
                <wp:positionV relativeFrom="paragraph">
                  <wp:posOffset>15875</wp:posOffset>
                </wp:positionV>
                <wp:extent cx="6350" cy="317500"/>
                <wp:effectExtent l="0" t="0" r="31750" b="25400"/>
                <wp:wrapNone/>
                <wp:docPr id="715" name="Straight Connector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548F0" id="Straight Connector 715" o:spid="_x0000_s1026" style="position:absolute;flip:x;z-index:2525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.25pt" to="186.4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g7CCtN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3728" behindDoc="0" locked="0" layoutInCell="1" allowOverlap="1" wp14:anchorId="60DE78A8" wp14:editId="51C7ADEE">
                <wp:simplePos x="0" y="0"/>
                <wp:positionH relativeFrom="column">
                  <wp:posOffset>1725930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716" name="Straight Connector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EA9CC" id="Straight Connector 716" o:spid="_x0000_s1026" style="position:absolute;flip:x;z-index:2525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1.75pt" to="136.4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QeS8Et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4752" behindDoc="0" locked="0" layoutInCell="1" allowOverlap="1" wp14:anchorId="746868B0" wp14:editId="648510FC">
                <wp:simplePos x="0" y="0"/>
                <wp:positionH relativeFrom="column">
                  <wp:posOffset>1383030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717" name="Straight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0AEBDA" id="Straight Connector 717" o:spid="_x0000_s1026" style="position:absolute;flip:x;z-index:2525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75pt" to="109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J8UIB7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2704" behindDoc="0" locked="0" layoutInCell="1" allowOverlap="1" wp14:anchorId="5FE986DC" wp14:editId="1CE794AB">
                <wp:simplePos x="0" y="0"/>
                <wp:positionH relativeFrom="column">
                  <wp:posOffset>1103630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718" name="Straight Connector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539F69" id="Straight Connector 718" o:spid="_x0000_s1026" style="position:absolute;flip:x;z-index:2525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pt,.75pt" to="87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CVTfSX3QAAAAgBAAAPAAAAAAAAAAAAAAAAAAIEAABkcnMvZG93bnJldi54bWxQSwUG&#10;AAAAAAQABADzAAAAD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1680" behindDoc="0" locked="0" layoutInCell="1" allowOverlap="1" wp14:anchorId="7B3F296D" wp14:editId="41253B79">
                <wp:simplePos x="0" y="0"/>
                <wp:positionH relativeFrom="column">
                  <wp:posOffset>805180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719" name="Straight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46A495" id="Straight Connector 719" o:spid="_x0000_s1026" style="position:absolute;flip:x;z-index:2525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75pt" to="6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OH1yXP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0656" behindDoc="0" locked="0" layoutInCell="1" allowOverlap="1" wp14:anchorId="4C677AFB" wp14:editId="38E5C9D9">
                <wp:simplePos x="0" y="0"/>
                <wp:positionH relativeFrom="column">
                  <wp:posOffset>481330</wp:posOffset>
                </wp:positionH>
                <wp:positionV relativeFrom="paragraph">
                  <wp:posOffset>9525</wp:posOffset>
                </wp:positionV>
                <wp:extent cx="2190750" cy="323850"/>
                <wp:effectExtent l="0" t="0" r="19050" b="19050"/>
                <wp:wrapNone/>
                <wp:docPr id="720" name="Rectangl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D9807" w14:textId="77777777" w:rsidR="00DE1065" w:rsidRDefault="00DE1065" w:rsidP="00DE1065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77AFB" id="Rectangle 720" o:spid="_x0000_s1223" style="position:absolute;margin-left:37.9pt;margin-top:.75pt;width:172.5pt;height:25.5pt;z-index:25255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" fillcolor="white [3201]" strokecolor="#34aba2 [3209]" strokeweight="2pt">
                <v:textbox>
                  <w:txbxContent>
                    <w:p w14:paraId="32BD9807" w14:textId="77777777" w:rsidR="00DE1065" w:rsidRDefault="00DE1065" w:rsidP="00DE1065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c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Input        </w:t>
      </w:r>
    </w:p>
    <w:p w14:paraId="790875A7" w14:textId="705AE66E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57824" behindDoc="0" locked="0" layoutInCell="1" allowOverlap="1" wp14:anchorId="13F04AF3" wp14:editId="6C6C2522">
                <wp:simplePos x="0" y="0"/>
                <wp:positionH relativeFrom="column">
                  <wp:posOffset>2162810</wp:posOffset>
                </wp:positionH>
                <wp:positionV relativeFrom="paragraph">
                  <wp:posOffset>64770</wp:posOffset>
                </wp:positionV>
                <wp:extent cx="45719" cy="273050"/>
                <wp:effectExtent l="38100" t="38100" r="50165" b="12700"/>
                <wp:wrapNone/>
                <wp:docPr id="722" name="Straight Arrow Connector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D8C29" id="Straight Arrow Connector 722" o:spid="_x0000_s1026" type="#_x0000_t32" style="position:absolute;margin-left:170.3pt;margin-top:5.1pt;width:3.6pt;height:21.5pt;flip:y;z-index:25255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" strokecolor="#024f75 [3204]" strokeweight="1pt">
                <v:stroke endarrow="block"/>
              </v:shape>
            </w:pict>
          </mc:Fallback>
        </mc:AlternateContent>
      </w:r>
    </w:p>
    <w:p w14:paraId="54967942" w14:textId="0B697C94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59872" behindDoc="0" locked="0" layoutInCell="1" allowOverlap="1" wp14:anchorId="627D5B6D" wp14:editId="080EC9D6">
                <wp:simplePos x="0" y="0"/>
                <wp:positionH relativeFrom="column">
                  <wp:posOffset>3967480</wp:posOffset>
                </wp:positionH>
                <wp:positionV relativeFrom="paragraph">
                  <wp:posOffset>191770</wp:posOffset>
                </wp:positionV>
                <wp:extent cx="317500" cy="0"/>
                <wp:effectExtent l="38100" t="76200" r="0" b="95250"/>
                <wp:wrapNone/>
                <wp:docPr id="721" name="Straight Arrow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876B1" id="Straight Arrow Connector 721" o:spid="_x0000_s1026" type="#_x0000_t32" style="position:absolute;margin-left:312.4pt;margin-top:15.1pt;width:25pt;height:0;flip:x;z-index:2525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COTU/l3AAAAAkBAAAPAAAAZHJz&#10;L2Rvd25yZXYueG1sTI/LTsMwEEX3SPyDNUjsqJMUpSjEqRCIXTeEh8RuEk+TiHgc2W6T/n1dsYDl&#10;fejOmXK7mFEcyfnBsoJ0lYAgbq0euFPw8f569wDCB2SNo2VScCIP2+r6qsRC25nf6FiHTsQR9gUq&#10;6EOYCil925NBv7ITccz21hkMUbpOaodzHDejzJIklwYHjhd6nOi5p/anPhgF36n7WsY6fflspnRe&#10;46nZ74aNUrc3y9MjiEBL+CvDBT+iQxWZGntg7cWoIM/uI3pQsE4yELGQby5G82vIqpT/P6jOAA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I5NT+XcAAAACQEAAA8AAAAAAAAAAAAAAAAA&#10;GgQAAGRycy9kb3ducmV2LnhtbFBLBQYAAAAABAAEAPMAAAAj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9632" behindDoc="0" locked="0" layoutInCell="1" allowOverlap="1" wp14:anchorId="0E333767" wp14:editId="16FB3404">
                <wp:simplePos x="0" y="0"/>
                <wp:positionH relativeFrom="column">
                  <wp:posOffset>3573780</wp:posOffset>
                </wp:positionH>
                <wp:positionV relativeFrom="paragraph">
                  <wp:posOffset>10160</wp:posOffset>
                </wp:positionV>
                <wp:extent cx="406400" cy="323850"/>
                <wp:effectExtent l="0" t="0" r="12700" b="19050"/>
                <wp:wrapNone/>
                <wp:docPr id="723" name="Rectangl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F641D" w14:textId="77777777" w:rsidR="00DE1065" w:rsidRDefault="00DE1065" w:rsidP="00DE1065">
                            <w:pPr>
                              <w:jc w:val="center"/>
                            </w:pPr>
                            <w: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33767" id="Rectangle 723" o:spid="_x0000_s1224" style="position:absolute;margin-left:281.4pt;margin-top:.8pt;width:32pt;height:25.5pt;z-index:25254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" fillcolor="white [3201]" strokecolor="#34aba2 [3209]" strokeweight="2pt">
                <v:textbox>
                  <w:txbxContent>
                    <w:p w14:paraId="34DF641D" w14:textId="77777777" w:rsidR="00DE1065" w:rsidRDefault="00DE1065" w:rsidP="00DE1065">
                      <w:pPr>
                        <w:jc w:val="center"/>
                      </w:pPr>
                      <w: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Stack </w:t>
      </w:r>
    </w:p>
    <w:p w14:paraId="2BB6C0E7" w14:textId="073806CC" w:rsidR="00DE1065" w:rsidRDefault="00DE1065" w:rsidP="00DE1065"/>
    <w:p w14:paraId="1D133549" w14:textId="77777777" w:rsidR="00DE1065" w:rsidRDefault="00DE1065" w:rsidP="00DE1065"/>
    <w:p w14:paraId="04F0036C" w14:textId="77777777" w:rsidR="00DE1065" w:rsidRDefault="00DE1065" w:rsidP="00DE1065">
      <w:r>
        <w:t>Current state: q2</w:t>
      </w:r>
    </w:p>
    <w:p w14:paraId="36239A76" w14:textId="0EE96222" w:rsidR="004713D0" w:rsidRDefault="004713D0" w:rsidP="00DF027C"/>
    <w:p w14:paraId="2A666DD9" w14:textId="3690D9DA" w:rsidR="004713D0" w:rsidRDefault="004713D0" w:rsidP="00DF027C"/>
    <w:p w14:paraId="7E0E6DC9" w14:textId="3C3F6BD1" w:rsidR="00DE1065" w:rsidRDefault="00DE1065" w:rsidP="00DE1065">
      <w:r w:rsidRPr="0022185F">
        <w:rPr>
          <w:highlight w:val="yellow"/>
        </w:rPr>
        <w:lastRenderedPageBreak/>
        <w:t>Time 8</w:t>
      </w:r>
    </w:p>
    <w:p w14:paraId="0A96AF03" w14:textId="08C0429A" w:rsidR="00DE1065" w:rsidRDefault="00DE1065" w:rsidP="00DE1065"/>
    <w:p w14:paraId="51C4BB5D" w14:textId="60CC6F52" w:rsidR="00DE1065" w:rsidRDefault="00E74939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46912" behindDoc="0" locked="0" layoutInCell="1" allowOverlap="1" wp14:anchorId="5FE72F8F" wp14:editId="125D6B91">
                <wp:simplePos x="0" y="0"/>
                <wp:positionH relativeFrom="column">
                  <wp:posOffset>1873250</wp:posOffset>
                </wp:positionH>
                <wp:positionV relativeFrom="paragraph">
                  <wp:posOffset>228600</wp:posOffset>
                </wp:positionV>
                <wp:extent cx="190500" cy="241300"/>
                <wp:effectExtent l="0" t="0" r="19050" b="25400"/>
                <wp:wrapNone/>
                <wp:docPr id="790" name="Arrow: Curved Down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6B6BBE" id="Arrow: Curved Down 790" o:spid="_x0000_s1026" type="#_x0000_t105" style="position:absolute;margin-left:147.5pt;margin-top:18pt;width:15pt;height:19pt;z-index:25264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" adj="10800,18900,17337" fillcolor="#024f75 [3204]" strokecolor="#012639 [1604]" strokeweight="2pt"/>
            </w:pict>
          </mc:Fallback>
        </mc:AlternateContent>
      </w:r>
      <w:r w:rsidR="00DE1065"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</w:t>
      </w:r>
    </w:p>
    <w:p w14:paraId="0354BE3F" w14:textId="1DD78205" w:rsidR="00DE1065" w:rsidRDefault="00E74939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48960" behindDoc="0" locked="0" layoutInCell="1" allowOverlap="1" wp14:anchorId="72017462" wp14:editId="120065BA">
                <wp:simplePos x="0" y="0"/>
                <wp:positionH relativeFrom="column">
                  <wp:posOffset>3415030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791" name="Arrow: Curved Down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CA84A0" id="Arrow: Curved Down 791" o:spid="_x0000_s1026" type="#_x0000_t105" style="position:absolute;margin-left:268.9pt;margin-top:.5pt;width:15pt;height:19pt;z-index:25264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iivcT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65133A18" w14:textId="0AD099E1" w:rsidR="00DE1065" w:rsidRDefault="00657992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67392" behindDoc="0" locked="0" layoutInCell="1" allowOverlap="1" wp14:anchorId="6E7A451F" wp14:editId="19ACDEA7">
                <wp:simplePos x="0" y="0"/>
                <wp:positionH relativeFrom="column">
                  <wp:posOffset>5975350</wp:posOffset>
                </wp:positionH>
                <wp:positionV relativeFrom="paragraph">
                  <wp:posOffset>9525</wp:posOffset>
                </wp:positionV>
                <wp:extent cx="711200" cy="698500"/>
                <wp:effectExtent l="0" t="0" r="12700" b="25400"/>
                <wp:wrapNone/>
                <wp:docPr id="802" name="Flowchart: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EE47" id="Flowchart: Connector 802" o:spid="_x0000_s1026" type="#_x0000_t120" style="position:absolute;margin-left:470.5pt;margin-top:.75pt;width:56pt;height:55pt;z-index:25266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" filled="f" strokecolor="#012639 [1604]" strokeweight="2pt"/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74208" behindDoc="0" locked="0" layoutInCell="1" allowOverlap="1" wp14:anchorId="05C07460" wp14:editId="2F447910">
                <wp:simplePos x="0" y="0"/>
                <wp:positionH relativeFrom="column">
                  <wp:posOffset>3802380</wp:posOffset>
                </wp:positionH>
                <wp:positionV relativeFrom="paragraph">
                  <wp:posOffset>4445</wp:posOffset>
                </wp:positionV>
                <wp:extent cx="939800" cy="336550"/>
                <wp:effectExtent l="0" t="0" r="12700" b="25400"/>
                <wp:wrapNone/>
                <wp:docPr id="724" name="Flowchart: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C6BB7" id="Flowchart: Connector 724" o:spid="_x0000_s1026" type="#_x0000_t120" style="position:absolute;margin-left:299.4pt;margin-top:.35pt;width:74pt;height:26.5pt;z-index:2525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" filled="f" strokecolor="#c00000" strokeweight="2pt"/>
            </w:pict>
          </mc:Fallback>
        </mc:AlternateContent>
      </w:r>
      <w:r w:rsidR="00DE1065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-&gt; $</w: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69088" behindDoc="0" locked="0" layoutInCell="1" allowOverlap="1" wp14:anchorId="1C8A5C2D" wp14:editId="02FEE10D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725" name="Flowchart: Connector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E8DE4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31A60E3D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A5C2D" id="Flowchart: Connector 725" o:spid="_x0000_s1225" type="#_x0000_t120" style="position:absolute;margin-left:473.9pt;margin-top:5.15pt;width:49.5pt;height:46.5pt;z-index:2525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" fillcolor="#024f75 [3204]" strokecolor="#012639 [1604]" strokeweight="2pt">
                <v:textbox>
                  <w:txbxContent>
                    <w:p w14:paraId="054E8DE4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31A60E3D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66016" behindDoc="0" locked="0" layoutInCell="1" allowOverlap="1" wp14:anchorId="070C53C4" wp14:editId="7EF647D7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726" name="Flowchart: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D0CA8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3A5B6259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C53C4" id="Flowchart: Connector 726" o:spid="_x0000_s1226" type="#_x0000_t120" style="position:absolute;margin-left:365.9pt;margin-top:6.15pt;width:49.5pt;height:46.5pt;z-index:2525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RdlcQ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" fillcolor="#024f75 [3204]" strokecolor="#012639 [1604]" strokeweight="2pt">
                <v:textbox>
                  <w:txbxContent>
                    <w:p w14:paraId="4A7D0CA8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3A5B6259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67040" behindDoc="0" locked="0" layoutInCell="1" allowOverlap="1" wp14:anchorId="492EF86F" wp14:editId="29FD9643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727" name="Flowchart: Connector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7EBBB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39EB3089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EF86F" id="Flowchart: Connector 727" o:spid="_x0000_s1227" type="#_x0000_t120" style="position:absolute;margin-left:249.4pt;margin-top:4.65pt;width:49.5pt;height:46.5pt;z-index:2525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9/ocQ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" fillcolor="#024f75 [3204]" strokecolor="#012639 [1604]" strokeweight="2pt">
                <v:textbox>
                  <w:txbxContent>
                    <w:p w14:paraId="3B07EBBB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39EB3089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68064" behindDoc="0" locked="0" layoutInCell="1" allowOverlap="1" wp14:anchorId="007A5D50" wp14:editId="715A78C9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728" name="Flowchart: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86D1C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A5D50" id="Flowchart: Connector 728" o:spid="_x0000_s1228" type="#_x0000_t120" style="position:absolute;margin-left:129.9pt;margin-top:2.65pt;width:49.5pt;height:46.5pt;z-index:2525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val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jJZ9E2nm2hPDwgQ+gb3zt5U1M1boUPDwKp06mANL3hnpZYoILDIHFWAf7603m0pwYkLWct&#10;TU7B/c+dQMWZ+W6pNS+m83kctbSZL77OaINvNdu3GrtrNkClm9I74WQSo30wR1EjNC805Ot4K6mE&#10;lXR3wWXA42YT+ommZ0Kq9TqZ0Xg5EW7tk5MRPDId++u5exHohpYM1Mt3cJwysXzXi71t9LSw3gXQ&#10;dWrUE69DDWg0UzMNz0ic/bf7ZHV67Fa/AQ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Okq9qV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58586D1C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64992" behindDoc="0" locked="0" layoutInCell="1" allowOverlap="1" wp14:anchorId="36D8B61A" wp14:editId="32CEC4DC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729" name="Flowchart: Connector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4603C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8B61A" id="Flowchart: Connector 729" o:spid="_x0000_s1229" type="#_x0000_t120" style="position:absolute;margin-left:-2.1pt;margin-top:5.15pt;width:49.5pt;height:46.5pt;z-index:2525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D4ocg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DVGTf4628WwD5eERGULf+N7J25qqcSd8eBRInU4FpOkND7TEAhUcBomzCvDXn86jPTUgaTlr&#10;aXIK7n/uBCrOzDdLrXk5mc3iqKXNbP5lSht8rdm81thdswYq3YTeCSeTGO2DOYoaoXmhIV/FW0kl&#10;rKS7Cy4DHjfr0E80PRNSrVbJjMbLiXBnn5yM4JHp2F/P3YtAN7RkoF6+h+OUicWbXuxto6eF1S6A&#10;rlOjnngdakCjmZppeEbi7L/eJ6vTY7f8DQ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D9IPih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7004603C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DE1065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DE106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c, ε→ ε                     ε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2DA8A84D" w14:textId="13536790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73184" behindDoc="0" locked="0" layoutInCell="1" allowOverlap="1" wp14:anchorId="4162F55A" wp14:editId="0C6B57D6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730" name="Straight Arrow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7E333" id="Straight Arrow Connector 730" o:spid="_x0000_s1026" type="#_x0000_t32" style="position:absolute;margin-left:404pt;margin-top:12.45pt;width:71pt;height:0;z-index:2525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160" behindDoc="0" locked="0" layoutInCell="1" allowOverlap="1" wp14:anchorId="0D1573ED" wp14:editId="0B0D1402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731" name="Straight Arrow Connector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9782A" id="Straight Arrow Connector 731" o:spid="_x0000_s1026" type="#_x0000_t32" style="position:absolute;margin-left:297.4pt;margin-top:10.5pt;width:71pt;height:0;z-index:2525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136" behindDoc="0" locked="0" layoutInCell="1" allowOverlap="1" wp14:anchorId="0FC53A17" wp14:editId="1C524206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732" name="Straight Arrow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642D5" id="Straight Arrow Connector 732" o:spid="_x0000_s1026" type="#_x0000_t32" style="position:absolute;margin-left:178.4pt;margin-top:11.5pt;width:71pt;height:0;z-index:2525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112" behindDoc="0" locked="0" layoutInCell="1" allowOverlap="1" wp14:anchorId="1ABBA677" wp14:editId="2BEDE53E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CB565" id="Straight Arrow Connector 733" o:spid="_x0000_s1026" type="#_x0000_t32" style="position:absolute;margin-left:48.9pt;margin-top:12pt;width:80pt;height:0;z-index:2525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3A4D6CF0" w14:textId="77777777" w:rsidR="00DE1065" w:rsidRDefault="00DE1065" w:rsidP="00DE1065"/>
    <w:p w14:paraId="4758FA4B" w14:textId="7B75F2D4" w:rsidR="00DE1065" w:rsidRDefault="00DE1065" w:rsidP="00DE1065"/>
    <w:p w14:paraId="3B86F78C" w14:textId="727017DC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81376" behindDoc="0" locked="0" layoutInCell="1" allowOverlap="1" wp14:anchorId="60805656" wp14:editId="367D00C7">
                <wp:simplePos x="0" y="0"/>
                <wp:positionH relativeFrom="column">
                  <wp:posOffset>2043430</wp:posOffset>
                </wp:positionH>
                <wp:positionV relativeFrom="paragraph">
                  <wp:posOffset>246380</wp:posOffset>
                </wp:positionV>
                <wp:extent cx="6350" cy="317500"/>
                <wp:effectExtent l="0" t="0" r="31750" b="25400"/>
                <wp:wrapNone/>
                <wp:docPr id="734" name="Straight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8EE55D" id="Straight Connector 734" o:spid="_x0000_s1026" style="position:absolute;flip:x;z-index:2525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19.4pt" to="16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DhAzgy3QAAAAkBAAAPAAAAAAAAAAAAAAAAAAIEAABkcnMvZG93bnJldi54bWxQSwUG&#10;AAAAAAQABADzAAAADAUAAAAA&#10;" strokecolor="#024f75 [3204]" strokeweight="1pt"/>
            </w:pict>
          </mc:Fallback>
        </mc:AlternateContent>
      </w:r>
      <w:r>
        <w:t xml:space="preserve"> </w:t>
      </w:r>
    </w:p>
    <w:p w14:paraId="43D389B4" w14:textId="05C25201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82400" behindDoc="0" locked="0" layoutInCell="1" allowOverlap="1" wp14:anchorId="1A746EA8" wp14:editId="7D8B88F3">
                <wp:simplePos x="0" y="0"/>
                <wp:positionH relativeFrom="column">
                  <wp:posOffset>2360930</wp:posOffset>
                </wp:positionH>
                <wp:positionV relativeFrom="paragraph">
                  <wp:posOffset>15875</wp:posOffset>
                </wp:positionV>
                <wp:extent cx="6350" cy="317500"/>
                <wp:effectExtent l="0" t="0" r="31750" b="25400"/>
                <wp:wrapNone/>
                <wp:docPr id="738" name="Straight Connector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A1EE7" id="Straight Connector 738" o:spid="_x0000_s1026" style="position:absolute;flip:x;z-index:2525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.25pt" to="186.4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g7CCtN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328" behindDoc="0" locked="0" layoutInCell="1" allowOverlap="1" wp14:anchorId="66EDA66D" wp14:editId="4616981C">
                <wp:simplePos x="0" y="0"/>
                <wp:positionH relativeFrom="column">
                  <wp:posOffset>1725930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739" name="Straight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5B204" id="Straight Connector 739" o:spid="_x0000_s1026" style="position:absolute;flip:x;z-index:2525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1.75pt" to="136.4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QeS8Et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352" behindDoc="0" locked="0" layoutInCell="1" allowOverlap="1" wp14:anchorId="6BD65551" wp14:editId="1893FAE4">
                <wp:simplePos x="0" y="0"/>
                <wp:positionH relativeFrom="column">
                  <wp:posOffset>1383030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740" name="Straight Connector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04D498" id="Straight Connector 740" o:spid="_x0000_s1026" style="position:absolute;flip:x;z-index:2525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75pt" to="109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J8UIB7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304" behindDoc="0" locked="0" layoutInCell="1" allowOverlap="1" wp14:anchorId="000CB70D" wp14:editId="02D7265F">
                <wp:simplePos x="0" y="0"/>
                <wp:positionH relativeFrom="column">
                  <wp:posOffset>1103630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741" name="Straight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7C04C" id="Straight Connector 741" o:spid="_x0000_s1026" style="position:absolute;flip:x;z-index:2525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pt,.75pt" to="87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CVTfSX3QAAAAgBAAAPAAAAAAAAAAAAAAAAAAIEAABkcnMvZG93bnJldi54bWxQSwUG&#10;AAAAAAQABADzAAAAD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7280" behindDoc="0" locked="0" layoutInCell="1" allowOverlap="1" wp14:anchorId="12E7CA48" wp14:editId="6147DD07">
                <wp:simplePos x="0" y="0"/>
                <wp:positionH relativeFrom="column">
                  <wp:posOffset>805180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742" name="Straight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5AAEF" id="Straight Connector 742" o:spid="_x0000_s1026" style="position:absolute;flip:x;z-index:2525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75pt" to="6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OH1yXP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256" behindDoc="0" locked="0" layoutInCell="1" allowOverlap="1" wp14:anchorId="1CF73805" wp14:editId="532CDD59">
                <wp:simplePos x="0" y="0"/>
                <wp:positionH relativeFrom="column">
                  <wp:posOffset>481330</wp:posOffset>
                </wp:positionH>
                <wp:positionV relativeFrom="paragraph">
                  <wp:posOffset>9525</wp:posOffset>
                </wp:positionV>
                <wp:extent cx="2190750" cy="323850"/>
                <wp:effectExtent l="0" t="0" r="19050" b="19050"/>
                <wp:wrapNone/>
                <wp:docPr id="743" name="Rectangle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AA13D" w14:textId="77777777" w:rsidR="00DE1065" w:rsidRDefault="00DE1065" w:rsidP="00DE1065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73805" id="Rectangle 743" o:spid="_x0000_s1230" style="position:absolute;margin-left:37.9pt;margin-top:.75pt;width:172.5pt;height:25.5pt;z-index:25257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" fillcolor="white [3201]" strokecolor="#34aba2 [3209]" strokeweight="2pt">
                <v:textbox>
                  <w:txbxContent>
                    <w:p w14:paraId="0FDAA13D" w14:textId="77777777" w:rsidR="00DE1065" w:rsidRDefault="00DE1065" w:rsidP="00DE1065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c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Input        </w:t>
      </w:r>
    </w:p>
    <w:p w14:paraId="2556A20C" w14:textId="77777777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83424" behindDoc="0" locked="0" layoutInCell="1" allowOverlap="1" wp14:anchorId="7B348EBF" wp14:editId="7070156C">
                <wp:simplePos x="0" y="0"/>
                <wp:positionH relativeFrom="column">
                  <wp:posOffset>2448560</wp:posOffset>
                </wp:positionH>
                <wp:positionV relativeFrom="paragraph">
                  <wp:posOffset>83820</wp:posOffset>
                </wp:positionV>
                <wp:extent cx="45719" cy="273050"/>
                <wp:effectExtent l="38100" t="38100" r="50165" b="12700"/>
                <wp:wrapNone/>
                <wp:docPr id="744" name="Straight Arrow Connector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C19D7" id="Straight Arrow Connector 744" o:spid="_x0000_s1026" type="#_x0000_t32" style="position:absolute;margin-left:192.8pt;margin-top:6.6pt;width:3.6pt;height:21.5pt;flip:y;z-index:25258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" strokecolor="#024f75 [3204]" strokeweight="1pt">
                <v:stroke endarrow="block"/>
              </v:shape>
            </w:pict>
          </mc:Fallback>
        </mc:AlternateContent>
      </w:r>
    </w:p>
    <w:p w14:paraId="0793702B" w14:textId="77777777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85472" behindDoc="0" locked="0" layoutInCell="1" allowOverlap="1" wp14:anchorId="22884D15" wp14:editId="6201F399">
                <wp:simplePos x="0" y="0"/>
                <wp:positionH relativeFrom="column">
                  <wp:posOffset>3967480</wp:posOffset>
                </wp:positionH>
                <wp:positionV relativeFrom="paragraph">
                  <wp:posOffset>191770</wp:posOffset>
                </wp:positionV>
                <wp:extent cx="317500" cy="0"/>
                <wp:effectExtent l="38100" t="76200" r="0" b="95250"/>
                <wp:wrapNone/>
                <wp:docPr id="745" name="Straight Arrow Connector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48690" id="Straight Arrow Connector 745" o:spid="_x0000_s1026" type="#_x0000_t32" style="position:absolute;margin-left:312.4pt;margin-top:15.1pt;width:25pt;height:0;flip:x;z-index:2525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COTU/l3AAAAAkBAAAPAAAAZHJz&#10;L2Rvd25yZXYueG1sTI/LTsMwEEX3SPyDNUjsqJMUpSjEqRCIXTeEh8RuEk+TiHgc2W6T/n1dsYDl&#10;fejOmXK7mFEcyfnBsoJ0lYAgbq0euFPw8f569wDCB2SNo2VScCIP2+r6qsRC25nf6FiHTsQR9gUq&#10;6EOYCil925NBv7ITccz21hkMUbpOaodzHDejzJIklwYHjhd6nOi5p/anPhgF36n7WsY6fflspnRe&#10;46nZ74aNUrc3y9MjiEBL+CvDBT+iQxWZGntg7cWoIM/uI3pQsE4yELGQby5G82vIqpT/P6jOAA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I5NT+XcAAAACQEAAA8AAAAAAAAAAAAAAAAA&#10;GgQAAGRycy9kb3ducmV2LnhtbFBLBQYAAAAABAAEAPMAAAAj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232" behindDoc="0" locked="0" layoutInCell="1" allowOverlap="1" wp14:anchorId="7FEB0DAB" wp14:editId="77785832">
                <wp:simplePos x="0" y="0"/>
                <wp:positionH relativeFrom="column">
                  <wp:posOffset>3573780</wp:posOffset>
                </wp:positionH>
                <wp:positionV relativeFrom="paragraph">
                  <wp:posOffset>10160</wp:posOffset>
                </wp:positionV>
                <wp:extent cx="406400" cy="323850"/>
                <wp:effectExtent l="0" t="0" r="12700" b="19050"/>
                <wp:wrapNone/>
                <wp:docPr id="746" name="Rectangle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8B562" w14:textId="77777777" w:rsidR="00DE1065" w:rsidRDefault="00DE1065" w:rsidP="00DE1065">
                            <w:pPr>
                              <w:jc w:val="center"/>
                            </w:pPr>
                            <w: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B0DAB" id="Rectangle 746" o:spid="_x0000_s1231" style="position:absolute;margin-left:281.4pt;margin-top:.8pt;width:32pt;height:25.5pt;z-index:25257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" fillcolor="white [3201]" strokecolor="#34aba2 [3209]" strokeweight="2pt">
                <v:textbox>
                  <w:txbxContent>
                    <w:p w14:paraId="28E8B562" w14:textId="77777777" w:rsidR="00DE1065" w:rsidRDefault="00DE1065" w:rsidP="00DE1065">
                      <w:pPr>
                        <w:jc w:val="center"/>
                      </w:pPr>
                      <w: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Stack </w:t>
      </w:r>
    </w:p>
    <w:p w14:paraId="3E42D1E0" w14:textId="77777777" w:rsidR="00DE1065" w:rsidRDefault="00DE1065" w:rsidP="00DE1065"/>
    <w:p w14:paraId="247A5751" w14:textId="77777777" w:rsidR="00DE1065" w:rsidRDefault="00DE1065" w:rsidP="00DE1065"/>
    <w:p w14:paraId="04748935" w14:textId="64DE3300" w:rsidR="00DE1065" w:rsidRDefault="00DE1065" w:rsidP="00DE1065">
      <w:r>
        <w:t>Current state: q3</w:t>
      </w:r>
    </w:p>
    <w:p w14:paraId="6E0246A0" w14:textId="685C5E6F" w:rsidR="004713D0" w:rsidRDefault="004713D0" w:rsidP="00DF027C"/>
    <w:p w14:paraId="6AD3902B" w14:textId="5E0A1D8D" w:rsidR="00DE1065" w:rsidRDefault="00DE1065" w:rsidP="00DE1065">
      <w:r w:rsidRPr="0022185F">
        <w:rPr>
          <w:highlight w:val="yellow"/>
        </w:rPr>
        <w:t>Time 9</w:t>
      </w:r>
    </w:p>
    <w:p w14:paraId="514EA1D4" w14:textId="5509438E" w:rsidR="00DE1065" w:rsidRDefault="00DE1065" w:rsidP="00DE1065"/>
    <w:p w14:paraId="50A3248C" w14:textId="3FF815B2" w:rsidR="00DE1065" w:rsidRDefault="00E74939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51008" behindDoc="0" locked="0" layoutInCell="1" allowOverlap="1" wp14:anchorId="77836DA9" wp14:editId="2848A416">
                <wp:simplePos x="0" y="0"/>
                <wp:positionH relativeFrom="column">
                  <wp:posOffset>1892300</wp:posOffset>
                </wp:positionH>
                <wp:positionV relativeFrom="paragraph">
                  <wp:posOffset>234315</wp:posOffset>
                </wp:positionV>
                <wp:extent cx="190500" cy="241300"/>
                <wp:effectExtent l="0" t="0" r="19050" b="25400"/>
                <wp:wrapNone/>
                <wp:docPr id="792" name="Arrow: Curved Down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A5A3B" id="Arrow: Curved Down 792" o:spid="_x0000_s1026" type="#_x0000_t105" style="position:absolute;margin-left:149pt;margin-top:18.45pt;width:15pt;height:19pt;z-index:25265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" adj="10800,18900,17337" fillcolor="#024f75 [3204]" strokecolor="#012639 [1604]" strokeweight="2pt"/>
            </w:pict>
          </mc:Fallback>
        </mc:AlternateContent>
      </w:r>
      <w:r w:rsidR="00DE1065"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</w:t>
      </w:r>
    </w:p>
    <w:p w14:paraId="1DBDE33B" w14:textId="2B65343E" w:rsidR="00DE1065" w:rsidRDefault="00E74939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53056" behindDoc="0" locked="0" layoutInCell="1" allowOverlap="1" wp14:anchorId="14E02328" wp14:editId="69463C95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793" name="Arrow: Curved Down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494C5D" id="Arrow: Curved Down 793" o:spid="_x0000_s1026" type="#_x0000_t105" style="position:absolute;margin-left:266.9pt;margin-top:3.15pt;width:15pt;height:19pt;z-index:25265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98784" behindDoc="0" locked="0" layoutInCell="1" allowOverlap="1" wp14:anchorId="36D21520" wp14:editId="0356F137">
                <wp:simplePos x="0" y="0"/>
                <wp:positionH relativeFrom="column">
                  <wp:posOffset>5218430</wp:posOffset>
                </wp:positionH>
                <wp:positionV relativeFrom="paragraph">
                  <wp:posOffset>184150</wp:posOffset>
                </wp:positionV>
                <wp:extent cx="939800" cy="336550"/>
                <wp:effectExtent l="0" t="0" r="12700" b="25400"/>
                <wp:wrapNone/>
                <wp:docPr id="747" name="Flowchart: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92A65" id="Flowchart: Connector 747" o:spid="_x0000_s1026" type="#_x0000_t120" style="position:absolute;margin-left:410.9pt;margin-top:14.5pt;width:74pt;height:26.5pt;z-index:2525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" filled="f" strokecolor="#c00000" strokeweight="2pt"/>
            </w:pict>
          </mc:Fallback>
        </mc:AlternateContent>
      </w:r>
    </w:p>
    <w:p w14:paraId="18C31625" w14:textId="3DCA34F4" w:rsidR="00DE1065" w:rsidRDefault="00657992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69440" behindDoc="0" locked="0" layoutInCell="1" allowOverlap="1" wp14:anchorId="026EE83A" wp14:editId="21F354E7">
                <wp:simplePos x="0" y="0"/>
                <wp:positionH relativeFrom="column">
                  <wp:posOffset>5981700</wp:posOffset>
                </wp:positionH>
                <wp:positionV relativeFrom="paragraph">
                  <wp:posOffset>2540</wp:posOffset>
                </wp:positionV>
                <wp:extent cx="711200" cy="698500"/>
                <wp:effectExtent l="0" t="0" r="12700" b="25400"/>
                <wp:wrapNone/>
                <wp:docPr id="803" name="Flowchart: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2102B" id="Flowchart: Connector 803" o:spid="_x0000_s1026" type="#_x0000_t120" style="position:absolute;margin-left:471pt;margin-top:.2pt;width:56pt;height:55pt;z-index:25266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9Z38Jt0AAAAJAQAADwAAAGRycy9k&#10;b3ducmV2LnhtbEyPQU/DMAyF70j8h8hIXBBLNgqC0nRCSEhckNjYD/Aa0xYap2rSreXX453g5qdn&#10;P3+vWE++UwcaYhvYwnJhQBFXwbVcW9h9vFzfg4oJ2WEXmCzMFGFdnp8VmLtw5A0dtqlWEsIxRwtN&#10;Sn2udawa8hgXoScW7zMMHpPIodZuwKOE+06vjLnTHluWDw329NxQ9b0dvWDM9evVzw2NDuevt2rj&#10;Iu7eo7WXF9PTI6hEU/pbhhO+3EApTPswsouqs/CQraRLspCBOtnmNhO9l2lpMtBlof83KH8B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9Z38Jt0AAAAJAQAADwAAAAAAAAAAAAAAAADD&#10;BAAAZHJzL2Rvd25yZXYueG1sUEsFBgAAAAAEAAQA8wAAAM0FAAAAAA==&#10;" filled="f" strokecolor="#012639 [1604]" strokeweight="2pt"/>
            </w:pict>
          </mc:Fallback>
        </mc:AlternateContent>
      </w:r>
      <w:r w:rsidR="00DE1065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-&gt; $</w: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93664" behindDoc="0" locked="0" layoutInCell="1" allowOverlap="1" wp14:anchorId="5ACD1F31" wp14:editId="0A327910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748" name="Flowchart: Connector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91820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3C0F6F39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D1F31" id="Flowchart: Connector 748" o:spid="_x0000_s1232" type="#_x0000_t120" style="position:absolute;margin-left:473.9pt;margin-top:5.15pt;width:49.5pt;height:46.5pt;z-index:2525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0T/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" fillcolor="#024f75 [3204]" strokecolor="#012639 [1604]" strokeweight="2pt">
                <v:textbox>
                  <w:txbxContent>
                    <w:p w14:paraId="52A91820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3C0F6F39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90592" behindDoc="0" locked="0" layoutInCell="1" allowOverlap="1" wp14:anchorId="4D5B219F" wp14:editId="3C259D30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749" name="Flowchart: Connector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ED264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2E3A46FB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B219F" id="Flowchart: Connector 749" o:spid="_x0000_s1233" type="#_x0000_t120" style="position:absolute;margin-left:365.9pt;margin-top:6.15pt;width:49.5pt;height:46.5pt;z-index:2525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CkyYxy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7BDED264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2E3A46FB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91616" behindDoc="0" locked="0" layoutInCell="1" allowOverlap="1" wp14:anchorId="0A0C1EC5" wp14:editId="0E05275D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750" name="Flowchart: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9B0E0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4893275D" w14:textId="77777777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C1EC5" id="Flowchart: Connector 750" o:spid="_x0000_s1234" type="#_x0000_t120" style="position:absolute;margin-left:249.4pt;margin-top:4.65pt;width:49.5pt;height:46.5pt;z-index:2525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LQ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jJz6NtPNtCeXhAhtA3vnfypqZq3AofHgRSp1MBaXrDPS2xQAWHQeKsAvz1p/NoTw1IWs5a&#10;mpyC+587gYoz891Sa15M5/M4amkzX3yd0QbfarZvNXbXbIBKN6V3wskkRvtgjqJGaF5oyNfxVlIJ&#10;K+nugsuAx80m9BNNz4RU63Uyo/FyItzaJycjeGQ69tdz9yLQDS0ZqJfv4DhlYvmuF3vb6GlhvQug&#10;69SoJ16HGtBopmYanpE4+2/3yer02K1+Aw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Ay6nLQ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04C9B0E0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4893275D" w14:textId="77777777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92640" behindDoc="0" locked="0" layoutInCell="1" allowOverlap="1" wp14:anchorId="76C3CC4F" wp14:editId="5081F560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751" name="Flowchart: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189B8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3CC4F" id="Flowchart: Connector 751" o:spid="_x0000_s1235" type="#_x0000_t120" style="position:absolute;margin-left:129.9pt;margin-top:2.65pt;width:49.5pt;height:46.5pt;z-index:2525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OSIul1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269189B8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DE1065">
        <w:rPr>
          <w:noProof/>
        </w:rPr>
        <mc:AlternateContent>
          <mc:Choice Requires="wps">
            <w:drawing>
              <wp:anchor distT="0" distB="0" distL="114300" distR="114300" simplePos="0" relativeHeight="252589568" behindDoc="0" locked="0" layoutInCell="1" allowOverlap="1" wp14:anchorId="24AF3553" wp14:editId="709D75A2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752" name="Flowchart: Connec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EBC41" w14:textId="77777777" w:rsidR="00DE1065" w:rsidRPr="00C008FF" w:rsidRDefault="00DE1065" w:rsidP="00DE1065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F3553" id="Flowchart: Connector 752" o:spid="_x0000_s1236" type="#_x0000_t120" style="position:absolute;margin-left:-2.1pt;margin-top:5.15pt;width:49.5pt;height:46.5pt;z-index:2525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oKcQ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" fillcolor="#024f75 [3204]" strokecolor="#012639 [1604]" strokeweight="2pt">
                <v:textbox>
                  <w:txbxContent>
                    <w:p w14:paraId="69EEBC41" w14:textId="77777777" w:rsidR="00DE1065" w:rsidRPr="00C008FF" w:rsidRDefault="00DE1065" w:rsidP="00DE1065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DE1065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DE106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DE1065">
        <w:t xml:space="preserve">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c, ε→ ε                      ε</m:t>
        </m:r>
      </m:oMath>
      <w:r w:rsidR="00DE1065">
        <w:t>,</w:t>
      </w:r>
      <w:r w:rsidR="00DE1065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DE1065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0F353667" w14:textId="77777777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597760" behindDoc="0" locked="0" layoutInCell="1" allowOverlap="1" wp14:anchorId="63B6C8CD" wp14:editId="76425189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753" name="Straight Arrow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7D2D8" id="Straight Arrow Connector 753" o:spid="_x0000_s1026" type="#_x0000_t32" style="position:absolute;margin-left:404pt;margin-top:12.45pt;width:71pt;height:0;z-index:2525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736" behindDoc="0" locked="0" layoutInCell="1" allowOverlap="1" wp14:anchorId="693EF8A4" wp14:editId="2FD59FCB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754" name="Straight Arrow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FDC9B" id="Straight Arrow Connector 754" o:spid="_x0000_s1026" type="#_x0000_t32" style="position:absolute;margin-left:297.4pt;margin-top:10.5pt;width:71pt;height:0;z-index:2525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712" behindDoc="0" locked="0" layoutInCell="1" allowOverlap="1" wp14:anchorId="315FFE05" wp14:editId="4AA0E666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755" name="Straight Arrow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56AE8" id="Straight Arrow Connector 755" o:spid="_x0000_s1026" type="#_x0000_t32" style="position:absolute;margin-left:178.4pt;margin-top:11.5pt;width:71pt;height:0;z-index:2525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4688" behindDoc="0" locked="0" layoutInCell="1" allowOverlap="1" wp14:anchorId="19B3B611" wp14:editId="1E5C69F1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756" name="Straight Arrow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F82EE" id="Straight Arrow Connector 756" o:spid="_x0000_s1026" type="#_x0000_t32" style="position:absolute;margin-left:48.9pt;margin-top:12pt;width:80pt;height:0;z-index:2525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0774C04C" w14:textId="3720736A" w:rsidR="00DE1065" w:rsidRDefault="00DE1065" w:rsidP="00DE1065"/>
    <w:p w14:paraId="2501E3E6" w14:textId="664DE25F" w:rsidR="00DE1065" w:rsidRDefault="00DE1065" w:rsidP="00DE1065"/>
    <w:p w14:paraId="5490C28C" w14:textId="2B3FEE66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05952" behindDoc="0" locked="0" layoutInCell="1" allowOverlap="1" wp14:anchorId="5A590C21" wp14:editId="25333611">
                <wp:simplePos x="0" y="0"/>
                <wp:positionH relativeFrom="column">
                  <wp:posOffset>2043430</wp:posOffset>
                </wp:positionH>
                <wp:positionV relativeFrom="paragraph">
                  <wp:posOffset>246380</wp:posOffset>
                </wp:positionV>
                <wp:extent cx="6350" cy="317500"/>
                <wp:effectExtent l="0" t="0" r="31750" b="25400"/>
                <wp:wrapNone/>
                <wp:docPr id="757" name="Straight Connector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253D6" id="Straight Connector 757" o:spid="_x0000_s1026" style="position:absolute;flip:x;z-index:2526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19.4pt" to="16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DhAzgy3QAAAAkBAAAPAAAAAAAAAAAAAAAAAAIEAABkcnMvZG93bnJldi54bWxQSwUG&#10;AAAAAAQABADzAAAADAUAAAAA&#10;" strokecolor="#024f75 [3204]" strokeweight="1pt"/>
            </w:pict>
          </mc:Fallback>
        </mc:AlternateContent>
      </w:r>
      <w:r>
        <w:t xml:space="preserve"> </w:t>
      </w:r>
    </w:p>
    <w:p w14:paraId="50846673" w14:textId="1EE01658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06976" behindDoc="0" locked="0" layoutInCell="1" allowOverlap="1" wp14:anchorId="028031A0" wp14:editId="15C5EF4F">
                <wp:simplePos x="0" y="0"/>
                <wp:positionH relativeFrom="column">
                  <wp:posOffset>2360930</wp:posOffset>
                </wp:positionH>
                <wp:positionV relativeFrom="paragraph">
                  <wp:posOffset>15875</wp:posOffset>
                </wp:positionV>
                <wp:extent cx="6350" cy="317500"/>
                <wp:effectExtent l="0" t="0" r="31750" b="25400"/>
                <wp:wrapNone/>
                <wp:docPr id="761" name="Straight Connector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C8BF5" id="Straight Connector 761" o:spid="_x0000_s1026" style="position:absolute;flip:x;z-index:2526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.25pt" to="186.4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g7CCtN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904" behindDoc="0" locked="0" layoutInCell="1" allowOverlap="1" wp14:anchorId="12967C05" wp14:editId="32208880">
                <wp:simplePos x="0" y="0"/>
                <wp:positionH relativeFrom="column">
                  <wp:posOffset>1725930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762" name="Straight Connector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1B4D53" id="Straight Connector 762" o:spid="_x0000_s1026" style="position:absolute;flip:x;z-index:2526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1.75pt" to="136.4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928" behindDoc="0" locked="0" layoutInCell="1" allowOverlap="1" wp14:anchorId="2521660A" wp14:editId="0D544D10">
                <wp:simplePos x="0" y="0"/>
                <wp:positionH relativeFrom="column">
                  <wp:posOffset>1383030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763" name="Straight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D828E7" id="Straight Connector 763" o:spid="_x0000_s1026" style="position:absolute;flip:x;z-index:2526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75pt" to="109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J8UIB7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2880" behindDoc="0" locked="0" layoutInCell="1" allowOverlap="1" wp14:anchorId="761D1C37" wp14:editId="55D0516B">
                <wp:simplePos x="0" y="0"/>
                <wp:positionH relativeFrom="column">
                  <wp:posOffset>1103630</wp:posOffset>
                </wp:positionH>
                <wp:positionV relativeFrom="paragraph">
                  <wp:posOffset>9525</wp:posOffset>
                </wp:positionV>
                <wp:extent cx="6350" cy="317500"/>
                <wp:effectExtent l="0" t="0" r="31750" b="25400"/>
                <wp:wrapNone/>
                <wp:docPr id="764" name="Straight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50CDE" id="Straight Connector 764" o:spid="_x0000_s1026" style="position:absolute;flip:x;z-index:2526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pt,.75pt" to="87.4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856" behindDoc="0" locked="0" layoutInCell="1" allowOverlap="1" wp14:anchorId="33D0599A" wp14:editId="5B0A39B7">
                <wp:simplePos x="0" y="0"/>
                <wp:positionH relativeFrom="column">
                  <wp:posOffset>805180</wp:posOffset>
                </wp:positionH>
                <wp:positionV relativeFrom="paragraph">
                  <wp:posOffset>22225</wp:posOffset>
                </wp:positionV>
                <wp:extent cx="6350" cy="317500"/>
                <wp:effectExtent l="0" t="0" r="31750" b="25400"/>
                <wp:wrapNone/>
                <wp:docPr id="765" name="Straight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5D290" id="Straight Connector 765" o:spid="_x0000_s1026" style="position:absolute;flip:x;z-index:2526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75pt" to="6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832" behindDoc="0" locked="0" layoutInCell="1" allowOverlap="1" wp14:anchorId="32551A57" wp14:editId="05E054ED">
                <wp:simplePos x="0" y="0"/>
                <wp:positionH relativeFrom="column">
                  <wp:posOffset>481330</wp:posOffset>
                </wp:positionH>
                <wp:positionV relativeFrom="paragraph">
                  <wp:posOffset>9525</wp:posOffset>
                </wp:positionV>
                <wp:extent cx="2190750" cy="323850"/>
                <wp:effectExtent l="0" t="0" r="19050" b="19050"/>
                <wp:wrapNone/>
                <wp:docPr id="766" name="Rectangle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F5DEA" w14:textId="77777777" w:rsidR="00DE1065" w:rsidRDefault="00DE1065" w:rsidP="00DE1065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51A57" id="Rectangle 766" o:spid="_x0000_s1237" style="position:absolute;margin-left:37.9pt;margin-top:.75pt;width:172.5pt;height:25.5pt;z-index:25260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" fillcolor="white [3201]" strokecolor="#34aba2 [3209]" strokeweight="2pt">
                <v:textbox>
                  <w:txbxContent>
                    <w:p w14:paraId="6BAF5DEA" w14:textId="77777777" w:rsidR="00DE1065" w:rsidRDefault="00DE1065" w:rsidP="00DE1065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c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Input        </w:t>
      </w:r>
    </w:p>
    <w:p w14:paraId="025B31B5" w14:textId="54176634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08000" behindDoc="0" locked="0" layoutInCell="1" allowOverlap="1" wp14:anchorId="0A26A8FF" wp14:editId="1FEF2ABA">
                <wp:simplePos x="0" y="0"/>
                <wp:positionH relativeFrom="column">
                  <wp:posOffset>2734310</wp:posOffset>
                </wp:positionH>
                <wp:positionV relativeFrom="paragraph">
                  <wp:posOffset>45720</wp:posOffset>
                </wp:positionV>
                <wp:extent cx="45719" cy="273050"/>
                <wp:effectExtent l="38100" t="38100" r="50165" b="12700"/>
                <wp:wrapNone/>
                <wp:docPr id="767" name="Straight Arrow Connector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8F098" id="Straight Arrow Connector 767" o:spid="_x0000_s1026" type="#_x0000_t32" style="position:absolute;margin-left:215.3pt;margin-top:3.6pt;width:3.6pt;height:21.5pt;flip:y;z-index:25260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" strokecolor="#024f75 [3204]" strokeweight="1pt">
                <v:stroke endarrow="block"/>
              </v:shape>
            </w:pict>
          </mc:Fallback>
        </mc:AlternateContent>
      </w:r>
    </w:p>
    <w:p w14:paraId="7F8E9DC1" w14:textId="37E3E625" w:rsidR="00DE1065" w:rsidRDefault="00DE1065" w:rsidP="00DE1065">
      <w:r>
        <w:rPr>
          <w:noProof/>
        </w:rPr>
        <mc:AlternateContent>
          <mc:Choice Requires="wps">
            <w:drawing>
              <wp:anchor distT="0" distB="0" distL="114300" distR="114300" simplePos="0" relativeHeight="252610048" behindDoc="0" locked="0" layoutInCell="1" allowOverlap="1" wp14:anchorId="642FC568" wp14:editId="17B50B30">
                <wp:simplePos x="0" y="0"/>
                <wp:positionH relativeFrom="column">
                  <wp:posOffset>3967480</wp:posOffset>
                </wp:positionH>
                <wp:positionV relativeFrom="paragraph">
                  <wp:posOffset>191770</wp:posOffset>
                </wp:positionV>
                <wp:extent cx="317500" cy="0"/>
                <wp:effectExtent l="38100" t="76200" r="0" b="95250"/>
                <wp:wrapNone/>
                <wp:docPr id="768" name="Straight Arrow Connector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15848" id="Straight Arrow Connector 768" o:spid="_x0000_s1026" type="#_x0000_t32" style="position:absolute;margin-left:312.4pt;margin-top:15.1pt;width:25pt;height:0;flip:x;z-index:2526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COTU/l3AAAAAkBAAAPAAAAZHJz&#10;L2Rvd25yZXYueG1sTI/LTsMwEEX3SPyDNUjsqJMUpSjEqRCIXTeEh8RuEk+TiHgc2W6T/n1dsYDl&#10;fejOmXK7mFEcyfnBsoJ0lYAgbq0euFPw8f569wDCB2SNo2VScCIP2+r6qsRC25nf6FiHTsQR9gUq&#10;6EOYCil925NBv7ITccz21hkMUbpOaodzHDejzJIklwYHjhd6nOi5p/anPhgF36n7WsY6fflspnRe&#10;46nZ74aNUrc3y9MjiEBL+CvDBT+iQxWZGntg7cWoIM/uI3pQsE4yELGQby5G82vIqpT/P6jOAA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I5NT+XcAAAACQEAAA8AAAAAAAAAAAAAAAAA&#10;GgQAAGRycy9kb3ducmV2LnhtbFBLBQYAAAAABAAEAPMAAAAj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9808" behindDoc="0" locked="0" layoutInCell="1" allowOverlap="1" wp14:anchorId="177AF334" wp14:editId="62D0BF4C">
                <wp:simplePos x="0" y="0"/>
                <wp:positionH relativeFrom="column">
                  <wp:posOffset>3573780</wp:posOffset>
                </wp:positionH>
                <wp:positionV relativeFrom="paragraph">
                  <wp:posOffset>10160</wp:posOffset>
                </wp:positionV>
                <wp:extent cx="406400" cy="323850"/>
                <wp:effectExtent l="0" t="0" r="12700" b="19050"/>
                <wp:wrapNone/>
                <wp:docPr id="769" name="Rectangle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4514D" w14:textId="69DEA7EC" w:rsidR="00DE1065" w:rsidRDefault="00DE1065" w:rsidP="00DE10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AF334" id="Rectangle 769" o:spid="_x0000_s1238" style="position:absolute;margin-left:281.4pt;margin-top:.8pt;width:32pt;height:25.5pt;z-index:25259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" fillcolor="white [3201]" strokecolor="#34aba2 [3209]" strokeweight="2pt">
                <v:textbox>
                  <w:txbxContent>
                    <w:p w14:paraId="0384514D" w14:textId="69DEA7EC" w:rsidR="00DE1065" w:rsidRDefault="00DE1065" w:rsidP="00DE10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Stack </w:t>
      </w:r>
    </w:p>
    <w:p w14:paraId="1D46ED61" w14:textId="58833D0E" w:rsidR="00DE1065" w:rsidRDefault="00DE1065" w:rsidP="00DE1065"/>
    <w:p w14:paraId="450D5ACF" w14:textId="77777777" w:rsidR="00DE1065" w:rsidRDefault="00DE1065" w:rsidP="00DE1065"/>
    <w:p w14:paraId="2C61965C" w14:textId="27184A14" w:rsidR="00DE1065" w:rsidRDefault="00DE1065" w:rsidP="00DE1065">
      <w:r>
        <w:t>Current state: q4</w:t>
      </w:r>
    </w:p>
    <w:p w14:paraId="3A9FC156" w14:textId="1DC8C122" w:rsidR="004713D0" w:rsidRDefault="004713D0" w:rsidP="00DF027C"/>
    <w:p w14:paraId="39A5F45E" w14:textId="2E9C8AC6" w:rsidR="004713D0" w:rsidRDefault="004713D0" w:rsidP="00DF027C"/>
    <w:p w14:paraId="405DBEF1" w14:textId="026F59BE" w:rsidR="00EA6C3F" w:rsidRDefault="00EA6C3F" w:rsidP="00EA6C3F">
      <w:pPr>
        <w:rPr>
          <w:u w:val="single"/>
        </w:rPr>
      </w:pPr>
      <w:r w:rsidRPr="00EA6C3F">
        <w:rPr>
          <w:highlight w:val="yellow"/>
          <w:u w:val="single"/>
        </w:rPr>
        <w:lastRenderedPageBreak/>
        <w:t xml:space="preserve">For </w:t>
      </w:r>
      <m:oMath>
        <m:sSup>
          <m:sSupPr>
            <m:ctrlPr>
              <w:rPr>
                <w:rFonts w:ascii="Cambria Math" w:hAnsi="Cambria Math"/>
                <w:i/>
                <w:highlight w:val="yellow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highlight w:val="yellow"/>
                <w:u w:val="single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highlight w:val="yellow"/>
                <w:u w:val="single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highlight w:val="yellow"/>
            <w:u w:val="single"/>
          </w:rPr>
          <m:t xml:space="preserve">d </m:t>
        </m:r>
        <m:sSup>
          <m:sSupPr>
            <m:ctrlPr>
              <w:rPr>
                <w:rFonts w:ascii="Cambria Math" w:hAnsi="Cambria Math"/>
                <w:i/>
                <w:highlight w:val="yellow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highlight w:val="yellow"/>
                <w:u w:val="single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highlight w:val="yellow"/>
                <w:u w:val="single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highlight w:val="yellow"/>
                <w:u w:val="single"/>
              </w:rPr>
              <m:t>n</m:t>
            </m:r>
          </m:sup>
        </m:sSup>
      </m:oMath>
      <w:r w:rsidRPr="00EA6C3F">
        <w:rPr>
          <w:highlight w:val="yellow"/>
          <w:u w:val="single"/>
        </w:rPr>
        <w:t>:</w:t>
      </w:r>
    </w:p>
    <w:p w14:paraId="27BB94B5" w14:textId="6244A3E4" w:rsidR="006857FF" w:rsidRDefault="006857FF" w:rsidP="00EA6C3F">
      <w:pPr>
        <w:rPr>
          <w:u w:val="single"/>
        </w:rPr>
      </w:pPr>
    </w:p>
    <w:p w14:paraId="6EAC3A2B" w14:textId="1F58A83A" w:rsidR="006857FF" w:rsidRDefault="006857FF" w:rsidP="006857FF">
      <w:r w:rsidRPr="0022185F">
        <w:rPr>
          <w:highlight w:val="yellow"/>
        </w:rPr>
        <w:t>Tim</w:t>
      </w:r>
      <w:r w:rsidRPr="006857FF">
        <w:rPr>
          <w:highlight w:val="yellow"/>
        </w:rPr>
        <w:t>e 0</w:t>
      </w:r>
    </w:p>
    <w:p w14:paraId="7E504E3F" w14:textId="77777777" w:rsidR="006857FF" w:rsidRPr="00EA6C3F" w:rsidRDefault="006857FF" w:rsidP="00EA6C3F">
      <w:pPr>
        <w:rPr>
          <w:u w:val="single"/>
        </w:rPr>
      </w:pPr>
    </w:p>
    <w:p w14:paraId="4684927D" w14:textId="0B728BB1" w:rsidR="004713D0" w:rsidRDefault="00E8572C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671488" behindDoc="0" locked="0" layoutInCell="1" allowOverlap="1" wp14:anchorId="40253920" wp14:editId="1D014F47">
                <wp:simplePos x="0" y="0"/>
                <wp:positionH relativeFrom="column">
                  <wp:posOffset>472440</wp:posOffset>
                </wp:positionH>
                <wp:positionV relativeFrom="paragraph">
                  <wp:posOffset>215265</wp:posOffset>
                </wp:positionV>
                <wp:extent cx="2834640" cy="361950"/>
                <wp:effectExtent l="0" t="0" r="22860" b="19050"/>
                <wp:wrapNone/>
                <wp:docPr id="804" name="Rectangl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C16D0" w14:textId="1AC77CCA" w:rsidR="0022185F" w:rsidRDefault="0022185F" w:rsidP="0022185F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53920" id="Rectangle 804" o:spid="_x0000_s1239" style="position:absolute;margin-left:37.2pt;margin-top:16.95pt;width:223.2pt;height:28.5pt;z-index:25267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" fillcolor="white [3201]" strokecolor="#34aba2 [3209]" strokeweight="2pt">
                <v:textbox>
                  <w:txbxContent>
                    <w:p w14:paraId="73EC16D0" w14:textId="1AC77CCA" w:rsidR="0022185F" w:rsidRDefault="0022185F" w:rsidP="0022185F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 </w:t>
                      </w:r>
                    </w:p>
                  </w:txbxContent>
                </v:textbox>
              </v:rect>
            </w:pict>
          </mc:Fallback>
        </mc:AlternateContent>
      </w:r>
      <w:r w:rsidR="0022185F">
        <w:rPr>
          <w:noProof/>
        </w:rPr>
        <mc:AlternateContent>
          <mc:Choice Requires="wps">
            <w:drawing>
              <wp:anchor distT="0" distB="0" distL="114300" distR="114300" simplePos="0" relativeHeight="252672512" behindDoc="0" locked="0" layoutInCell="1" allowOverlap="1" wp14:anchorId="5E427D7D" wp14:editId="55D3E750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805" name="Straight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0CA7F" id="Straight Connector 805" o:spid="_x0000_s1026" style="position:absolute;z-index:2526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</w:p>
    <w:p w14:paraId="52B63E9A" w14:textId="720B0F09" w:rsidR="004713D0" w:rsidRDefault="006857FF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706304" behindDoc="0" locked="0" layoutInCell="1" allowOverlap="1" wp14:anchorId="2720DC8E" wp14:editId="4020ED33">
                <wp:simplePos x="0" y="0"/>
                <wp:positionH relativeFrom="column">
                  <wp:posOffset>379730</wp:posOffset>
                </wp:positionH>
                <wp:positionV relativeFrom="paragraph">
                  <wp:posOffset>229870</wp:posOffset>
                </wp:positionV>
                <wp:extent cx="12700" cy="285750"/>
                <wp:effectExtent l="57150" t="38100" r="63500" b="19050"/>
                <wp:wrapNone/>
                <wp:docPr id="828" name="Straight Arrow Connector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9A2AC" id="Straight Arrow Connector 828" o:spid="_x0000_s1026" type="#_x0000_t32" style="position:absolute;margin-left:29.9pt;margin-top:18.1pt;width:1pt;height:22.5pt;flip:y;z-index:2527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8896" behindDoc="0" locked="0" layoutInCell="1" allowOverlap="1" wp14:anchorId="23E71294" wp14:editId="2D4CD008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13" name="Straight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4FB27" id="Straight Connector 813" o:spid="_x0000_s1026" style="position:absolute;z-index:2526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6848" behindDoc="0" locked="0" layoutInCell="1" allowOverlap="1" wp14:anchorId="12C2C147" wp14:editId="0056B618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12" name="Straight Connector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C7E551" id="Straight Connector 812" o:spid="_x0000_s1026" style="position:absolute;z-index:2526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800" behindDoc="0" locked="0" layoutInCell="1" allowOverlap="1" wp14:anchorId="109FCCAA" wp14:editId="2B35E701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11" name="Straight Connector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EAAB3" id="Straight Connector 811" o:spid="_x0000_s1026" style="position:absolute;z-index:2526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2752" behindDoc="0" locked="0" layoutInCell="1" allowOverlap="1" wp14:anchorId="3FEA12E7" wp14:editId="0DE5C908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10" name="Straight Connector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83F22" id="Straight Connector 810" o:spid="_x0000_s1026" style="position:absolute;z-index:2526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656" behindDoc="0" locked="0" layoutInCell="1" allowOverlap="1" wp14:anchorId="67BAFC46" wp14:editId="54EA575B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08" name="Straight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2B702" id="Straight Connector 808" o:spid="_x0000_s1026" style="position:absolute;z-index:2526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704" behindDoc="0" locked="0" layoutInCell="1" allowOverlap="1" wp14:anchorId="3A328269" wp14:editId="792205CA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09" name="Straight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12130" id="Straight Connector 809" o:spid="_x0000_s1026" style="position:absolute;z-index:2526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6608" behindDoc="0" locked="0" layoutInCell="1" allowOverlap="1" wp14:anchorId="0FB121D4" wp14:editId="1159449E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07" name="Straight Connec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B77D0" id="Straight Connector 807" o:spid="_x0000_s1026" style="position:absolute;z-index:2526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 w:rsidR="0022185F">
        <w:rPr>
          <w:noProof/>
        </w:rPr>
        <mc:AlternateContent>
          <mc:Choice Requires="wps">
            <w:drawing>
              <wp:anchor distT="0" distB="0" distL="114300" distR="114300" simplePos="0" relativeHeight="252674560" behindDoc="0" locked="0" layoutInCell="1" allowOverlap="1" wp14:anchorId="4A682F8D" wp14:editId="1664D93F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806" name="Straight Connecto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BCD63" id="Straight Connector 806" o:spid="_x0000_s1026" style="position:absolute;z-index:25267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 w:rsidR="0022185F">
        <w:t>Input</w:t>
      </w:r>
      <w:r w:rsidR="0022185F">
        <w:rPr>
          <w:noProof/>
        </w:rPr>
        <w:t xml:space="preserve"> </w:t>
      </w:r>
    </w:p>
    <w:p w14:paraId="0AD29CBD" w14:textId="2AEEF1DD" w:rsidR="004713D0" w:rsidRDefault="004713D0" w:rsidP="00DF027C"/>
    <w:p w14:paraId="4AA59B2B" w14:textId="58904E9D" w:rsidR="006857FF" w:rsidRDefault="00E32068" w:rsidP="006857FF">
      <w:r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 w:rsidR="002D34B6">
        <w:t xml:space="preserve">                 </w:t>
      </w:r>
      <w:proofErr w:type="gramStart"/>
      <w:r w:rsidR="002D34B6">
        <w:t>b,a</w:t>
      </w:r>
      <w:proofErr w:type="gramEnd"/>
      <w:r w:rsidR="002D34B6">
        <w:t xml:space="preserve">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517960E5" w14:textId="1253A5F7" w:rsidR="006857FF" w:rsidRDefault="002D34B6" w:rsidP="006857FF">
      <w:r>
        <w:rPr>
          <w:noProof/>
        </w:rPr>
        <mc:AlternateContent>
          <mc:Choice Requires="wps">
            <w:drawing>
              <wp:anchor distT="0" distB="0" distL="114300" distR="114300" simplePos="0" relativeHeight="252780032" behindDoc="0" locked="0" layoutInCell="1" allowOverlap="1" wp14:anchorId="7FABBDBC" wp14:editId="3BDD0BA5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893" name="Arrow: Curved Down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7F6A4" id="Arrow: Curved Down 893" o:spid="_x0000_s1026" type="#_x0000_t105" style="position:absolute;margin-left:387.5pt;margin-top:.5pt;width:15pt;height:19pt;z-index:25278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 w:rsidR="006857FF">
        <w:rPr>
          <w:noProof/>
        </w:rPr>
        <mc:AlternateContent>
          <mc:Choice Requires="wps">
            <w:drawing>
              <wp:anchor distT="0" distB="0" distL="114300" distR="114300" simplePos="0" relativeHeight="252704256" behindDoc="0" locked="0" layoutInCell="1" allowOverlap="1" wp14:anchorId="2BF4287E" wp14:editId="0757F772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816" name="Arrow: Curved Down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84AD1" id="Arrow: Curved Down 816" o:spid="_x0000_s1026" type="#_x0000_t105" style="position:absolute;margin-left:266.9pt;margin-top:3.15pt;width:15pt;height:19pt;z-index:25270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2F3DA966" w14:textId="044E6B0E" w:rsidR="006857FF" w:rsidRDefault="00107D30" w:rsidP="00107D30">
      <w:r>
        <w:rPr>
          <w:noProof/>
        </w:rPr>
        <mc:AlternateContent>
          <mc:Choice Requires="wps">
            <w:drawing>
              <wp:anchor distT="0" distB="0" distL="114300" distR="114300" simplePos="0" relativeHeight="252712448" behindDoc="0" locked="0" layoutInCell="1" allowOverlap="1" wp14:anchorId="46D9C460" wp14:editId="215DE002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832" name="Flowchart: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5BB01" w14:textId="1AABF68C" w:rsidR="00107D30" w:rsidRPr="00C008FF" w:rsidRDefault="00107D30" w:rsidP="00107D30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4203B73B" w14:textId="77777777" w:rsidR="00107D30" w:rsidRDefault="00107D30" w:rsidP="00107D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9C460" id="Flowchart: Connector 832" o:spid="_x0000_s1240" type="#_x0000_t120" style="position:absolute;margin-left:472.9pt;margin-top:5.3pt;width:49.5pt;height:46.5pt;z-index:2527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5hQ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" fillcolor="#024f75 [3204]" strokecolor="#012639 [1604]" strokeweight="2pt">
                <v:textbox>
                  <w:txbxContent>
                    <w:p w14:paraId="05A5BB01" w14:textId="1AABF68C" w:rsidR="00107D30" w:rsidRPr="00C008FF" w:rsidRDefault="00107D30" w:rsidP="00107D30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4203B73B" w14:textId="77777777" w:rsidR="00107D30" w:rsidRDefault="00107D30" w:rsidP="00107D3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857FF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6857FF">
        <w:t>,</w:t>
      </w:r>
      <w:r w:rsidR="006857FF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6857FF">
        <w:t xml:space="preserve"> -&gt; $</w:t>
      </w:r>
      <w:r w:rsidR="006857FF">
        <w:rPr>
          <w:noProof/>
        </w:rPr>
        <mc:AlternateContent>
          <mc:Choice Requires="wps">
            <w:drawing>
              <wp:anchor distT="0" distB="0" distL="114300" distR="114300" simplePos="0" relativeHeight="252694016" behindDoc="0" locked="0" layoutInCell="1" allowOverlap="1" wp14:anchorId="2750555A" wp14:editId="78B52FDA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820" name="Flowchart: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ECBF2" w14:textId="77777777" w:rsidR="006857FF" w:rsidRPr="00C008FF" w:rsidRDefault="006857FF" w:rsidP="006857F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34A2F7E1" w14:textId="77777777" w:rsidR="006857FF" w:rsidRDefault="006857FF" w:rsidP="00685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0555A" id="Flowchart: Connector 820" o:spid="_x0000_s1241" type="#_x0000_t120" style="position:absolute;margin-left:365.9pt;margin-top:6.15pt;width:49.5pt;height:46.5pt;z-index:2526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VDd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iZLqJtPNtCeXhAhtA3vnfypqZq3AofHgRSp1MBaXrDPS2xQAWHQeKsAvz1p/NoTw1IWs5a&#10;mpyC+587gYoz891Sa15M5/M4amkzX3yd0QbfarZvNXbXbIBKN6V3wskkRvtgjqJGaF5oyNfxVlIJ&#10;K+nugsuAx80m9BNNz4RU63Uyo/FyItzaJycjeGQ69tdz9yLQDS0ZqJfv4DhlYvmuF3vb6GlhvQug&#10;69SoJ16HGtBopmYanpE4+2/3yer02K1+Aw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DKtVDd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6ABECBF2" w14:textId="77777777" w:rsidR="006857FF" w:rsidRPr="00C008FF" w:rsidRDefault="006857FF" w:rsidP="006857F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34A2F7E1" w14:textId="77777777" w:rsidR="006857FF" w:rsidRDefault="006857FF" w:rsidP="006857F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857FF">
        <w:rPr>
          <w:noProof/>
        </w:rPr>
        <mc:AlternateContent>
          <mc:Choice Requires="wps">
            <w:drawing>
              <wp:anchor distT="0" distB="0" distL="114300" distR="114300" simplePos="0" relativeHeight="252695040" behindDoc="0" locked="0" layoutInCell="1" allowOverlap="1" wp14:anchorId="6FCF680A" wp14:editId="02D74212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821" name="Flowchart: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19D4" w14:textId="77777777" w:rsidR="006857FF" w:rsidRPr="00C008FF" w:rsidRDefault="006857FF" w:rsidP="006857F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42CEBCD9" w14:textId="77777777" w:rsidR="006857FF" w:rsidRDefault="006857FF" w:rsidP="00685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F680A" id="Flowchart: Connector 821" o:spid="_x0000_s1242" type="#_x0000_t120" style="position:absolute;margin-left:249.4pt;margin-top:4.65pt;width:49.5pt;height:46.5pt;z-index:2526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HmQ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IWom82gbz7ZQHh6RIfSN7528rakad8KHR4HU6VRAmt7wQEssUMFhkDirAH/96TzaUwOSlrOW&#10;Jqfg/udOoOLMfLfUmpeT8/M4amlzPvs6pQ2+1WzfauyuWQOVbkLvhJNJjPbBHEWN0LzQkK/iraQS&#10;VtLdBZcBj5t16CeangmpVqtkRuPlRLizGycjeGQ69tdz9yLQDS0ZqJfv4ThlYvGuF3vb6GlhtQug&#10;69SoJ16HGtBopmYanpE4+2/3yer02C1/Aw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DxFHmQ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4F3F19D4" w14:textId="77777777" w:rsidR="006857FF" w:rsidRPr="00C008FF" w:rsidRDefault="006857FF" w:rsidP="006857F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42CEBCD9" w14:textId="77777777" w:rsidR="006857FF" w:rsidRDefault="006857FF" w:rsidP="006857F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857FF">
        <w:rPr>
          <w:noProof/>
        </w:rPr>
        <mc:AlternateContent>
          <mc:Choice Requires="wps">
            <w:drawing>
              <wp:anchor distT="0" distB="0" distL="114300" distR="114300" simplePos="0" relativeHeight="252696064" behindDoc="0" locked="0" layoutInCell="1" allowOverlap="1" wp14:anchorId="170E5886" wp14:editId="4069437B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822" name="Flowchart: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F15B5" w14:textId="77777777" w:rsidR="006857FF" w:rsidRPr="00C008FF" w:rsidRDefault="006857FF" w:rsidP="006857F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E5886" id="Flowchart: Connector 822" o:spid="_x0000_s1243" type="#_x0000_t120" style="position:absolute;margin-left:129.9pt;margin-top:2.65pt;width:49.5pt;height:46.5pt;z-index:2526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Cd2sR1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0D4F15B5" w14:textId="77777777" w:rsidR="006857FF" w:rsidRPr="00C008FF" w:rsidRDefault="006857FF" w:rsidP="006857F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6857FF">
        <w:rPr>
          <w:noProof/>
        </w:rPr>
        <mc:AlternateContent>
          <mc:Choice Requires="wps">
            <w:drawing>
              <wp:anchor distT="0" distB="0" distL="114300" distR="114300" simplePos="0" relativeHeight="252692992" behindDoc="0" locked="0" layoutInCell="1" allowOverlap="1" wp14:anchorId="307B9DF4" wp14:editId="52EE2050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823" name="Flowchart: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735C5" w14:textId="77777777" w:rsidR="006857FF" w:rsidRPr="00C008FF" w:rsidRDefault="006857FF" w:rsidP="006857F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B9DF4" id="Flowchart: Connector 823" o:spid="_x0000_s1244" type="#_x0000_t120" style="position:absolute;margin-left:-2.1pt;margin-top:5.15pt;width:49.5pt;height:46.5pt;z-index:2526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U+/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iZnkfbeLaF8vCADKFvfO/kTU3VuBU+PAikTqcC0vSGe1pigQoOg8RZBfjrT+fRnhqQtJy1&#10;NDkF9z93AhVn5rul1ryYzudx1NJmvvg6ow2+1Wzfauyu2QCVbkrvhJNJjPbBHEWN0LzQkK/jraQS&#10;VtLdBZcBj5tN6Ceangmp1utkRuPlRLi1T05G8Mh07K/n7kWgG1oyUC/fwXHKxPJdL/a20dPCehdA&#10;16lRT7wONaDRTM00PCNx9t/uk9XpsVv9Bg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LFVT79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61B735C5" w14:textId="77777777" w:rsidR="006857FF" w:rsidRPr="00C008FF" w:rsidRDefault="006857FF" w:rsidP="006857F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6857FF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6857FF"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E32068">
        <w:t>,</w:t>
      </w:r>
      <w:r w:rsidR="00E32068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E32068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 w:rsidR="00E32068">
        <w:t xml:space="preserve">                     </w:t>
      </w:r>
      <w:proofErr w:type="gramStart"/>
      <w:r w:rsidR="00E32068">
        <w:t>b,a</w:t>
      </w:r>
      <w:proofErr w:type="gramEnd"/>
      <w:r w:rsidR="00E32068">
        <w:t xml:space="preserve">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 d, ε→ε            </m:t>
        </m:r>
      </m:oMath>
    </w:p>
    <w:p w14:paraId="6B988113" w14:textId="7150CE0D" w:rsidR="006857FF" w:rsidRDefault="00107D30" w:rsidP="006857FF">
      <w:r>
        <w:rPr>
          <w:noProof/>
        </w:rPr>
        <mc:AlternateContent>
          <mc:Choice Requires="wps">
            <w:drawing>
              <wp:anchor distT="0" distB="0" distL="114300" distR="114300" simplePos="0" relativeHeight="252698112" behindDoc="0" locked="0" layoutInCell="1" allowOverlap="1" wp14:anchorId="3C6547CD" wp14:editId="43FDB3A5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827" name="Straight Arrow Connector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3314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27" o:spid="_x0000_s1026" type="#_x0000_t32" style="position:absolute;margin-left:49.4pt;margin-top:6.85pt;width:80pt;height:0;z-index:2526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136" behindDoc="0" locked="0" layoutInCell="1" allowOverlap="1" wp14:anchorId="02153294" wp14:editId="690190D1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826" name="Straight Arrow Connector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001B4" id="Straight Arrow Connector 826" o:spid="_x0000_s1026" type="#_x0000_t32" style="position:absolute;margin-left:178.4pt;margin-top:3.85pt;width:71pt;height:0;z-index:2526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1184" behindDoc="0" locked="0" layoutInCell="1" allowOverlap="1" wp14:anchorId="45CF297F" wp14:editId="69F0080F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824" name="Straight Arrow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57C99" id="Straight Arrow Connector 824" o:spid="_x0000_s1026" type="#_x0000_t32" style="position:absolute;margin-left:407.5pt;margin-top:6.8pt;width:71pt;height:0;z-index:2527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160" behindDoc="0" locked="0" layoutInCell="1" allowOverlap="1" wp14:anchorId="0B18DF7A" wp14:editId="11A4E966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825" name="Straight Arrow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8811D" id="Straight Arrow Connector 825" o:spid="_x0000_s1026" type="#_x0000_t32" style="position:absolute;margin-left:295.4pt;margin-top:6.85pt;width:71pt;height:0;z-index:2527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0A6F705A" w14:textId="77777777" w:rsidR="00107D30" w:rsidRPr="00107D30" w:rsidRDefault="00107D30" w:rsidP="00107D30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716B4E9E" w14:textId="5BF97B33" w:rsidR="004713D0" w:rsidRDefault="004A05BA" w:rsidP="00DF027C">
      <w:r>
        <w:rPr>
          <w:noProof/>
        </w:rPr>
        <mc:AlternateContent>
          <mc:Choice Requires="wps">
            <w:drawing>
              <wp:anchor distT="0" distB="0" distL="114300" distR="114300" simplePos="0" relativeHeight="252714496" behindDoc="0" locked="0" layoutInCell="1" allowOverlap="1" wp14:anchorId="395B2586" wp14:editId="78CD177D">
                <wp:simplePos x="0" y="0"/>
                <wp:positionH relativeFrom="rightMargin">
                  <wp:posOffset>-7621</wp:posOffset>
                </wp:positionH>
                <wp:positionV relativeFrom="paragraph">
                  <wp:posOffset>11430</wp:posOffset>
                </wp:positionV>
                <wp:extent cx="53340" cy="1813560"/>
                <wp:effectExtent l="76200" t="0" r="41910" b="53340"/>
                <wp:wrapNone/>
                <wp:docPr id="834" name="Straight Arrow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1813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DE72D" id="Straight Arrow Connector 834" o:spid="_x0000_s1026" type="#_x0000_t32" style="position:absolute;margin-left:-.6pt;margin-top:.9pt;width:4.2pt;height:142.8pt;flip:x;z-index:252714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" strokecolor="#024f75 [3204]" strokeweight="1pt">
                <v:stroke endarrow="block"/>
                <w10:wrap anchorx="margin"/>
              </v:shape>
            </w:pict>
          </mc:Fallback>
        </mc:AlternateContent>
      </w:r>
    </w:p>
    <w:p w14:paraId="77C9062E" w14:textId="15E982F9" w:rsidR="006857FF" w:rsidRDefault="006857FF" w:rsidP="006857FF">
      <w:r>
        <w:t>Current state: q0</w:t>
      </w:r>
      <w:r w:rsidR="00EC1DC5">
        <w:t xml:space="preserve">                                                                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 </m:t>
        </m:r>
      </m:oMath>
    </w:p>
    <w:p w14:paraId="76B39D38" w14:textId="2052EE2A" w:rsidR="006857FF" w:rsidRDefault="006857FF" w:rsidP="006857FF">
      <w:r>
        <w:rPr>
          <w:noProof/>
        </w:rPr>
        <mc:AlternateContent>
          <mc:Choice Requires="wps">
            <w:drawing>
              <wp:anchor distT="0" distB="0" distL="114300" distR="114300" simplePos="0" relativeHeight="252710400" behindDoc="0" locked="0" layoutInCell="1" allowOverlap="1" wp14:anchorId="34F07731" wp14:editId="28878046">
                <wp:simplePos x="0" y="0"/>
                <wp:positionH relativeFrom="column">
                  <wp:posOffset>1701800</wp:posOffset>
                </wp:positionH>
                <wp:positionV relativeFrom="paragraph">
                  <wp:posOffset>236220</wp:posOffset>
                </wp:positionV>
                <wp:extent cx="317500" cy="0"/>
                <wp:effectExtent l="38100" t="76200" r="0" b="95250"/>
                <wp:wrapNone/>
                <wp:docPr id="830" name="Straight Arrow Connector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F0D69" id="Straight Arrow Connector 830" o:spid="_x0000_s1026" type="#_x0000_t32" style="position:absolute;margin-left:134pt;margin-top:18.6pt;width:25pt;height:0;flip:x;z-index:2527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C4i56K3AAAAAkBAAAPAAAAZHJz&#10;L2Rvd25yZXYueG1sTI9LT8MwEITvSPwHa5G4UceJ1FYhTlWBuHEhPCRum3ibRPUjst0m/fe44gDH&#10;nR3NfFPtFqPZmXwYnZUgVhkwsp1To+0lfLy/PGyBhYhWoXaWJFwowK6+vamwVG62b3RuYs9SiA0l&#10;ShhinErOQzeQwbByE9n0OzhvMKbT91x5nFO40TzPsjU3ONrUMOBETwN1x+ZkJHwL/7XoRjx/tpOY&#10;C7y0h9dxI+X93bJ/BBZpiX9muOIndKgTU+tOVgWmJeTrbdoSJRSbHFgyFOIqtL8Cryv+f0H9Aw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LiLnorcAAAACQEAAA8AAAAAAAAAAAAAAAAA&#10;GgQAAGRycy9kb3ducmV2LnhtbFBLBQYAAAAABAAEAPMAAAAj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352" behindDoc="0" locked="0" layoutInCell="1" allowOverlap="1" wp14:anchorId="084EABC7" wp14:editId="7BDBBDA9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</wp:posOffset>
                </wp:positionV>
                <wp:extent cx="406400" cy="323850"/>
                <wp:effectExtent l="0" t="0" r="12700" b="19050"/>
                <wp:wrapNone/>
                <wp:docPr id="829" name="Rectangle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B5847" w14:textId="77777777" w:rsidR="006857FF" w:rsidRDefault="006857FF" w:rsidP="00685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EABC7" id="Rectangle 829" o:spid="_x0000_s1246" style="position:absolute;margin-left:95.5pt;margin-top:6.95pt;width:32pt;height:25.5pt;z-index:25270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" fillcolor="white [3201]" strokecolor="#34aba2 [3209]" strokeweight="2pt">
                <v:textbox>
                  <w:txbxContent>
                    <w:p w14:paraId="55DB5847" w14:textId="77777777" w:rsidR="006857FF" w:rsidRDefault="006857FF" w:rsidP="006857F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Stack is empty    </w:t>
      </w:r>
    </w:p>
    <w:p w14:paraId="5C7490BC" w14:textId="5F37F273" w:rsidR="004713D0" w:rsidRDefault="002D34B6" w:rsidP="00DF027C">
      <w:r>
        <w:t xml:space="preserve">                                                                                                                                             </w:t>
      </w:r>
    </w:p>
    <w:p w14:paraId="274D5BE5" w14:textId="790550CB" w:rsidR="004713D0" w:rsidRDefault="004713D0" w:rsidP="00DF027C"/>
    <w:p w14:paraId="78785F4E" w14:textId="6C14E991" w:rsidR="002D34B6" w:rsidRDefault="002D34B6" w:rsidP="002D34B6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62B97C24" w14:textId="2A647BC1" w:rsidR="002B6950" w:rsidRPr="00EA6C3F" w:rsidRDefault="002D34B6" w:rsidP="002B6950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782080" behindDoc="0" locked="0" layoutInCell="1" allowOverlap="1" wp14:anchorId="739ACB9C" wp14:editId="4E1310C4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819" name="Flowchart: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788CA" w14:textId="2B389B0F" w:rsidR="002D34B6" w:rsidRPr="00C008FF" w:rsidRDefault="002D34B6" w:rsidP="002D34B6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 w:rsidR="004A05BA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1A57B1A2" w14:textId="77777777" w:rsidR="002D34B6" w:rsidRDefault="002D34B6" w:rsidP="002D34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9ACB9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819" o:spid="_x0000_s1246" type="#_x0000_t120" style="position:absolute;margin-left:470.9pt;margin-top:7.3pt;width:49.5pt;height:46.5pt;z-index:2527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my7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" fillcolor="#024f75 [3204]" strokecolor="#012639 [1604]" strokeweight="2pt">
                <v:textbox>
                  <w:txbxContent>
                    <w:p w14:paraId="734788CA" w14:textId="2B389B0F" w:rsidR="002D34B6" w:rsidRPr="00C008FF" w:rsidRDefault="002D34B6" w:rsidP="002D34B6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 w:rsidR="004A05BA">
                        <w:rPr>
                          <w:color w:val="E7E6E6" w:themeColor="background2"/>
                        </w:rPr>
                        <w:t>5</w:t>
                      </w:r>
                    </w:p>
                    <w:p w14:paraId="1A57B1A2" w14:textId="77777777" w:rsidR="002D34B6" w:rsidRDefault="002D34B6" w:rsidP="002D34B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783104" behindDoc="0" locked="0" layoutInCell="1" allowOverlap="1" wp14:anchorId="5FBA1E5C" wp14:editId="223AA0F0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818" name="Flowchart: Connector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1810" id="Flowchart: Connector 818" o:spid="_x0000_s1026" type="#_x0000_t120" style="position:absolute;margin-left:468pt;margin-top:2.85pt;width:56pt;height:55pt;z-index:25278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35011A92" w14:textId="7EAEFC39" w:rsidR="002B6950" w:rsidRDefault="002B6950" w:rsidP="002B6950"/>
    <w:p w14:paraId="67A02BE7" w14:textId="653293E5" w:rsidR="00F041AC" w:rsidRDefault="00F041AC" w:rsidP="00F041AC"/>
    <w:p w14:paraId="567A53CB" w14:textId="77777777" w:rsidR="00E32068" w:rsidRPr="00107D30" w:rsidRDefault="00E32068" w:rsidP="00E32068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18441DA8" w14:textId="6E6813B1" w:rsidR="00E32068" w:rsidRDefault="00E32068" w:rsidP="00E32068"/>
    <w:p w14:paraId="15E43234" w14:textId="77777777" w:rsidR="002B6950" w:rsidRDefault="002B6950" w:rsidP="002B6950"/>
    <w:p w14:paraId="6E66BAA5" w14:textId="77777777" w:rsidR="002B6950" w:rsidRDefault="002B6950" w:rsidP="002B6950"/>
    <w:p w14:paraId="565BEF26" w14:textId="4116DFCD" w:rsidR="004713D0" w:rsidRDefault="004713D0" w:rsidP="00DF027C"/>
    <w:p w14:paraId="3270173B" w14:textId="11380F20" w:rsidR="004713D0" w:rsidRDefault="004713D0" w:rsidP="00DF027C"/>
    <w:p w14:paraId="2EA8E630" w14:textId="209395AF" w:rsidR="004713D0" w:rsidRDefault="004713D0" w:rsidP="00DF027C"/>
    <w:p w14:paraId="58E210AC" w14:textId="73A675DE" w:rsidR="004713D0" w:rsidRDefault="004713D0" w:rsidP="00DF027C"/>
    <w:p w14:paraId="5404A841" w14:textId="51B7A0F3" w:rsidR="004713D0" w:rsidRDefault="004713D0" w:rsidP="00DF027C"/>
    <w:p w14:paraId="0CA6743B" w14:textId="3F0DBA8E" w:rsidR="004713D0" w:rsidRDefault="004713D0" w:rsidP="00DF027C"/>
    <w:p w14:paraId="0CBAB4B4" w14:textId="71B30C11" w:rsidR="00AE1211" w:rsidRDefault="00AE1211" w:rsidP="00DF027C"/>
    <w:p w14:paraId="7CE2EE98" w14:textId="77777777" w:rsidR="00AE1211" w:rsidRDefault="00AE1211" w:rsidP="00DF027C"/>
    <w:p w14:paraId="10DC6043" w14:textId="45674B33" w:rsidR="003D547B" w:rsidRDefault="003D547B" w:rsidP="00DF027C"/>
    <w:p w14:paraId="65B9F48E" w14:textId="324A9BC2" w:rsidR="003D547B" w:rsidRDefault="003D547B" w:rsidP="00DF027C"/>
    <w:p w14:paraId="7A8E82E4" w14:textId="52CC807C" w:rsidR="00093F12" w:rsidRDefault="00093F12" w:rsidP="00093F12">
      <w:r w:rsidRPr="0022185F">
        <w:rPr>
          <w:highlight w:val="yellow"/>
        </w:rPr>
        <w:t>Tim</w:t>
      </w:r>
      <w:r w:rsidRPr="006857FF">
        <w:rPr>
          <w:highlight w:val="yellow"/>
        </w:rPr>
        <w:t xml:space="preserve">e </w:t>
      </w:r>
      <w:r>
        <w:t>1</w:t>
      </w:r>
    </w:p>
    <w:p w14:paraId="4840578B" w14:textId="444AF2A5" w:rsidR="00093F12" w:rsidRPr="00EA6C3F" w:rsidRDefault="00093F12" w:rsidP="00093F12">
      <w:pPr>
        <w:rPr>
          <w:u w:val="single"/>
        </w:rPr>
      </w:pPr>
    </w:p>
    <w:p w14:paraId="676B4CEE" w14:textId="11F14B54" w:rsidR="00093F12" w:rsidRDefault="00E540CE" w:rsidP="00093F12">
      <w:r>
        <w:rPr>
          <w:noProof/>
        </w:rPr>
        <mc:AlternateContent>
          <mc:Choice Requires="wps">
            <w:drawing>
              <wp:anchor distT="0" distB="0" distL="114300" distR="114300" simplePos="0" relativeHeight="253176320" behindDoc="0" locked="0" layoutInCell="1" allowOverlap="1" wp14:anchorId="26C35E30" wp14:editId="48633BAD">
                <wp:simplePos x="0" y="0"/>
                <wp:positionH relativeFrom="column">
                  <wp:posOffset>449580</wp:posOffset>
                </wp:positionH>
                <wp:positionV relativeFrom="paragraph">
                  <wp:posOffset>220980</wp:posOffset>
                </wp:positionV>
                <wp:extent cx="2834640" cy="361950"/>
                <wp:effectExtent l="0" t="0" r="22860" b="19050"/>
                <wp:wrapNone/>
                <wp:docPr id="1171" name="Rectangle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C896" w14:textId="5000C1ED" w:rsidR="00093F12" w:rsidRDefault="00093F12" w:rsidP="00093F12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35E30" id="Rectangle 1171" o:spid="_x0000_s1247" style="position:absolute;margin-left:35.4pt;margin-top:17.4pt;width:223.2pt;height:28.5pt;z-index:2531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" fillcolor="white [3201]" strokecolor="#34aba2 [3209]" strokeweight="2pt">
                <v:textbox>
                  <w:txbxContent>
                    <w:p w14:paraId="5A9EC896" w14:textId="5000C1ED" w:rsidR="00093F12" w:rsidRDefault="00093F12" w:rsidP="00093F12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  </w:t>
                      </w:r>
                    </w:p>
                  </w:txbxContent>
                </v:textbox>
              </v:rect>
            </w:pict>
          </mc:Fallback>
        </mc:AlternateContent>
      </w:r>
      <w:r w:rsidR="00093F12">
        <w:rPr>
          <w:noProof/>
        </w:rPr>
        <mc:AlternateContent>
          <mc:Choice Requires="wps">
            <w:drawing>
              <wp:anchor distT="0" distB="0" distL="114300" distR="114300" simplePos="0" relativeHeight="253177344" behindDoc="0" locked="0" layoutInCell="1" allowOverlap="1" wp14:anchorId="1420DC06" wp14:editId="1B6CE9EB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1170" name="Straight Connector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DF918" id="Straight Connector 1170" o:spid="_x0000_s1026" style="position:absolute;z-index:2531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</w:p>
    <w:p w14:paraId="1A7333B6" w14:textId="481C722B" w:rsidR="00093F12" w:rsidRDefault="00093F12" w:rsidP="00093F12">
      <w:r>
        <w:rPr>
          <w:noProof/>
        </w:rPr>
        <mc:AlternateContent>
          <mc:Choice Requires="wps">
            <w:drawing>
              <wp:anchor distT="0" distB="0" distL="114300" distR="114300" simplePos="0" relativeHeight="253196800" behindDoc="0" locked="0" layoutInCell="1" allowOverlap="1" wp14:anchorId="38E9012C" wp14:editId="5DDECB86">
                <wp:simplePos x="0" y="0"/>
                <wp:positionH relativeFrom="column">
                  <wp:posOffset>379730</wp:posOffset>
                </wp:positionH>
                <wp:positionV relativeFrom="paragraph">
                  <wp:posOffset>229870</wp:posOffset>
                </wp:positionV>
                <wp:extent cx="12700" cy="285750"/>
                <wp:effectExtent l="57150" t="38100" r="63500" b="19050"/>
                <wp:wrapNone/>
                <wp:docPr id="1172" name="Straight Arrow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96C18" id="Straight Arrow Connector 1172" o:spid="_x0000_s1026" type="#_x0000_t32" style="position:absolute;margin-left:29.9pt;margin-top:18.1pt;width:1pt;height:22.5pt;flip:y;z-index:2531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5536" behindDoc="0" locked="0" layoutInCell="1" allowOverlap="1" wp14:anchorId="07E754CE" wp14:editId="0654C9FF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74" name="Straight Connector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7ACB0" id="Straight Connector 1174" o:spid="_x0000_s1026" style="position:absolute;z-index:2531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4512" behindDoc="0" locked="0" layoutInCell="1" allowOverlap="1" wp14:anchorId="195AF975" wp14:editId="5220C057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75" name="Straight Connector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F9B36" id="Straight Connector 1175" o:spid="_x0000_s1026" style="position:absolute;z-index:2531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3488" behindDoc="0" locked="0" layoutInCell="1" allowOverlap="1" wp14:anchorId="4D7FA458" wp14:editId="34D09C89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76" name="Straight Connector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E169A" id="Straight Connector 1176" o:spid="_x0000_s1026" style="position:absolute;z-index:2531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2464" behindDoc="0" locked="0" layoutInCell="1" allowOverlap="1" wp14:anchorId="42120212" wp14:editId="47E63F42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77" name="Straight Connector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5ED46" id="Straight Connector 1177" o:spid="_x0000_s1026" style="position:absolute;z-index:2531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0416" behindDoc="0" locked="0" layoutInCell="1" allowOverlap="1" wp14:anchorId="6715B532" wp14:editId="46D5206C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78" name="Straight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05D73" id="Straight Connector 1178" o:spid="_x0000_s1026" style="position:absolute;z-index:2531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1440" behindDoc="0" locked="0" layoutInCell="1" allowOverlap="1" wp14:anchorId="7949A03B" wp14:editId="1894DED6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79" name="Straight Connector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0BAED" id="Straight Connector 1179" o:spid="_x0000_s1026" style="position:absolute;z-index:2531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9392" behindDoc="0" locked="0" layoutInCell="1" allowOverlap="1" wp14:anchorId="223584B2" wp14:editId="7A30690B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80" name="Straight Connector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770A4" id="Straight Connector 1180" o:spid="_x0000_s1026" style="position:absolute;z-index:2531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8368" behindDoc="0" locked="0" layoutInCell="1" allowOverlap="1" wp14:anchorId="2E3AB6AB" wp14:editId="1D7E98B6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1181" name="Straight Connector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11B5E" id="Straight Connector 1181" o:spid="_x0000_s1026" style="position:absolute;z-index:2531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>
        <w:t>Input</w:t>
      </w:r>
      <w:r>
        <w:rPr>
          <w:noProof/>
        </w:rPr>
        <w:t xml:space="preserve"> </w:t>
      </w:r>
    </w:p>
    <w:p w14:paraId="50937A26" w14:textId="0EC5EA28" w:rsidR="00093F12" w:rsidRDefault="00093F12" w:rsidP="00093F12"/>
    <w:p w14:paraId="44C1E403" w14:textId="1765C8DC" w:rsidR="00093F12" w:rsidRDefault="00093F12" w:rsidP="00093F12">
      <w:r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>
        <w:t xml:space="preserve">                 </w:t>
      </w:r>
      <w:proofErr w:type="gramStart"/>
      <w:r>
        <w:t>b,a</w:t>
      </w:r>
      <w:proofErr w:type="gramEnd"/>
      <w:r>
        <w:t xml:space="preserve">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5D55299E" w14:textId="2549CC3D" w:rsidR="00093F12" w:rsidRDefault="00093F12" w:rsidP="00093F12">
      <w:r>
        <w:rPr>
          <w:noProof/>
        </w:rPr>
        <mc:AlternateContent>
          <mc:Choice Requires="wps">
            <w:drawing>
              <wp:anchor distT="0" distB="0" distL="114300" distR="114300" simplePos="0" relativeHeight="253201920" behindDoc="0" locked="0" layoutInCell="1" allowOverlap="1" wp14:anchorId="1CB548C0" wp14:editId="292947C1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1182" name="Arrow: Curved Down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C5C4D1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1182" o:spid="_x0000_s1026" type="#_x0000_t105" style="position:absolute;margin-left:387.5pt;margin-top:.5pt;width:15pt;height:19pt;z-index:2532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5776" behindDoc="0" locked="0" layoutInCell="1" allowOverlap="1" wp14:anchorId="391B856F" wp14:editId="6FDAC25F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1183" name="Arrow: Curved Down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FCE3F4" id="Arrow: Curved Down 1183" o:spid="_x0000_s1026" type="#_x0000_t105" style="position:absolute;margin-left:266.9pt;margin-top:3.15pt;width:15pt;height:19pt;z-index:2531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272A8D22" w14:textId="0A69EBAB" w:rsidR="00093F12" w:rsidRDefault="006B7E51" w:rsidP="00093F12">
      <w:r>
        <w:rPr>
          <w:noProof/>
        </w:rPr>
        <mc:AlternateContent>
          <mc:Choice Requires="wps">
            <w:drawing>
              <wp:anchor distT="0" distB="0" distL="114300" distR="114300" simplePos="0" relativeHeight="253208064" behindDoc="0" locked="0" layoutInCell="1" allowOverlap="1" wp14:anchorId="797425CC" wp14:editId="269C49C9">
                <wp:simplePos x="0" y="0"/>
                <wp:positionH relativeFrom="column">
                  <wp:posOffset>605790</wp:posOffset>
                </wp:positionH>
                <wp:positionV relativeFrom="paragraph">
                  <wp:posOffset>5080</wp:posOffset>
                </wp:positionV>
                <wp:extent cx="939800" cy="336550"/>
                <wp:effectExtent l="0" t="0" r="12700" b="25400"/>
                <wp:wrapNone/>
                <wp:docPr id="1200" name="Flowchart: Connector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B6794" id="Flowchart: Connector 1200" o:spid="_x0000_s1026" type="#_x0000_t120" style="position:absolute;margin-left:47.7pt;margin-top:.4pt;width:74pt;height:26.5pt;z-index:2532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" filled="f" strokecolor="#c00000" strokeweight="2pt"/>
            </w:pict>
          </mc:Fallback>
        </mc:AlternateContent>
      </w:r>
      <w:r w:rsidR="00093F12">
        <w:rPr>
          <w:noProof/>
        </w:rPr>
        <mc:AlternateContent>
          <mc:Choice Requires="wps">
            <w:drawing>
              <wp:anchor distT="0" distB="0" distL="114300" distR="114300" simplePos="0" relativeHeight="253199872" behindDoc="0" locked="0" layoutInCell="1" allowOverlap="1" wp14:anchorId="365FA88E" wp14:editId="0ED214C0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1184" name="Flowchart: Connector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1F91D" w14:textId="77777777" w:rsidR="00093F12" w:rsidRPr="00C008FF" w:rsidRDefault="00093F12" w:rsidP="00093F12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4D3E801C" w14:textId="77777777" w:rsidR="00093F12" w:rsidRDefault="00093F12" w:rsidP="00093F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FA88E" id="Flowchart: Connector 1184" o:spid="_x0000_s1248" type="#_x0000_t120" style="position:absolute;margin-left:472.9pt;margin-top:5.3pt;width:49.5pt;height:46.5pt;z-index:2531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" fillcolor="#024f75 [3204]" strokecolor="#012639 [1604]" strokeweight="2pt">
                <v:textbox>
                  <w:txbxContent>
                    <w:p w14:paraId="1881F91D" w14:textId="77777777" w:rsidR="00093F12" w:rsidRPr="00C008FF" w:rsidRDefault="00093F12" w:rsidP="00093F12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4D3E801C" w14:textId="77777777" w:rsidR="00093F12" w:rsidRDefault="00093F12" w:rsidP="00093F1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93F12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093F12">
        <w:t>,</w:t>
      </w:r>
      <w:r w:rsidR="00093F12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093F12">
        <w:t xml:space="preserve"> -&gt; $</w:t>
      </w:r>
      <w:r w:rsidR="00093F12">
        <w:rPr>
          <w:noProof/>
        </w:rPr>
        <mc:AlternateContent>
          <mc:Choice Requires="wps">
            <w:drawing>
              <wp:anchor distT="0" distB="0" distL="114300" distR="114300" simplePos="0" relativeHeight="253188608" behindDoc="0" locked="0" layoutInCell="1" allowOverlap="1" wp14:anchorId="2C72AFF7" wp14:editId="46D562A2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1185" name="Flowchart: Connector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5A350" w14:textId="77777777" w:rsidR="00093F12" w:rsidRPr="00C008FF" w:rsidRDefault="00093F12" w:rsidP="00093F12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4617188B" w14:textId="77777777" w:rsidR="00093F12" w:rsidRDefault="00093F12" w:rsidP="00093F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2AFF7" id="Flowchart: Connector 1185" o:spid="_x0000_s1249" type="#_x0000_t120" style="position:absolute;margin-left:365.9pt;margin-top:6.15pt;width:49.5pt;height:46.5pt;z-index:2531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0X2cg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DVEz/Rxt49kGysMjMoS+8b2TtzVV40748CiQOp0KSNMbHmiJBSo4DBJnFeCvP51He2pA0nLW&#10;0uQU3P/cCVScmW+WWvNyMpvFUUub2fzLlDb4WrN5rbG7Zg1Uugm9E04mMdoHcxQ1QvNCQ76Kt5JK&#10;WEl3F1wGPG7WoZ9oeiakWq2SGY2XE+HOPjkZwSPTsb+euxeBbmjJQL18D8cpE4s3vdjbRk8Lq10A&#10;XadGPfE61IBGMzXT8IzE2X+9T1anx275Gw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A5N0X2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71C5A350" w14:textId="77777777" w:rsidR="00093F12" w:rsidRPr="00C008FF" w:rsidRDefault="00093F12" w:rsidP="00093F12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4617188B" w14:textId="77777777" w:rsidR="00093F12" w:rsidRDefault="00093F12" w:rsidP="00093F1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93F12">
        <w:rPr>
          <w:noProof/>
        </w:rPr>
        <mc:AlternateContent>
          <mc:Choice Requires="wps">
            <w:drawing>
              <wp:anchor distT="0" distB="0" distL="114300" distR="114300" simplePos="0" relativeHeight="253189632" behindDoc="0" locked="0" layoutInCell="1" allowOverlap="1" wp14:anchorId="0335BAC5" wp14:editId="3F4AC9D8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1186" name="Flowchart: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C9E96" w14:textId="77777777" w:rsidR="00093F12" w:rsidRPr="00C008FF" w:rsidRDefault="00093F12" w:rsidP="00093F12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437CDFCC" w14:textId="77777777" w:rsidR="00093F12" w:rsidRDefault="00093F12" w:rsidP="00093F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5BAC5" id="Flowchart: Connector 1186" o:spid="_x0000_s1250" type="#_x0000_t120" style="position:absolute;margin-left:249.4pt;margin-top:4.65pt;width:49.5pt;height:46.5pt;z-index:2531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97h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VEznUXbeLaF8vCIDKFvfO/kbU3VuBM+PAqkTqcC0vSGB1pigQoOg8RZBfjrT+fRnhqQtJy1&#10;NDkF9z93AhVn5rul1ryczGZx1NJmNv86pQ2+1WzfauyuWQOVbkLvhJNJjPbBHEWN0LzQkK/iraQS&#10;VtLdBZcBj5t16CeangmpVqtkRuPlRLizGycjeGQ69tdz9yLQDS0ZqJfv4ThlYvGuF3vb6GlhtQug&#10;69SoJ16HGtBopmYanpE4+2/3yer02C1/Aw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CZF97h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709C9E96" w14:textId="77777777" w:rsidR="00093F12" w:rsidRPr="00C008FF" w:rsidRDefault="00093F12" w:rsidP="00093F12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437CDFCC" w14:textId="77777777" w:rsidR="00093F12" w:rsidRDefault="00093F12" w:rsidP="00093F1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93F12">
        <w:rPr>
          <w:noProof/>
        </w:rPr>
        <mc:AlternateContent>
          <mc:Choice Requires="wps">
            <w:drawing>
              <wp:anchor distT="0" distB="0" distL="114300" distR="114300" simplePos="0" relativeHeight="253190656" behindDoc="0" locked="0" layoutInCell="1" allowOverlap="1" wp14:anchorId="332E38BE" wp14:editId="0F439044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1187" name="Flowchart: Connector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84BD0" w14:textId="77777777" w:rsidR="00093F12" w:rsidRPr="00C008FF" w:rsidRDefault="00093F12" w:rsidP="00093F12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E38BE" id="Flowchart: Connector 1187" o:spid="_x0000_s1251" type="#_x0000_t120" style="position:absolute;margin-left:129.9pt;margin-top:2.65pt;width:49.5pt;height:46.5pt;z-index:2531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RZs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iZLaJtPNtCeXhAhtA3vnfypqZq3AofHgRSp1MBaXrDPS2xQAWHQeKsAvz1p/NoTw1IWs5a&#10;mpyC+587gYoz891Sa15M5/M4amkzX3yd0QbfarZvNXbXbIBKN6V3wskkRvtgjqJGaF5oyNfxVlIJ&#10;K+nugsuAx80m9BNNz4RU63Uyo/FyItzaJycjeGQ69tdz9yLQDS0ZqJfv4DhlYvmuF3vb6GlhvQug&#10;69SoJ16HGtBopmYanpE4+2/3yer02K1+A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E91Fmx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78484BD0" w14:textId="77777777" w:rsidR="00093F12" w:rsidRPr="00C008FF" w:rsidRDefault="00093F12" w:rsidP="00093F12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093F12">
        <w:rPr>
          <w:noProof/>
        </w:rPr>
        <mc:AlternateContent>
          <mc:Choice Requires="wps">
            <w:drawing>
              <wp:anchor distT="0" distB="0" distL="114300" distR="114300" simplePos="0" relativeHeight="253187584" behindDoc="0" locked="0" layoutInCell="1" allowOverlap="1" wp14:anchorId="2E023FDE" wp14:editId="27590636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1188" name="Flowchart: Connector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195DE" w14:textId="77777777" w:rsidR="00093F12" w:rsidRPr="00C008FF" w:rsidRDefault="00093F12" w:rsidP="00093F12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23FDE" id="Flowchart: Connector 1188" o:spid="_x0000_s1252" type="#_x0000_t120" style="position:absolute;margin-left:-2.1pt;margin-top:5.15pt;width:49.5pt;height:46.5pt;z-index:2531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D8h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IWqm82gbz7ZQHh6RIfSN7528rakad8KHR4HU6VRAmt7wQEssUMFhkDirAH/96TzaUwOSlrOW&#10;Jqfg/udOoOLMfLfUmpeT8/M4amlzPvs6pQ2+1WzfauyuWQOVbkLvhJNJjPbBHEWN0LzQkK/iraQS&#10;VtLdBZcBj5t16CeangmpVqtkRuPlRLizGycjeGQ69tdz9yLQDS0ZqJfv4ThlYvGuF3vb6GlhtQug&#10;69SoJ16HGtBopmYanpE4+2/3yer02C1/Aw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HTUPyF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4AB195DE" w14:textId="77777777" w:rsidR="00093F12" w:rsidRPr="00C008FF" w:rsidRDefault="00093F12" w:rsidP="00093F12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093F12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093F12"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093F12">
        <w:t>,</w:t>
      </w:r>
      <w:r w:rsidR="00093F12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093F12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 w:rsidR="00093F12">
        <w:t xml:space="preserve">                     </w:t>
      </w:r>
      <w:proofErr w:type="gramStart"/>
      <w:r w:rsidR="00093F12">
        <w:t>b,a</w:t>
      </w:r>
      <w:proofErr w:type="gramEnd"/>
      <w:r w:rsidR="00093F12">
        <w:t xml:space="preserve">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 d, ε→ε            </m:t>
        </m:r>
      </m:oMath>
    </w:p>
    <w:p w14:paraId="2675190F" w14:textId="57DCE9D0" w:rsidR="00093F12" w:rsidRDefault="00093F12" w:rsidP="00093F12">
      <w:r>
        <w:rPr>
          <w:noProof/>
        </w:rPr>
        <mc:AlternateContent>
          <mc:Choice Requires="wps">
            <w:drawing>
              <wp:anchor distT="0" distB="0" distL="114300" distR="114300" simplePos="0" relativeHeight="253191680" behindDoc="0" locked="0" layoutInCell="1" allowOverlap="1" wp14:anchorId="09E2A7D2" wp14:editId="5102C4A0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1190" name="Straight Arrow Connector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43A32" id="Straight Arrow Connector 1190" o:spid="_x0000_s1026" type="#_x0000_t32" style="position:absolute;margin-left:49.4pt;margin-top:6.85pt;width:80pt;height:0;z-index:2531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2704" behindDoc="0" locked="0" layoutInCell="1" allowOverlap="1" wp14:anchorId="38FA98D5" wp14:editId="00C60730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1191" name="Straight Arrow Connector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FB285" id="Straight Arrow Connector 1191" o:spid="_x0000_s1026" type="#_x0000_t32" style="position:absolute;margin-left:178.4pt;margin-top:3.85pt;width:71pt;height:0;z-index:2531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4752" behindDoc="0" locked="0" layoutInCell="1" allowOverlap="1" wp14:anchorId="480E6DD1" wp14:editId="6C97B94D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1192" name="Straight Arrow Connector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EFA82" id="Straight Arrow Connector 1192" o:spid="_x0000_s1026" type="#_x0000_t32" style="position:absolute;margin-left:407.5pt;margin-top:6.8pt;width:71pt;height:0;z-index:2531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3728" behindDoc="0" locked="0" layoutInCell="1" allowOverlap="1" wp14:anchorId="13ACA421" wp14:editId="612141DB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1193" name="Straight Arrow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8A05C" id="Straight Arrow Connector 1193" o:spid="_x0000_s1026" type="#_x0000_t32" style="position:absolute;margin-left:295.4pt;margin-top:6.85pt;width:71pt;height:0;z-index:2531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754F27C4" w14:textId="77777777" w:rsidR="00093F12" w:rsidRPr="00107D30" w:rsidRDefault="00093F12" w:rsidP="00093F12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78B589CE" w14:textId="1980A013" w:rsidR="00093F12" w:rsidRDefault="00E540CE" w:rsidP="00093F12">
      <w:r>
        <w:rPr>
          <w:noProof/>
        </w:rPr>
        <mc:AlternateContent>
          <mc:Choice Requires="wps">
            <w:drawing>
              <wp:anchor distT="0" distB="0" distL="114300" distR="114300" simplePos="0" relativeHeight="253200896" behindDoc="0" locked="0" layoutInCell="1" allowOverlap="1" wp14:anchorId="33C1448E" wp14:editId="7BABE1A0">
                <wp:simplePos x="0" y="0"/>
                <wp:positionH relativeFrom="rightMargin">
                  <wp:posOffset>-53340</wp:posOffset>
                </wp:positionH>
                <wp:positionV relativeFrom="paragraph">
                  <wp:posOffset>9525</wp:posOffset>
                </wp:positionV>
                <wp:extent cx="45719" cy="1813560"/>
                <wp:effectExtent l="38100" t="0" r="69215" b="53340"/>
                <wp:wrapNone/>
                <wp:docPr id="1197" name="Straight Arrow Connector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13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BCA6" id="Straight Arrow Connector 1197" o:spid="_x0000_s1026" type="#_x0000_t32" style="position:absolute;margin-left:-4.2pt;margin-top:.75pt;width:3.6pt;height:142.8pt;z-index:2532008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" strokecolor="#024f75 [3204]" strokeweight="1pt">
                <v:stroke endarrow="block"/>
                <w10:wrap anchorx="margin"/>
              </v:shape>
            </w:pict>
          </mc:Fallback>
        </mc:AlternateContent>
      </w:r>
    </w:p>
    <w:p w14:paraId="67748A90" w14:textId="21F53AC9" w:rsidR="00093F12" w:rsidRDefault="00093F12" w:rsidP="00093F12">
      <w:r>
        <w:t xml:space="preserve">Current state: q0                                                                                                            </w:t>
      </w:r>
    </w:p>
    <w:p w14:paraId="7CF49159" w14:textId="723E15D3" w:rsidR="00093F12" w:rsidRDefault="00093F12" w:rsidP="00093F12">
      <w:r>
        <w:rPr>
          <w:noProof/>
        </w:rPr>
        <mc:AlternateContent>
          <mc:Choice Requires="wps">
            <w:drawing>
              <wp:anchor distT="0" distB="0" distL="114300" distR="114300" simplePos="0" relativeHeight="253198848" behindDoc="0" locked="0" layoutInCell="1" allowOverlap="1" wp14:anchorId="133069A3" wp14:editId="52D8287A">
                <wp:simplePos x="0" y="0"/>
                <wp:positionH relativeFrom="column">
                  <wp:posOffset>1701800</wp:posOffset>
                </wp:positionH>
                <wp:positionV relativeFrom="paragraph">
                  <wp:posOffset>236220</wp:posOffset>
                </wp:positionV>
                <wp:extent cx="317500" cy="0"/>
                <wp:effectExtent l="38100" t="76200" r="0" b="95250"/>
                <wp:wrapNone/>
                <wp:docPr id="1195" name="Straight Arrow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3749E" id="Straight Arrow Connector 1195" o:spid="_x0000_s1026" type="#_x0000_t32" style="position:absolute;margin-left:134pt;margin-top:18.6pt;width:25pt;height:0;flip:x;z-index:2531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C4i56K3AAAAAkBAAAPAAAAZHJz&#10;L2Rvd25yZXYueG1sTI9LT8MwEITvSPwHa5G4UceJ1FYhTlWBuHEhPCRum3ibRPUjst0m/fe44gDH&#10;nR3NfFPtFqPZmXwYnZUgVhkwsp1To+0lfLy/PGyBhYhWoXaWJFwowK6+vamwVG62b3RuYs9SiA0l&#10;ShhinErOQzeQwbByE9n0OzhvMKbT91x5nFO40TzPsjU3ONrUMOBETwN1x+ZkJHwL/7XoRjx/tpOY&#10;C7y0h9dxI+X93bJ/BBZpiX9muOIndKgTU+tOVgWmJeTrbdoSJRSbHFgyFOIqtL8Cryv+f0H9Aw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LiLnorcAAAACQEAAA8AAAAAAAAAAAAAAAAA&#10;GgQAAGRycy9kb3ducmV2LnhtbFBLBQYAAAAABAAEAPMAAAAj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7824" behindDoc="0" locked="0" layoutInCell="1" allowOverlap="1" wp14:anchorId="21F0D1B2" wp14:editId="2EA9662B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</wp:posOffset>
                </wp:positionV>
                <wp:extent cx="406400" cy="323850"/>
                <wp:effectExtent l="0" t="0" r="12700" b="19050"/>
                <wp:wrapNone/>
                <wp:docPr id="1196" name="Rectangle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D4E97" w14:textId="47BF44E5" w:rsidR="00093F12" w:rsidRDefault="00A25684" w:rsidP="00093F12">
                            <w:pPr>
                              <w:jc w:val="center"/>
                            </w:pPr>
                            <w: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0D1B2" id="Rectangle 1196" o:spid="_x0000_s1253" style="position:absolute;margin-left:95.5pt;margin-top:6.95pt;width:32pt;height:25.5pt;z-index:25319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" fillcolor="white [3201]" strokecolor="#34aba2 [3209]" strokeweight="2pt">
                <v:textbox>
                  <w:txbxContent>
                    <w:p w14:paraId="491D4E97" w14:textId="47BF44E5" w:rsidR="00093F12" w:rsidRDefault="00A25684" w:rsidP="00093F12">
                      <w:pPr>
                        <w:jc w:val="center"/>
                      </w:pPr>
                      <w: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Stack is empty    </w:t>
      </w:r>
    </w:p>
    <w:p w14:paraId="4D78F7C5" w14:textId="77777777" w:rsidR="00093F12" w:rsidRDefault="00093F12" w:rsidP="00093F12">
      <w:r>
        <w:t xml:space="preserve">                                                                                                                                             </w:t>
      </w:r>
    </w:p>
    <w:p w14:paraId="34C624E5" w14:textId="4BE7DFC7" w:rsidR="00093F12" w:rsidRDefault="00093F12" w:rsidP="00093F12"/>
    <w:p w14:paraId="30824759" w14:textId="77777777" w:rsidR="00093F12" w:rsidRDefault="00093F12" w:rsidP="00093F12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10F7F93A" w14:textId="77777777" w:rsidR="00093F12" w:rsidRPr="00EA6C3F" w:rsidRDefault="00093F12" w:rsidP="00093F12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202944" behindDoc="0" locked="0" layoutInCell="1" allowOverlap="1" wp14:anchorId="15FC8108" wp14:editId="12EEC256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1198" name="Flowchart: Connector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D9932" w14:textId="1C3F048C" w:rsidR="00093F12" w:rsidRPr="00C008FF" w:rsidRDefault="00093F12" w:rsidP="00093F12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 w:rsidR="00E540CE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487B13D1" w14:textId="77777777" w:rsidR="00093F12" w:rsidRDefault="00093F12" w:rsidP="00093F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C8108" id="Flowchart: Connector 1198" o:spid="_x0000_s1254" type="#_x0000_t120" style="position:absolute;margin-left:470.9pt;margin-top:7.3pt;width:49.5pt;height:46.5pt;z-index:2532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QkO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" fillcolor="#024f75 [3204]" strokecolor="#012639 [1604]" strokeweight="2pt">
                <v:textbox>
                  <w:txbxContent>
                    <w:p w14:paraId="76CD9932" w14:textId="1C3F048C" w:rsidR="00093F12" w:rsidRPr="00C008FF" w:rsidRDefault="00093F12" w:rsidP="00093F12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 w:rsidR="00E540CE">
                        <w:rPr>
                          <w:color w:val="E7E6E6" w:themeColor="background2"/>
                        </w:rPr>
                        <w:t>5</w:t>
                      </w:r>
                    </w:p>
                    <w:p w14:paraId="487B13D1" w14:textId="77777777" w:rsidR="00093F12" w:rsidRDefault="00093F12" w:rsidP="00093F1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203968" behindDoc="0" locked="0" layoutInCell="1" allowOverlap="1" wp14:anchorId="6CA21A15" wp14:editId="21CF845A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1199" name="Flowchart: Connector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2FC8C" id="Flowchart: Connector 1199" o:spid="_x0000_s1026" type="#_x0000_t120" style="position:absolute;margin-left:468pt;margin-top:2.85pt;width:56pt;height:55pt;z-index:2532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73463A44" w14:textId="683625E8" w:rsidR="00093F12" w:rsidRDefault="00093F12" w:rsidP="00DF027C"/>
    <w:p w14:paraId="00592202" w14:textId="767A4957" w:rsidR="00093F12" w:rsidRDefault="00093F12" w:rsidP="00DF027C"/>
    <w:p w14:paraId="4C5C8BA9" w14:textId="1566C0C4" w:rsidR="00093F12" w:rsidRDefault="00093F12" w:rsidP="00DF027C"/>
    <w:p w14:paraId="21FDE809" w14:textId="24BB6A07" w:rsidR="00093F12" w:rsidRDefault="00093F12" w:rsidP="00DF027C"/>
    <w:p w14:paraId="44DF5054" w14:textId="461992C9" w:rsidR="00093F12" w:rsidRDefault="00093F12" w:rsidP="00DF027C"/>
    <w:p w14:paraId="5E2114EA" w14:textId="362C446D" w:rsidR="00093F12" w:rsidRDefault="00093F12" w:rsidP="00DF027C"/>
    <w:p w14:paraId="5B49E742" w14:textId="3D39AAC4" w:rsidR="00093F12" w:rsidRDefault="00093F12" w:rsidP="00DF027C"/>
    <w:p w14:paraId="6858E83C" w14:textId="35D22721" w:rsidR="00093F12" w:rsidRDefault="00093F12" w:rsidP="00DF027C"/>
    <w:p w14:paraId="5A33F4F4" w14:textId="164917EC" w:rsidR="00093F12" w:rsidRDefault="00093F12" w:rsidP="00DF027C"/>
    <w:p w14:paraId="0D278610" w14:textId="404ED8AC" w:rsidR="00093F12" w:rsidRDefault="00093F12" w:rsidP="00DF027C"/>
    <w:p w14:paraId="2BDB158D" w14:textId="0ED69E9D" w:rsidR="00093F12" w:rsidRDefault="00093F12" w:rsidP="00DF027C"/>
    <w:p w14:paraId="5A8F9F16" w14:textId="52D6F5B8" w:rsidR="00093F12" w:rsidRDefault="00093F12" w:rsidP="00DF027C"/>
    <w:p w14:paraId="1B9D6ECF" w14:textId="01B0C24F" w:rsidR="00093F12" w:rsidRDefault="00093F12" w:rsidP="00DF027C"/>
    <w:p w14:paraId="751B12A2" w14:textId="2AA6CB10" w:rsidR="00093F12" w:rsidRDefault="00093F12" w:rsidP="00DF027C"/>
    <w:p w14:paraId="5BC8F91B" w14:textId="480967E9" w:rsidR="00093F12" w:rsidRDefault="00093F12" w:rsidP="00DF027C"/>
    <w:p w14:paraId="06F51069" w14:textId="5CE7EACE" w:rsidR="00093F12" w:rsidRDefault="00093F12" w:rsidP="00DF027C"/>
    <w:p w14:paraId="0234D108" w14:textId="3F43C1ED" w:rsidR="00093F12" w:rsidRDefault="00093F12" w:rsidP="00DF027C"/>
    <w:p w14:paraId="25737D68" w14:textId="77777777" w:rsidR="00093F12" w:rsidRDefault="00093F12" w:rsidP="00DF027C"/>
    <w:p w14:paraId="14692E40" w14:textId="6636BCD8" w:rsidR="00DC5E66" w:rsidRDefault="00DC5E66" w:rsidP="00DC5E66">
      <w:r w:rsidRPr="00DC5E66">
        <w:rPr>
          <w:highlight w:val="yellow"/>
        </w:rPr>
        <w:t xml:space="preserve">Time </w:t>
      </w:r>
      <w:r w:rsidR="00093F12">
        <w:t>2</w:t>
      </w:r>
    </w:p>
    <w:p w14:paraId="221FF890" w14:textId="474E8557" w:rsidR="00DC5E66" w:rsidRPr="00EA6C3F" w:rsidRDefault="00DC5E66" w:rsidP="00DC5E66">
      <w:pPr>
        <w:rPr>
          <w:u w:val="single"/>
        </w:rPr>
      </w:pPr>
    </w:p>
    <w:p w14:paraId="3F8F5F57" w14:textId="30CD1C84" w:rsidR="00DC5E66" w:rsidRDefault="00BA249A" w:rsidP="00DC5E66">
      <w:r>
        <w:rPr>
          <w:noProof/>
        </w:rPr>
        <mc:AlternateContent>
          <mc:Choice Requires="wps">
            <w:drawing>
              <wp:anchor distT="0" distB="0" distL="114300" distR="114300" simplePos="0" relativeHeight="252789248" behindDoc="0" locked="0" layoutInCell="1" allowOverlap="1" wp14:anchorId="327756FD" wp14:editId="2D1C3CEF">
                <wp:simplePos x="0" y="0"/>
                <wp:positionH relativeFrom="column">
                  <wp:posOffset>472440</wp:posOffset>
                </wp:positionH>
                <wp:positionV relativeFrom="paragraph">
                  <wp:posOffset>215265</wp:posOffset>
                </wp:positionV>
                <wp:extent cx="2849880" cy="361950"/>
                <wp:effectExtent l="0" t="0" r="26670" b="19050"/>
                <wp:wrapNone/>
                <wp:docPr id="924" name="Rectangle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0BF85" w14:textId="5D9B9D06" w:rsidR="00DC5E66" w:rsidRDefault="00DC5E66" w:rsidP="00DC5E66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756FD" id="Rectangle 924" o:spid="_x0000_s1255" style="position:absolute;margin-left:37.2pt;margin-top:16.95pt;width:224.4pt;height:28.5pt;z-index:25278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" fillcolor="white [3201]" strokecolor="#34aba2 [3209]" strokeweight="2pt">
                <v:textbox>
                  <w:txbxContent>
                    <w:p w14:paraId="67A0BF85" w14:textId="5D9B9D06" w:rsidR="00DC5E66" w:rsidRDefault="00DC5E66" w:rsidP="00DC5E66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  </w:t>
                      </w:r>
                    </w:p>
                  </w:txbxContent>
                </v:textbox>
              </v:rect>
            </w:pict>
          </mc:Fallback>
        </mc:AlternateContent>
      </w:r>
      <w:r w:rsidR="00DC5E66">
        <w:rPr>
          <w:noProof/>
        </w:rPr>
        <mc:AlternateContent>
          <mc:Choice Requires="wps">
            <w:drawing>
              <wp:anchor distT="0" distB="0" distL="114300" distR="114300" simplePos="0" relativeHeight="252790272" behindDoc="0" locked="0" layoutInCell="1" allowOverlap="1" wp14:anchorId="6044C4D4" wp14:editId="438CE039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923" name="Straight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C15729" id="Straight Connector 923" o:spid="_x0000_s1026" style="position:absolute;z-index:2527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</w:p>
    <w:p w14:paraId="7A495AD4" w14:textId="52B8D0C6" w:rsidR="00DC5E66" w:rsidRDefault="00DC5E66" w:rsidP="00DC5E66">
      <w:r>
        <w:rPr>
          <w:noProof/>
        </w:rPr>
        <mc:AlternateContent>
          <mc:Choice Requires="wps">
            <w:drawing>
              <wp:anchor distT="0" distB="0" distL="114300" distR="114300" simplePos="0" relativeHeight="252798464" behindDoc="0" locked="0" layoutInCell="1" allowOverlap="1" wp14:anchorId="7D463D24" wp14:editId="172E1300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27" name="Straight Connector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C3DF0" id="Straight Connector 927" o:spid="_x0000_s1026" style="position:absolute;z-index:2527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7440" behindDoc="0" locked="0" layoutInCell="1" allowOverlap="1" wp14:anchorId="65D0B374" wp14:editId="12815497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28" name="Straight Connector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B0237" id="Straight Connector 928" o:spid="_x0000_s1026" style="position:absolute;z-index:2527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416" behindDoc="0" locked="0" layoutInCell="1" allowOverlap="1" wp14:anchorId="0696EA78" wp14:editId="66ADA740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29" name="Straight Connector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534105" id="Straight Connector 929" o:spid="_x0000_s1026" style="position:absolute;z-index:2527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5392" behindDoc="0" locked="0" layoutInCell="1" allowOverlap="1" wp14:anchorId="2EF64227" wp14:editId="3854AE55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30" name="Straight Connector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70CC95" id="Straight Connector 930" o:spid="_x0000_s1026" style="position:absolute;z-index:2527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3344" behindDoc="0" locked="0" layoutInCell="1" allowOverlap="1" wp14:anchorId="23B0B664" wp14:editId="4D51E70E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31" name="Straight Connector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8B8517" id="Straight Connector 931" o:spid="_x0000_s1026" style="position:absolute;z-index:2527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4368" behindDoc="0" locked="0" layoutInCell="1" allowOverlap="1" wp14:anchorId="5A19DDEC" wp14:editId="2D639EC5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32" name="Straight Connector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FFEF3" id="Straight Connector 932" o:spid="_x0000_s1026" style="position:absolute;z-index:2527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320" behindDoc="0" locked="0" layoutInCell="1" allowOverlap="1" wp14:anchorId="61CEC4F4" wp14:editId="5466B93A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33" name="Straight Connector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5AE82" id="Straight Connector 933" o:spid="_x0000_s1026" style="position:absolute;z-index:2527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296" behindDoc="0" locked="0" layoutInCell="1" allowOverlap="1" wp14:anchorId="03DCD831" wp14:editId="4A5E756A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934" name="Straight Connector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C7CD8" id="Straight Connector 934" o:spid="_x0000_s1026" style="position:absolute;z-index:25279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>
        <w:t>Input</w:t>
      </w:r>
      <w:r>
        <w:rPr>
          <w:noProof/>
        </w:rPr>
        <w:t xml:space="preserve"> </w:t>
      </w:r>
    </w:p>
    <w:p w14:paraId="6B2E6921" w14:textId="16516A61" w:rsidR="00DC5E66" w:rsidRDefault="00851942" w:rsidP="00DC5E66">
      <w:r>
        <w:rPr>
          <w:noProof/>
        </w:rPr>
        <mc:AlternateContent>
          <mc:Choice Requires="wps">
            <w:drawing>
              <wp:anchor distT="0" distB="0" distL="114300" distR="114300" simplePos="0" relativeHeight="252809728" behindDoc="0" locked="0" layoutInCell="1" allowOverlap="1" wp14:anchorId="66EE54C0" wp14:editId="3967BE85">
                <wp:simplePos x="0" y="0"/>
                <wp:positionH relativeFrom="column">
                  <wp:posOffset>627380</wp:posOffset>
                </wp:positionH>
                <wp:positionV relativeFrom="paragraph">
                  <wp:posOffset>53975</wp:posOffset>
                </wp:positionV>
                <wp:extent cx="12700" cy="285750"/>
                <wp:effectExtent l="57150" t="38100" r="63500" b="19050"/>
                <wp:wrapNone/>
                <wp:docPr id="925" name="Straight Arrow Connector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C96A0" id="Straight Arrow Connector 925" o:spid="_x0000_s1026" type="#_x0000_t32" style="position:absolute;margin-left:49.4pt;margin-top:4.25pt;width:1pt;height:22.5pt;flip:y;z-index:2528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" strokecolor="#024f75 [3204]" strokeweight="1pt">
                <v:stroke endarrow="block"/>
              </v:shape>
            </w:pict>
          </mc:Fallback>
        </mc:AlternateContent>
      </w:r>
    </w:p>
    <w:p w14:paraId="6E840967" w14:textId="2EDDC511" w:rsidR="00DC5E66" w:rsidRDefault="00DC5E66" w:rsidP="00DC5E66">
      <w:r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>
        <w:t xml:space="preserve">                 </w:t>
      </w:r>
      <w:r w:rsidR="0050192B">
        <w:t>b, a</w:t>
      </w:r>
      <w:r>
        <w:t xml:space="preserve">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5A699C58" w14:textId="2A5E2BE8" w:rsidR="00DC5E66" w:rsidRDefault="00093F12" w:rsidP="00DC5E66">
      <w:r>
        <w:rPr>
          <w:noProof/>
        </w:rPr>
        <mc:AlternateContent>
          <mc:Choice Requires="wps">
            <w:drawing>
              <wp:anchor distT="0" distB="0" distL="114300" distR="114300" simplePos="0" relativeHeight="253174272" behindDoc="0" locked="0" layoutInCell="1" allowOverlap="1" wp14:anchorId="790A924F" wp14:editId="5FF881D9">
                <wp:simplePos x="0" y="0"/>
                <wp:positionH relativeFrom="column">
                  <wp:posOffset>2263140</wp:posOffset>
                </wp:positionH>
                <wp:positionV relativeFrom="paragraph">
                  <wp:posOffset>214630</wp:posOffset>
                </wp:positionV>
                <wp:extent cx="1005840" cy="336550"/>
                <wp:effectExtent l="0" t="0" r="22860" b="25400"/>
                <wp:wrapNone/>
                <wp:docPr id="1169" name="Flowchart: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6D51B9" id="Flowchart: Connector 1169" o:spid="_x0000_s1026" type="#_x0000_t120" style="position:absolute;margin-left:178.2pt;margin-top:16.9pt;width:79.2pt;height:26.5pt;z-index:2531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" filled="f" strokecolor="#c00000" strokeweight="2pt"/>
            </w:pict>
          </mc:Fallback>
        </mc:AlternateContent>
      </w:r>
      <w:r w:rsidR="00DC5E66">
        <w:rPr>
          <w:noProof/>
        </w:rPr>
        <mc:AlternateContent>
          <mc:Choice Requires="wps">
            <w:drawing>
              <wp:anchor distT="0" distB="0" distL="114300" distR="114300" simplePos="0" relativeHeight="252814848" behindDoc="0" locked="0" layoutInCell="1" allowOverlap="1" wp14:anchorId="24CB4464" wp14:editId="3B541D23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935" name="Arrow: Curved Down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357B2" id="Arrow: Curved Down 935" o:spid="_x0000_s1026" type="#_x0000_t105" style="position:absolute;margin-left:387.5pt;margin-top:.5pt;width:15pt;height:19pt;z-index:25281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 w:rsidR="00DC5E66">
        <w:rPr>
          <w:noProof/>
        </w:rPr>
        <mc:AlternateContent>
          <mc:Choice Requires="wps">
            <w:drawing>
              <wp:anchor distT="0" distB="0" distL="114300" distR="114300" simplePos="0" relativeHeight="252808704" behindDoc="0" locked="0" layoutInCell="1" allowOverlap="1" wp14:anchorId="45F44E7A" wp14:editId="48736966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936" name="Arrow: Curved Down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894AD4" id="Arrow: Curved Down 936" o:spid="_x0000_s1026" type="#_x0000_t105" style="position:absolute;margin-left:266.9pt;margin-top:3.15pt;width:15pt;height:19pt;z-index:25280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209FB36A" w14:textId="6FB4FCA9" w:rsidR="00DC5E66" w:rsidRDefault="00DC5E66" w:rsidP="00DC5E66">
      <w:r>
        <w:rPr>
          <w:noProof/>
        </w:rPr>
        <mc:AlternateContent>
          <mc:Choice Requires="wps">
            <w:drawing>
              <wp:anchor distT="0" distB="0" distL="114300" distR="114300" simplePos="0" relativeHeight="252812800" behindDoc="0" locked="0" layoutInCell="1" allowOverlap="1" wp14:anchorId="0E9F480C" wp14:editId="0F9BAD9C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937" name="Flowchart: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04A07" w14:textId="77777777" w:rsidR="00DC5E66" w:rsidRPr="00C008FF" w:rsidRDefault="00DC5E66" w:rsidP="00DC5E66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6384B9EB" w14:textId="77777777" w:rsidR="00DC5E66" w:rsidRDefault="00DC5E66" w:rsidP="00DC5E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F480C" id="Flowchart: Connector 937" o:spid="_x0000_s1249" type="#_x0000_t120" style="position:absolute;margin-left:472.9pt;margin-top:5.3pt;width:49.5pt;height:46.5pt;z-index:2528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0X2cg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" fillcolor="#024f75 [3204]" strokecolor="#012639 [1604]" strokeweight="2pt">
                <v:textbox>
                  <w:txbxContent>
                    <w:p w14:paraId="1CE04A07" w14:textId="77777777" w:rsidR="00DC5E66" w:rsidRPr="00C008FF" w:rsidRDefault="00DC5E66" w:rsidP="00DC5E66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6384B9EB" w14:textId="77777777" w:rsidR="00DC5E66" w:rsidRDefault="00DC5E66" w:rsidP="00DC5E6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$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1536" behindDoc="0" locked="0" layoutInCell="1" allowOverlap="1" wp14:anchorId="625FE474" wp14:editId="13CC2B7B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938" name="Flowchart: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D623B" w14:textId="77777777" w:rsidR="00DC5E66" w:rsidRPr="00C008FF" w:rsidRDefault="00DC5E66" w:rsidP="00DC5E66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490E66EC" w14:textId="77777777" w:rsidR="00DC5E66" w:rsidRDefault="00DC5E66" w:rsidP="00DC5E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FE474" id="Flowchart: Connector 938" o:spid="_x0000_s1250" type="#_x0000_t120" style="position:absolute;margin-left:365.9pt;margin-top:6.15pt;width:49.5pt;height:46.5pt;z-index:2528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97h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VEznUXbeLaF8vCIDKFvfO/kbU3VuBM+PAqkTqcC0vSGB1pigQoOg8RZBfjrT+fRnhqQtJy1&#10;NDkF9z93AhVn5rul1ryczGZx1NJmNv86pQ2+1WzfauyuWQOVbkLvhJNJjPbBHEWN0LzQkK/iraQS&#10;VtLdBZcBj5t16CeangmpVqtkRuPlRLizGycjeGQ69tdz9yLQDS0ZqJfv4ThlYvGuF3vb6GlhtQug&#10;69SoJ16HGtBopmYanpE4+2/3yer02C1/Aw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CZF97h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75DD623B" w14:textId="77777777" w:rsidR="00DC5E66" w:rsidRPr="00C008FF" w:rsidRDefault="00DC5E66" w:rsidP="00DC5E66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490E66EC" w14:textId="77777777" w:rsidR="00DC5E66" w:rsidRDefault="00DC5E66" w:rsidP="00DC5E6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2560" behindDoc="0" locked="0" layoutInCell="1" allowOverlap="1" wp14:anchorId="1AACD265" wp14:editId="731035D2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939" name="Flowchart: Connector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F3E61" w14:textId="77777777" w:rsidR="00DC5E66" w:rsidRPr="00C008FF" w:rsidRDefault="00DC5E66" w:rsidP="00DC5E66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3A58F67D" w14:textId="77777777" w:rsidR="00DC5E66" w:rsidRDefault="00DC5E66" w:rsidP="00DC5E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CD265" id="Flowchart: Connector 939" o:spid="_x0000_s1251" type="#_x0000_t120" style="position:absolute;margin-left:249.4pt;margin-top:4.65pt;width:49.5pt;height:46.5pt;z-index:2528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RZs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iZLaJtPNtCeXhAhtA3vnfypqZq3AofHgRSp1MBaXrDPS2xQAWHQeKsAvz1p/NoTw1IWs5a&#10;mpyC+587gYoz891Sa15M5/M4amkzX3yd0QbfarZvNXbXbIBKN6V3wskkRvtgjqJGaF5oyNfxVlIJ&#10;K+nugsuAx80m9BNNz4RU63Uyo/FyItzaJycjeGQ69tdz9yLQDS0ZqJfv4DhlYvmuF3vb6GlhvQug&#10;69SoJ16HGtBopmYanpE4+2/3yer02K1+Aw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BPdRZs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488F3E61" w14:textId="77777777" w:rsidR="00DC5E66" w:rsidRPr="00C008FF" w:rsidRDefault="00DC5E66" w:rsidP="00DC5E66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3A58F67D" w14:textId="77777777" w:rsidR="00DC5E66" w:rsidRDefault="00DC5E66" w:rsidP="00DC5E6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584" behindDoc="0" locked="0" layoutInCell="1" allowOverlap="1" wp14:anchorId="4FED9DEB" wp14:editId="69D0181C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940" name="Flowchart: Connector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4FECB" w14:textId="77777777" w:rsidR="00DC5E66" w:rsidRPr="00C008FF" w:rsidRDefault="00DC5E66" w:rsidP="00DC5E66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D9DEB" id="Flowchart: Connector 940" o:spid="_x0000_s1252" type="#_x0000_t120" style="position:absolute;margin-left:129.9pt;margin-top:2.65pt;width:49.5pt;height:46.5pt;z-index:2528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D8h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IWqm82gbz7ZQHh6RIfSN7528rakad8KHR4HU6VRAmt7wQEssUMFhkDirAH/96TzaUwOSlrOW&#10;Jqfg/udOoOLMfLfUmpeT8/M4amlzPvs6pQ2+1WzfauyuWQOVbkLvhJNJjPbBHEWN0LzQkK/iraQS&#10;VtLdBZcBj5t16CeangmpVqtkRuPlRLizGycjeGQ69tdz9yLQDS0ZqJfv4ThlYvGuF3vb6GlhtQug&#10;69SoJ16HGtBopmYanpE4+2/3yer02C1/A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HTUPyF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01F4FECB" w14:textId="77777777" w:rsidR="00DC5E66" w:rsidRPr="00C008FF" w:rsidRDefault="00DC5E66" w:rsidP="00DC5E66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0512" behindDoc="0" locked="0" layoutInCell="1" allowOverlap="1" wp14:anchorId="6F39DEE8" wp14:editId="1A296A56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941" name="Flowchart: Connector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F5C02" w14:textId="77777777" w:rsidR="00DC5E66" w:rsidRPr="00C008FF" w:rsidRDefault="00DC5E66" w:rsidP="00DC5E66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9DEE8" id="Flowchart: Connector 941" o:spid="_x0000_s1253" type="#_x0000_t120" style="position:absolute;margin-left:-2.1pt;margin-top:5.15pt;width:49.5pt;height:46.5pt;z-index:2528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KK296x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2EDF5C02" w14:textId="77777777" w:rsidR="00DC5E66" w:rsidRPr="00C008FF" w:rsidRDefault="00DC5E66" w:rsidP="00DC5E66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>
        <w:t xml:space="preserve">                     </w:t>
      </w:r>
      <w:r w:rsidR="0050192B">
        <w:t>b, a</w:t>
      </w:r>
      <w:r>
        <w:t xml:space="preserve">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d, ε→ε            </m:t>
        </m:r>
      </m:oMath>
    </w:p>
    <w:p w14:paraId="29B29C03" w14:textId="1F2EDCC4" w:rsidR="00DC5E66" w:rsidRDefault="00BA249A" w:rsidP="00DC5E66">
      <w:r>
        <w:rPr>
          <w:noProof/>
        </w:rPr>
        <mc:AlternateContent>
          <mc:Choice Requires="wps">
            <w:drawing>
              <wp:anchor distT="0" distB="0" distL="114300" distR="114300" simplePos="0" relativeHeight="252813824" behindDoc="0" locked="0" layoutInCell="1" allowOverlap="1" wp14:anchorId="0399B7F3" wp14:editId="01DB4FB4">
                <wp:simplePos x="0" y="0"/>
                <wp:positionH relativeFrom="rightMargin">
                  <wp:posOffset>-635</wp:posOffset>
                </wp:positionH>
                <wp:positionV relativeFrom="paragraph">
                  <wp:posOffset>256540</wp:posOffset>
                </wp:positionV>
                <wp:extent cx="45719" cy="1859280"/>
                <wp:effectExtent l="76200" t="0" r="50165" b="64770"/>
                <wp:wrapNone/>
                <wp:docPr id="950" name="Straight Arrow Connector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59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CA01F" id="Straight Arrow Connector 950" o:spid="_x0000_s1026" type="#_x0000_t32" style="position:absolute;margin-left:-.05pt;margin-top:20.2pt;width:3.6pt;height:146.4pt;flip:x;z-index:2528138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" strokecolor="#024f75 [3204]" strokeweight="1pt">
                <v:stroke endarrow="block"/>
                <w10:wrap anchorx="margin"/>
              </v:shape>
            </w:pict>
          </mc:Fallback>
        </mc:AlternateContent>
      </w:r>
      <w:r w:rsidR="00DC5E66">
        <w:rPr>
          <w:noProof/>
        </w:rPr>
        <mc:AlternateContent>
          <mc:Choice Requires="wps">
            <w:drawing>
              <wp:anchor distT="0" distB="0" distL="114300" distR="114300" simplePos="0" relativeHeight="252804608" behindDoc="0" locked="0" layoutInCell="1" allowOverlap="1" wp14:anchorId="300EF982" wp14:editId="32CD92ED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943" name="Straight Arrow Connector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C693A" id="Straight Arrow Connector 943" o:spid="_x0000_s1026" type="#_x0000_t32" style="position:absolute;margin-left:49.4pt;margin-top:6.85pt;width:80pt;height:0;z-index:2528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DC5E66">
        <w:rPr>
          <w:noProof/>
        </w:rPr>
        <mc:AlternateContent>
          <mc:Choice Requires="wps">
            <w:drawing>
              <wp:anchor distT="0" distB="0" distL="114300" distR="114300" simplePos="0" relativeHeight="252805632" behindDoc="0" locked="0" layoutInCell="1" allowOverlap="1" wp14:anchorId="5205CB3A" wp14:editId="43525AD8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944" name="Straight Arrow Connector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1E8E1" id="Straight Arrow Connector 944" o:spid="_x0000_s1026" type="#_x0000_t32" style="position:absolute;margin-left:178.4pt;margin-top:3.85pt;width:71pt;height:0;z-index:2528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DC5E66">
        <w:rPr>
          <w:noProof/>
        </w:rPr>
        <mc:AlternateContent>
          <mc:Choice Requires="wps">
            <w:drawing>
              <wp:anchor distT="0" distB="0" distL="114300" distR="114300" simplePos="0" relativeHeight="252807680" behindDoc="0" locked="0" layoutInCell="1" allowOverlap="1" wp14:anchorId="4973E417" wp14:editId="7E02151A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945" name="Straight Arrow Connector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B99F8" id="Straight Arrow Connector 945" o:spid="_x0000_s1026" type="#_x0000_t32" style="position:absolute;margin-left:407.5pt;margin-top:6.8pt;width:71pt;height:0;z-index:2528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DC5E66">
        <w:rPr>
          <w:noProof/>
        </w:rPr>
        <mc:AlternateContent>
          <mc:Choice Requires="wps">
            <w:drawing>
              <wp:anchor distT="0" distB="0" distL="114300" distR="114300" simplePos="0" relativeHeight="252806656" behindDoc="0" locked="0" layoutInCell="1" allowOverlap="1" wp14:anchorId="30F082FA" wp14:editId="15DD8677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946" name="Straight Arrow Connector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B1988" id="Straight Arrow Connector 946" o:spid="_x0000_s1026" type="#_x0000_t32" style="position:absolute;margin-left:295.4pt;margin-top:6.85pt;width:71pt;height:0;z-index:2528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4417E2E6" w14:textId="77777777" w:rsidR="00DC5E66" w:rsidRPr="00107D30" w:rsidRDefault="00DC5E66" w:rsidP="00DC5E66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63687A27" w14:textId="6E3ED235" w:rsidR="00DC5E66" w:rsidRDefault="00DC5E66" w:rsidP="00DC5E66"/>
    <w:p w14:paraId="3A2319E3" w14:textId="6E8C0E78" w:rsidR="00DC5E66" w:rsidRDefault="00DC5E66" w:rsidP="00DC5E66">
      <w:r>
        <w:t>Current state: q</w:t>
      </w:r>
      <w:r w:rsidR="00851942">
        <w:t>1</w:t>
      </w:r>
      <w:r>
        <w:t xml:space="preserve">                                                                                                            </w:t>
      </w:r>
    </w:p>
    <w:p w14:paraId="6FA4ECA2" w14:textId="47CBBFDB" w:rsidR="00DC5E66" w:rsidRDefault="00DC5E66" w:rsidP="00A64EEF">
      <w:r>
        <w:t xml:space="preserve">Stack </w:t>
      </w:r>
    </w:p>
    <w:p w14:paraId="2516F485" w14:textId="7594D547" w:rsidR="00DC5E66" w:rsidRDefault="00DC5E66" w:rsidP="00DC5E66">
      <w:r>
        <w:t xml:space="preserve">                                                                                                                                             </w:t>
      </w:r>
    </w:p>
    <w:p w14:paraId="7CAF5AEB" w14:textId="03B0580F" w:rsidR="00DC5E66" w:rsidRDefault="00903667" w:rsidP="00DC5E66">
      <w:r>
        <w:rPr>
          <w:noProof/>
        </w:rPr>
        <mc:AlternateContent>
          <mc:Choice Requires="wps">
            <w:drawing>
              <wp:anchor distT="0" distB="0" distL="114300" distR="114300" simplePos="0" relativeHeight="252811776" behindDoc="0" locked="0" layoutInCell="1" allowOverlap="1" wp14:anchorId="546E6D9F" wp14:editId="4C86765D">
                <wp:simplePos x="0" y="0"/>
                <wp:positionH relativeFrom="margin">
                  <wp:posOffset>2033270</wp:posOffset>
                </wp:positionH>
                <wp:positionV relativeFrom="paragraph">
                  <wp:posOffset>80010</wp:posOffset>
                </wp:positionV>
                <wp:extent cx="317500" cy="0"/>
                <wp:effectExtent l="38100" t="76200" r="0" b="95250"/>
                <wp:wrapNone/>
                <wp:docPr id="948" name="Straight Arrow Connector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4A64A" id="Straight Arrow Connector 948" o:spid="_x0000_s1026" type="#_x0000_t32" style="position:absolute;margin-left:160.1pt;margin-top:6.3pt;width:25pt;height:0;flip:x;z-index:252811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7136" behindDoc="0" locked="0" layoutInCell="1" allowOverlap="1" wp14:anchorId="0EE4AA78" wp14:editId="4DDE3CB4">
                <wp:simplePos x="0" y="0"/>
                <wp:positionH relativeFrom="column">
                  <wp:posOffset>1625600</wp:posOffset>
                </wp:positionH>
                <wp:positionV relativeFrom="paragraph">
                  <wp:posOffset>3810</wp:posOffset>
                </wp:positionV>
                <wp:extent cx="406400" cy="323850"/>
                <wp:effectExtent l="0" t="0" r="12700" b="19050"/>
                <wp:wrapNone/>
                <wp:docPr id="956" name="Rectangle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33B72" w14:textId="2C9F4046" w:rsidR="00903667" w:rsidRDefault="00903667" w:rsidP="00903667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4AA78" id="Rectangle 956" o:spid="_x0000_s1261" style="position:absolute;margin-left:128pt;margin-top:.3pt;width:32pt;height:25.5pt;z-index:25282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" fillcolor="white [3201]" strokecolor="#34aba2 [3209]" strokeweight="2pt">
                <v:textbox>
                  <w:txbxContent>
                    <w:p w14:paraId="15A33B72" w14:textId="2C9F4046" w:rsidR="00903667" w:rsidRDefault="00903667" w:rsidP="00903667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AB0825">
        <w:rPr>
          <w:noProof/>
        </w:rPr>
        <mc:AlternateContent>
          <mc:Choice Requires="wps">
            <w:drawing>
              <wp:anchor distT="0" distB="0" distL="114300" distR="114300" simplePos="0" relativeHeight="252810752" behindDoc="0" locked="0" layoutInCell="1" allowOverlap="1" wp14:anchorId="0D0F3698" wp14:editId="45C90DC4">
                <wp:simplePos x="0" y="0"/>
                <wp:positionH relativeFrom="column">
                  <wp:posOffset>1631950</wp:posOffset>
                </wp:positionH>
                <wp:positionV relativeFrom="paragraph">
                  <wp:posOffset>263525</wp:posOffset>
                </wp:positionV>
                <wp:extent cx="406400" cy="323850"/>
                <wp:effectExtent l="0" t="0" r="12700" b="19050"/>
                <wp:wrapNone/>
                <wp:docPr id="949" name="Rectangle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1AD12" w14:textId="4A72AE8D" w:rsidR="00DC5E66" w:rsidRDefault="00903667" w:rsidP="00DC5E66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F3698" id="Rectangle 949" o:spid="_x0000_s1262" style="position:absolute;margin-left:128.5pt;margin-top:20.75pt;width:32pt;height:25.5pt;z-index:25281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" fillcolor="white [3201]" strokecolor="#34aba2 [3209]" strokeweight="2pt">
                <v:textbox>
                  <w:txbxContent>
                    <w:p w14:paraId="4F61AD12" w14:textId="4A72AE8D" w:rsidR="00DC5E66" w:rsidRDefault="00903667" w:rsidP="00DC5E66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6E3FE9F2" w14:textId="77777777" w:rsidR="00DC5E66" w:rsidRDefault="00DC5E66" w:rsidP="00DC5E66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24FEDD6E" w14:textId="66A0FB94" w:rsidR="00DC5E66" w:rsidRPr="00EA6C3F" w:rsidRDefault="00DC5E66" w:rsidP="00DC5E66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815872" behindDoc="0" locked="0" layoutInCell="1" allowOverlap="1" wp14:anchorId="1DA266BB" wp14:editId="7A4BC9BB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951" name="Flowchart: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96347" w14:textId="64260511" w:rsidR="00DC5E66" w:rsidRPr="00C008FF" w:rsidRDefault="00DC5E66" w:rsidP="00DC5E66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 w:rsidR="00890E9E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41A28F88" w14:textId="77777777" w:rsidR="00DC5E66" w:rsidRDefault="00DC5E66" w:rsidP="00DC5E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266BB" id="Flowchart: Connector 951" o:spid="_x0000_s1263" type="#_x0000_t120" style="position:absolute;margin-left:470.9pt;margin-top:7.3pt;width:49.5pt;height:46.5pt;z-index:2528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" fillcolor="#024f75 [3204]" strokecolor="#012639 [1604]" strokeweight="2pt">
                <v:textbox>
                  <w:txbxContent>
                    <w:p w14:paraId="71396347" w14:textId="64260511" w:rsidR="00DC5E66" w:rsidRPr="00C008FF" w:rsidRDefault="00DC5E66" w:rsidP="00DC5E66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 w:rsidR="00890E9E">
                        <w:rPr>
                          <w:color w:val="E7E6E6" w:themeColor="background2"/>
                        </w:rPr>
                        <w:t>5</w:t>
                      </w:r>
                    </w:p>
                    <w:p w14:paraId="41A28F88" w14:textId="77777777" w:rsidR="00DC5E66" w:rsidRDefault="00DC5E66" w:rsidP="00DC5E6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816896" behindDoc="0" locked="0" layoutInCell="1" allowOverlap="1" wp14:anchorId="4886F4CF" wp14:editId="7C6A75FF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952" name="Flowchart: Connector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A6C39" id="Flowchart: Connector 952" o:spid="_x0000_s1026" type="#_x0000_t120" style="position:absolute;margin-left:468pt;margin-top:2.85pt;width:56pt;height:55pt;z-index:25281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608189D2" w14:textId="77777777" w:rsidR="00DC5E66" w:rsidRPr="00903667" w:rsidRDefault="00DC5E66" w:rsidP="00DC5E66">
      <w:pPr>
        <w:rPr>
          <w:b w:val="0"/>
          <w:bCs/>
        </w:rPr>
      </w:pPr>
    </w:p>
    <w:p w14:paraId="6491145B" w14:textId="77777777" w:rsidR="00DC5E66" w:rsidRDefault="00DC5E66" w:rsidP="00DC5E66"/>
    <w:p w14:paraId="2CC6C372" w14:textId="77777777" w:rsidR="00DC5E66" w:rsidRPr="00107D30" w:rsidRDefault="00DC5E66" w:rsidP="00DC5E66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3C7F2D68" w14:textId="75FDC745" w:rsidR="003D547B" w:rsidRDefault="003D547B" w:rsidP="00DF027C"/>
    <w:p w14:paraId="23D28FC3" w14:textId="27E843DC" w:rsidR="003D547B" w:rsidRDefault="003D547B" w:rsidP="00DF027C"/>
    <w:p w14:paraId="7C8DBB0D" w14:textId="644DECDD" w:rsidR="003D547B" w:rsidRDefault="003D547B" w:rsidP="00DF027C"/>
    <w:p w14:paraId="1C84BFF7" w14:textId="2BC52CDD" w:rsidR="003D547B" w:rsidRDefault="003D547B" w:rsidP="00DF027C"/>
    <w:p w14:paraId="4656F4B9" w14:textId="10F74044" w:rsidR="003D547B" w:rsidRDefault="003D547B" w:rsidP="00DF027C"/>
    <w:p w14:paraId="7869291F" w14:textId="755B81D8" w:rsidR="003D547B" w:rsidRDefault="003D547B" w:rsidP="00DF027C"/>
    <w:p w14:paraId="2E4B6F0A" w14:textId="1EEF8FA0" w:rsidR="002A15CE" w:rsidRDefault="002A15CE" w:rsidP="002A15CE">
      <w:pPr>
        <w:rPr>
          <w:sz w:val="20"/>
          <w:szCs w:val="20"/>
        </w:rPr>
      </w:pPr>
    </w:p>
    <w:p w14:paraId="6765C16B" w14:textId="74806809" w:rsidR="002A15CE" w:rsidRDefault="002A15CE" w:rsidP="002A15CE">
      <w:pPr>
        <w:rPr>
          <w:sz w:val="20"/>
          <w:szCs w:val="20"/>
        </w:rPr>
      </w:pPr>
    </w:p>
    <w:p w14:paraId="0D9083E7" w14:textId="5A0534AB" w:rsidR="002A15CE" w:rsidRDefault="002A15CE" w:rsidP="002A15CE">
      <w:pPr>
        <w:rPr>
          <w:sz w:val="20"/>
          <w:szCs w:val="20"/>
        </w:rPr>
      </w:pPr>
    </w:p>
    <w:p w14:paraId="14C27ACF" w14:textId="5753F0BE" w:rsidR="002A15CE" w:rsidRDefault="009D3A2D" w:rsidP="002A15CE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81A99D0" w14:textId="2F8BABC9" w:rsidR="00B56365" w:rsidRDefault="00B56365" w:rsidP="002A15CE">
      <w:pPr>
        <w:rPr>
          <w:sz w:val="20"/>
          <w:szCs w:val="20"/>
        </w:rPr>
      </w:pPr>
    </w:p>
    <w:p w14:paraId="1C4A152A" w14:textId="502B0ABE" w:rsidR="00B56365" w:rsidRDefault="00B56365" w:rsidP="002A15CE">
      <w:pPr>
        <w:rPr>
          <w:sz w:val="20"/>
          <w:szCs w:val="20"/>
        </w:rPr>
      </w:pPr>
    </w:p>
    <w:p w14:paraId="1E47EE7F" w14:textId="48953EF3" w:rsidR="00AE1211" w:rsidRDefault="00AE1211" w:rsidP="002A15CE">
      <w:pPr>
        <w:rPr>
          <w:sz w:val="20"/>
          <w:szCs w:val="20"/>
        </w:rPr>
      </w:pPr>
    </w:p>
    <w:p w14:paraId="209CCEB0" w14:textId="3AB20AAF" w:rsidR="00AE1211" w:rsidRDefault="00AE1211" w:rsidP="002A15CE">
      <w:pPr>
        <w:rPr>
          <w:sz w:val="20"/>
          <w:szCs w:val="20"/>
        </w:rPr>
      </w:pPr>
    </w:p>
    <w:p w14:paraId="5B509FC2" w14:textId="77777777" w:rsidR="00AE1211" w:rsidRDefault="00AE1211" w:rsidP="002A15CE">
      <w:pPr>
        <w:rPr>
          <w:sz w:val="20"/>
          <w:szCs w:val="20"/>
        </w:rPr>
      </w:pPr>
    </w:p>
    <w:p w14:paraId="4313FC06" w14:textId="515028FF" w:rsidR="00903667" w:rsidRDefault="00903667" w:rsidP="002A15CE">
      <w:pPr>
        <w:rPr>
          <w:sz w:val="20"/>
          <w:szCs w:val="20"/>
        </w:rPr>
      </w:pPr>
    </w:p>
    <w:p w14:paraId="261607FD" w14:textId="21F9F593" w:rsidR="00903667" w:rsidRDefault="00903667" w:rsidP="00903667">
      <w:r w:rsidRPr="00DC5E66">
        <w:rPr>
          <w:highlight w:val="yellow"/>
        </w:rPr>
        <w:t xml:space="preserve">Time </w:t>
      </w:r>
      <w:r w:rsidR="00093F12">
        <w:t>3</w:t>
      </w:r>
    </w:p>
    <w:p w14:paraId="363D2DB5" w14:textId="77777777" w:rsidR="00903667" w:rsidRPr="00EA6C3F" w:rsidRDefault="00903667" w:rsidP="00903667">
      <w:pPr>
        <w:rPr>
          <w:u w:val="single"/>
        </w:rPr>
      </w:pPr>
    </w:p>
    <w:p w14:paraId="640F4674" w14:textId="6D4DB1DA" w:rsidR="00903667" w:rsidRDefault="00BA249A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2829184" behindDoc="0" locked="0" layoutInCell="1" allowOverlap="1" wp14:anchorId="2DFD526C" wp14:editId="1EDB6FF1">
                <wp:simplePos x="0" y="0"/>
                <wp:positionH relativeFrom="column">
                  <wp:posOffset>472440</wp:posOffset>
                </wp:positionH>
                <wp:positionV relativeFrom="paragraph">
                  <wp:posOffset>220345</wp:posOffset>
                </wp:positionV>
                <wp:extent cx="2827020" cy="361950"/>
                <wp:effectExtent l="0" t="0" r="11430" b="19050"/>
                <wp:wrapNone/>
                <wp:docPr id="642" name="Rectangl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AF957" w14:textId="02C0CF22" w:rsidR="00903667" w:rsidRDefault="00903667" w:rsidP="00903667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D526C" id="Rectangle 642" o:spid="_x0000_s1264" style="position:absolute;margin-left:37.2pt;margin-top:17.35pt;width:222.6pt;height:28.5pt;z-index:25282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" fillcolor="white [3201]" strokecolor="#34aba2 [3209]" strokeweight="2pt">
                <v:textbox>
                  <w:txbxContent>
                    <w:p w14:paraId="4DCAF957" w14:textId="02C0CF22" w:rsidR="00903667" w:rsidRDefault="00903667" w:rsidP="00903667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  </w:t>
                      </w:r>
                    </w:p>
                  </w:txbxContent>
                </v:textbox>
              </v:rect>
            </w:pict>
          </mc:Fallback>
        </mc:AlternateContent>
      </w:r>
      <w:r w:rsidR="00903667">
        <w:rPr>
          <w:noProof/>
        </w:rPr>
        <mc:AlternateContent>
          <mc:Choice Requires="wps">
            <w:drawing>
              <wp:anchor distT="0" distB="0" distL="114300" distR="114300" simplePos="0" relativeHeight="252830208" behindDoc="0" locked="0" layoutInCell="1" allowOverlap="1" wp14:anchorId="66B79A7A" wp14:editId="599742A7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641" name="Straight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FE811" id="Straight Connector 641" o:spid="_x0000_s1026" style="position:absolute;z-index:2528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</w:p>
    <w:p w14:paraId="390EB7D8" w14:textId="558D7059" w:rsidR="00903667" w:rsidRDefault="00903667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2838400" behindDoc="0" locked="0" layoutInCell="1" allowOverlap="1" wp14:anchorId="7F5B3210" wp14:editId="2E1BFCDF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644" name="Straight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92290" id="Straight Connector 644" o:spid="_x0000_s1026" style="position:absolute;z-index:2528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376" behindDoc="0" locked="0" layoutInCell="1" allowOverlap="1" wp14:anchorId="5ACC09EC" wp14:editId="60A59779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645" name="Straight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E9650B" id="Straight Connector 645" o:spid="_x0000_s1026" style="position:absolute;z-index:2528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352" behindDoc="0" locked="0" layoutInCell="1" allowOverlap="1" wp14:anchorId="4BB0D6A5" wp14:editId="5A27620A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646" name="Straight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F04CC" id="Straight Connector 646" o:spid="_x0000_s1026" style="position:absolute;z-index:2528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5328" behindDoc="0" locked="0" layoutInCell="1" allowOverlap="1" wp14:anchorId="33E8FB44" wp14:editId="0BFC2D2F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647" name="Straight Connector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9408E" id="Straight Connector 647" o:spid="_x0000_s1026" style="position:absolute;z-index:2528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280" behindDoc="0" locked="0" layoutInCell="1" allowOverlap="1" wp14:anchorId="645E1081" wp14:editId="07AC1A0E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648" name="Straight Connector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3D219B" id="Straight Connector 648" o:spid="_x0000_s1026" style="position:absolute;z-index:2528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4304" behindDoc="0" locked="0" layoutInCell="1" allowOverlap="1" wp14:anchorId="707041DB" wp14:editId="1D9B664C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649" name="Straight Connector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88A58" id="Straight Connector 649" o:spid="_x0000_s1026" style="position:absolute;z-index:2528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256" behindDoc="0" locked="0" layoutInCell="1" allowOverlap="1" wp14:anchorId="6DB02F46" wp14:editId="1B127D14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687" name="Straight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4511A6" id="Straight Connector 687" o:spid="_x0000_s1026" style="position:absolute;z-index:2528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1232" behindDoc="0" locked="0" layoutInCell="1" allowOverlap="1" wp14:anchorId="2F552A6E" wp14:editId="71498058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712" name="Straight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86DEF5" id="Straight Connector 712" o:spid="_x0000_s1026" style="position:absolute;z-index:25283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>
        <w:t>Input</w:t>
      </w:r>
      <w:r>
        <w:rPr>
          <w:noProof/>
        </w:rPr>
        <w:t xml:space="preserve"> </w:t>
      </w:r>
    </w:p>
    <w:p w14:paraId="04AF9BEF" w14:textId="77777777" w:rsidR="00903667" w:rsidRDefault="00903667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2849664" behindDoc="0" locked="0" layoutInCell="1" allowOverlap="1" wp14:anchorId="2BCDADA0" wp14:editId="4AD18B1B">
                <wp:simplePos x="0" y="0"/>
                <wp:positionH relativeFrom="column">
                  <wp:posOffset>985520</wp:posOffset>
                </wp:positionH>
                <wp:positionV relativeFrom="paragraph">
                  <wp:posOffset>92075</wp:posOffset>
                </wp:positionV>
                <wp:extent cx="12700" cy="285750"/>
                <wp:effectExtent l="57150" t="38100" r="63500" b="19050"/>
                <wp:wrapNone/>
                <wp:docPr id="735" name="Straight Arrow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40E6B" id="Straight Arrow Connector 735" o:spid="_x0000_s1026" type="#_x0000_t32" style="position:absolute;margin-left:77.6pt;margin-top:7.25pt;width:1pt;height:22.5pt;flip:y;z-index:2528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" strokecolor="#024f75 [3204]" strokeweight="1pt">
                <v:stroke endarrow="block"/>
              </v:shape>
            </w:pict>
          </mc:Fallback>
        </mc:AlternateContent>
      </w:r>
    </w:p>
    <w:p w14:paraId="5FFDD7B8" w14:textId="3AE10162" w:rsidR="00903667" w:rsidRDefault="006A0A2F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3210112" behindDoc="0" locked="0" layoutInCell="1" allowOverlap="1" wp14:anchorId="70913196" wp14:editId="0AC098EF">
                <wp:simplePos x="0" y="0"/>
                <wp:positionH relativeFrom="column">
                  <wp:posOffset>3261360</wp:posOffset>
                </wp:positionH>
                <wp:positionV relativeFrom="paragraph">
                  <wp:posOffset>5080</wp:posOffset>
                </wp:positionV>
                <wp:extent cx="1059180" cy="336550"/>
                <wp:effectExtent l="0" t="0" r="26670" b="25400"/>
                <wp:wrapNone/>
                <wp:docPr id="1201" name="Flowchart: Connector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5CB7D" id="Flowchart: Connector 1201" o:spid="_x0000_s1026" type="#_x0000_t120" style="position:absolute;margin-left:256.8pt;margin-top:.4pt;width:83.4pt;height:26.5pt;z-index:25321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" filled="f" strokecolor="#c00000" strokeweight="2pt"/>
            </w:pict>
          </mc:Fallback>
        </mc:AlternateContent>
      </w:r>
      <w:r w:rsidR="00903667"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 w:rsidR="00903667">
        <w:t>,</w:t>
      </w:r>
      <w:r w:rsidR="00903667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903667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 w:rsidR="00903667">
        <w:t xml:space="preserve">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28499B04" w14:textId="2D9EA9B3" w:rsidR="00903667" w:rsidRDefault="00903667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2854784" behindDoc="0" locked="0" layoutInCell="1" allowOverlap="1" wp14:anchorId="3CE12B02" wp14:editId="253BCF75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736" name="Arrow: Curved Down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A7FE12" id="Arrow: Curved Down 736" o:spid="_x0000_s1026" type="#_x0000_t105" style="position:absolute;margin-left:387.5pt;margin-top:.5pt;width:15pt;height:19pt;z-index:25285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640" behindDoc="0" locked="0" layoutInCell="1" allowOverlap="1" wp14:anchorId="02928C48" wp14:editId="4B1C524A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737" name="Arrow: Curved Down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2B4969" id="Arrow: Curved Down 737" o:spid="_x0000_s1026" type="#_x0000_t105" style="position:absolute;margin-left:266.9pt;margin-top:3.15pt;width:15pt;height:19pt;z-index:25284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2ACCB4E2" w14:textId="3BF2DB4D" w:rsidR="00903667" w:rsidRDefault="00903667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2852736" behindDoc="0" locked="0" layoutInCell="1" allowOverlap="1" wp14:anchorId="188DBA34" wp14:editId="102D14CA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758" name="Flowchart: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C5B10" w14:textId="77777777" w:rsidR="00903667" w:rsidRPr="00C008FF" w:rsidRDefault="00903667" w:rsidP="00903667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00CE7A90" w14:textId="77777777" w:rsidR="00903667" w:rsidRDefault="00903667" w:rsidP="009036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DBA34" id="Flowchart: Connector 758" o:spid="_x0000_s1265" type="#_x0000_t120" style="position:absolute;margin-left:472.9pt;margin-top:5.3pt;width:49.5pt;height:46.5pt;z-index:2528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" fillcolor="#024f75 [3204]" strokecolor="#012639 [1604]" strokeweight="2pt">
                <v:textbox>
                  <w:txbxContent>
                    <w:p w14:paraId="7ECC5B10" w14:textId="77777777" w:rsidR="00903667" w:rsidRPr="00C008FF" w:rsidRDefault="00903667" w:rsidP="00903667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00CE7A90" w14:textId="77777777" w:rsidR="00903667" w:rsidRDefault="00903667" w:rsidP="009036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$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1472" behindDoc="0" locked="0" layoutInCell="1" allowOverlap="1" wp14:anchorId="2C835031" wp14:editId="44A8343A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759" name="Flowchart: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0A2A2" w14:textId="77777777" w:rsidR="00903667" w:rsidRPr="00C008FF" w:rsidRDefault="00903667" w:rsidP="00903667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26ABDCCC" w14:textId="77777777" w:rsidR="00903667" w:rsidRDefault="00903667" w:rsidP="009036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35031" id="Flowchart: Connector 759" o:spid="_x0000_s1266" type="#_x0000_t120" style="position:absolute;margin-left:365.9pt;margin-top:6.15pt;width:49.5pt;height:46.5pt;z-index:2528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" fillcolor="#024f75 [3204]" strokecolor="#012639 [1604]" strokeweight="2pt">
                <v:textbox>
                  <w:txbxContent>
                    <w:p w14:paraId="0C40A2A2" w14:textId="77777777" w:rsidR="00903667" w:rsidRPr="00C008FF" w:rsidRDefault="00903667" w:rsidP="00903667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26ABDCCC" w14:textId="77777777" w:rsidR="00903667" w:rsidRDefault="00903667" w:rsidP="009036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2496" behindDoc="0" locked="0" layoutInCell="1" allowOverlap="1" wp14:anchorId="03E87967" wp14:editId="08862037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760" name="Flowchart: Connector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24914" w14:textId="77777777" w:rsidR="00903667" w:rsidRPr="00C008FF" w:rsidRDefault="00903667" w:rsidP="00903667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4BFA409F" w14:textId="77777777" w:rsidR="00903667" w:rsidRDefault="00903667" w:rsidP="009036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87967" id="Flowchart: Connector 760" o:spid="_x0000_s1267" type="#_x0000_t120" style="position:absolute;margin-left:249.4pt;margin-top:4.65pt;width:49.5pt;height:46.5pt;z-index:2528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1iPcQ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" fillcolor="#024f75 [3204]" strokecolor="#012639 [1604]" strokeweight="2pt">
                <v:textbox>
                  <w:txbxContent>
                    <w:p w14:paraId="2A424914" w14:textId="77777777" w:rsidR="00903667" w:rsidRPr="00C008FF" w:rsidRDefault="00903667" w:rsidP="00903667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4BFA409F" w14:textId="77777777" w:rsidR="00903667" w:rsidRDefault="00903667" w:rsidP="009036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520" behindDoc="0" locked="0" layoutInCell="1" allowOverlap="1" wp14:anchorId="1C8E8F83" wp14:editId="24244A8A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780" name="Flowchart: Connector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DE65E" w14:textId="77777777" w:rsidR="00903667" w:rsidRPr="00C008FF" w:rsidRDefault="00903667" w:rsidP="00903667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E8F83" id="Flowchart: Connector 780" o:spid="_x0000_s1268" type="#_x0000_t120" style="position:absolute;margin-left:129.9pt;margin-top:2.65pt;width:49.5pt;height:46.5pt;z-index:2528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nHC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VEzm0bbeLaF8vCIDKFvfO/kbU3VuBM+PAqkTqcC0vSGB1pigQoOg8RZBfjrT+fRnhqQtJy1&#10;NDkF9z93AhVn5rul1ryczGZx1NJmNv86pQ2+1WzfauyuWQOVbkLvhJNJjPbBHEWN0LzQkK/iraQS&#10;VtLdBZcBj5t16CeangmpVqtkRuPlRLizGycjeGQ69tdz9yLQDS0ZqJfv4ThlYvGuF3vb6GlhtQug&#10;69SoJ16HGtBopmYanpE4+2/3yer02C1/A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KTSccJ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5A8DE65E" w14:textId="77777777" w:rsidR="00903667" w:rsidRPr="00C008FF" w:rsidRDefault="00903667" w:rsidP="00903667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0448" behindDoc="0" locked="0" layoutInCell="1" allowOverlap="1" wp14:anchorId="1F4C6195" wp14:editId="5048559D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785" name="Flowchart: Connector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B9B23" w14:textId="77777777" w:rsidR="00903667" w:rsidRPr="00C008FF" w:rsidRDefault="00903667" w:rsidP="00903667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C6195" id="Flowchart: Connector 785" o:spid="_x0000_s1269" type="#_x0000_t120" style="position:absolute;margin-left:-2.1pt;margin-top:5.15pt;width:49.5pt;height:46.5pt;z-index:2528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HKwuU9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10CB9B23" w14:textId="77777777" w:rsidR="00903667" w:rsidRPr="00C008FF" w:rsidRDefault="00903667" w:rsidP="00903667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>
        <w:t xml:space="preserve">    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d, ε→ε            </m:t>
        </m:r>
      </m:oMath>
    </w:p>
    <w:p w14:paraId="0A440012" w14:textId="1EA58553" w:rsidR="00903667" w:rsidRDefault="00BA249A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2853760" behindDoc="0" locked="0" layoutInCell="1" allowOverlap="1" wp14:anchorId="65BB0B33" wp14:editId="69DD9A9C">
                <wp:simplePos x="0" y="0"/>
                <wp:positionH relativeFrom="rightMargin">
                  <wp:posOffset>7620</wp:posOffset>
                </wp:positionH>
                <wp:positionV relativeFrom="paragraph">
                  <wp:posOffset>258445</wp:posOffset>
                </wp:positionV>
                <wp:extent cx="45719" cy="1813560"/>
                <wp:effectExtent l="76200" t="0" r="50165" b="53340"/>
                <wp:wrapNone/>
                <wp:docPr id="838" name="Straight Arrow Connector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13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B58BD" id="Straight Arrow Connector 838" o:spid="_x0000_s1026" type="#_x0000_t32" style="position:absolute;margin-left:.6pt;margin-top:20.35pt;width:3.6pt;height:142.8pt;flip:x;z-index:2528537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" strokecolor="#024f75 [3204]" strokeweight="1pt">
                <v:stroke endarrow="block"/>
                <w10:wrap anchorx="margin"/>
              </v:shape>
            </w:pict>
          </mc:Fallback>
        </mc:AlternateContent>
      </w:r>
      <w:r w:rsidR="00903667">
        <w:rPr>
          <w:noProof/>
        </w:rPr>
        <mc:AlternateContent>
          <mc:Choice Requires="wps">
            <w:drawing>
              <wp:anchor distT="0" distB="0" distL="114300" distR="114300" simplePos="0" relativeHeight="252844544" behindDoc="0" locked="0" layoutInCell="1" allowOverlap="1" wp14:anchorId="199BC8A9" wp14:editId="2A8077A9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797" name="Straight Arrow Connector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CAEA" id="Straight Arrow Connector 797" o:spid="_x0000_s1026" type="#_x0000_t32" style="position:absolute;margin-left:49.4pt;margin-top:6.85pt;width:80pt;height:0;z-index:2528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903667">
        <w:rPr>
          <w:noProof/>
        </w:rPr>
        <mc:AlternateContent>
          <mc:Choice Requires="wps">
            <w:drawing>
              <wp:anchor distT="0" distB="0" distL="114300" distR="114300" simplePos="0" relativeHeight="252845568" behindDoc="0" locked="0" layoutInCell="1" allowOverlap="1" wp14:anchorId="751F188F" wp14:editId="44FE0AE1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815" name="Straight Arrow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0E274" id="Straight Arrow Connector 815" o:spid="_x0000_s1026" type="#_x0000_t32" style="position:absolute;margin-left:178.4pt;margin-top:3.85pt;width:71pt;height:0;z-index:2528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903667">
        <w:rPr>
          <w:noProof/>
        </w:rPr>
        <mc:AlternateContent>
          <mc:Choice Requires="wps">
            <w:drawing>
              <wp:anchor distT="0" distB="0" distL="114300" distR="114300" simplePos="0" relativeHeight="252847616" behindDoc="0" locked="0" layoutInCell="1" allowOverlap="1" wp14:anchorId="60F426FD" wp14:editId="11889C2B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817" name="Straight Arrow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95A74" id="Straight Arrow Connector 817" o:spid="_x0000_s1026" type="#_x0000_t32" style="position:absolute;margin-left:407.5pt;margin-top:6.8pt;width:71pt;height:0;z-index:2528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903667">
        <w:rPr>
          <w:noProof/>
        </w:rPr>
        <mc:AlternateContent>
          <mc:Choice Requires="wps">
            <w:drawing>
              <wp:anchor distT="0" distB="0" distL="114300" distR="114300" simplePos="0" relativeHeight="252846592" behindDoc="0" locked="0" layoutInCell="1" allowOverlap="1" wp14:anchorId="40DBD272" wp14:editId="4C253B6D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831" name="Straight Arrow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68301" id="Straight Arrow Connector 831" o:spid="_x0000_s1026" type="#_x0000_t32" style="position:absolute;margin-left:295.4pt;margin-top:6.85pt;width:71pt;height:0;z-index:2528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6DC36E54" w14:textId="77777777" w:rsidR="00903667" w:rsidRPr="00107D30" w:rsidRDefault="00903667" w:rsidP="00903667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7D6C8AC4" w14:textId="5EA5EDED" w:rsidR="00903667" w:rsidRDefault="00903667" w:rsidP="00903667"/>
    <w:p w14:paraId="481483F4" w14:textId="7DFBDBCC" w:rsidR="00903667" w:rsidRDefault="00A64EEF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2864000" behindDoc="0" locked="0" layoutInCell="1" allowOverlap="1" wp14:anchorId="7AE0CF82" wp14:editId="5EE08782">
                <wp:simplePos x="0" y="0"/>
                <wp:positionH relativeFrom="column">
                  <wp:posOffset>1600200</wp:posOffset>
                </wp:positionH>
                <wp:positionV relativeFrom="paragraph">
                  <wp:posOffset>203835</wp:posOffset>
                </wp:positionV>
                <wp:extent cx="406400" cy="323850"/>
                <wp:effectExtent l="0" t="0" r="12700" b="19050"/>
                <wp:wrapNone/>
                <wp:docPr id="842" name="Rectangle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78CBD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0CF82" id="Rectangle 842" o:spid="_x0000_s1270" style="position:absolute;margin-left:126pt;margin-top:16.05pt;width:32pt;height:25.5pt;z-index:25286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" fillcolor="white [3201]" strokecolor="#34aba2 [3209]" strokeweight="2pt">
                <v:textbox>
                  <w:txbxContent>
                    <w:p w14:paraId="3FE78CBD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903667">
        <w:t>Current state: q</w:t>
      </w:r>
      <w:r>
        <w:t>2</w:t>
      </w:r>
      <w:r w:rsidR="00903667">
        <w:t xml:space="preserve">                                                                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</m:oMath>
    </w:p>
    <w:p w14:paraId="56170021" w14:textId="45A9708B" w:rsidR="00903667" w:rsidRDefault="00A64EEF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2851712" behindDoc="0" locked="0" layoutInCell="1" allowOverlap="1" wp14:anchorId="03DA37C1" wp14:editId="319D9CCA">
                <wp:simplePos x="0" y="0"/>
                <wp:positionH relativeFrom="margin">
                  <wp:posOffset>1978660</wp:posOffset>
                </wp:positionH>
                <wp:positionV relativeFrom="paragraph">
                  <wp:posOffset>53340</wp:posOffset>
                </wp:positionV>
                <wp:extent cx="317500" cy="0"/>
                <wp:effectExtent l="38100" t="76200" r="0" b="95250"/>
                <wp:wrapNone/>
                <wp:docPr id="835" name="Straight Arrow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34EA9" id="Straight Arrow Connector 835" o:spid="_x0000_s1026" type="#_x0000_t32" style="position:absolute;margin-left:155.8pt;margin-top:4.2pt;width:25pt;height:0;flip:x;z-index:252851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1952" behindDoc="0" locked="0" layoutInCell="1" allowOverlap="1" wp14:anchorId="6A2FDFA9" wp14:editId="40CD77B3">
                <wp:simplePos x="0" y="0"/>
                <wp:positionH relativeFrom="column">
                  <wp:posOffset>1600200</wp:posOffset>
                </wp:positionH>
                <wp:positionV relativeFrom="paragraph">
                  <wp:posOffset>182880</wp:posOffset>
                </wp:positionV>
                <wp:extent cx="406400" cy="339090"/>
                <wp:effectExtent l="0" t="0" r="12700" b="22860"/>
                <wp:wrapNone/>
                <wp:docPr id="841" name="Rectangle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C73DF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FDFA9" id="Rectangle 841" o:spid="_x0000_s1271" style="position:absolute;margin-left:126pt;margin-top:14.4pt;width:32pt;height:26.7pt;z-index:25286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" fillcolor="white [3201]" strokecolor="#34aba2 [3209]" strokeweight="2pt">
                <v:textbox>
                  <w:txbxContent>
                    <w:p w14:paraId="27DC73DF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903667">
        <w:t>Stac</w:t>
      </w:r>
      <w:r>
        <w:t>k</w:t>
      </w:r>
    </w:p>
    <w:p w14:paraId="4B6CDFAF" w14:textId="0150DB24" w:rsidR="00903667" w:rsidRDefault="00903667" w:rsidP="00903667">
      <w:r>
        <w:t xml:space="preserve">                                                                                                                                             </w:t>
      </w:r>
    </w:p>
    <w:p w14:paraId="2ACE136B" w14:textId="53138B0D" w:rsidR="00903667" w:rsidRDefault="00903667" w:rsidP="00903667">
      <w:r>
        <w:rPr>
          <w:noProof/>
        </w:rPr>
        <mc:AlternateContent>
          <mc:Choice Requires="wps">
            <w:drawing>
              <wp:anchor distT="0" distB="0" distL="114300" distR="114300" simplePos="0" relativeHeight="252859904" behindDoc="0" locked="0" layoutInCell="1" allowOverlap="1" wp14:anchorId="50A14677" wp14:editId="56193412">
                <wp:simplePos x="0" y="0"/>
                <wp:positionH relativeFrom="column">
                  <wp:posOffset>1625600</wp:posOffset>
                </wp:positionH>
                <wp:positionV relativeFrom="paragraph">
                  <wp:posOffset>3810</wp:posOffset>
                </wp:positionV>
                <wp:extent cx="406400" cy="323850"/>
                <wp:effectExtent l="0" t="0" r="12700" b="19050"/>
                <wp:wrapNone/>
                <wp:docPr id="836" name="Rectangle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13891" w14:textId="77777777" w:rsidR="00903667" w:rsidRDefault="00903667" w:rsidP="00903667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14677" id="Rectangle 836" o:spid="_x0000_s1272" style="position:absolute;margin-left:128pt;margin-top:.3pt;width:32pt;height:25.5pt;z-index:25285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" fillcolor="white [3201]" strokecolor="#34aba2 [3209]" strokeweight="2pt">
                <v:textbox>
                  <w:txbxContent>
                    <w:p w14:paraId="5B113891" w14:textId="77777777" w:rsidR="00903667" w:rsidRDefault="00903667" w:rsidP="00903667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0688" behindDoc="0" locked="0" layoutInCell="1" allowOverlap="1" wp14:anchorId="1FEF8583" wp14:editId="3E18BF25">
                <wp:simplePos x="0" y="0"/>
                <wp:positionH relativeFrom="column">
                  <wp:posOffset>1631950</wp:posOffset>
                </wp:positionH>
                <wp:positionV relativeFrom="paragraph">
                  <wp:posOffset>263525</wp:posOffset>
                </wp:positionV>
                <wp:extent cx="406400" cy="323850"/>
                <wp:effectExtent l="0" t="0" r="12700" b="19050"/>
                <wp:wrapNone/>
                <wp:docPr id="837" name="Rectangle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3F788" w14:textId="77777777" w:rsidR="00903667" w:rsidRDefault="00903667" w:rsidP="00903667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F8583" id="Rectangle 837" o:spid="_x0000_s1273" style="position:absolute;margin-left:128.5pt;margin-top:20.75pt;width:32pt;height:25.5pt;z-index:25285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" fillcolor="white [3201]" strokecolor="#34aba2 [3209]" strokeweight="2pt">
                <v:textbox>
                  <w:txbxContent>
                    <w:p w14:paraId="3EB3F788" w14:textId="77777777" w:rsidR="00903667" w:rsidRDefault="00903667" w:rsidP="00903667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3ECBB75A" w14:textId="77777777" w:rsidR="00903667" w:rsidRDefault="00903667" w:rsidP="00903667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2845DC7A" w14:textId="77777777" w:rsidR="00903667" w:rsidRPr="00EA6C3F" w:rsidRDefault="00903667" w:rsidP="00903667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855808" behindDoc="0" locked="0" layoutInCell="1" allowOverlap="1" wp14:anchorId="2AD352F3" wp14:editId="0821EE6D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839" name="Flowchart: Connector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BE29E" w14:textId="6AAB9FF3" w:rsidR="00903667" w:rsidRPr="00C008FF" w:rsidRDefault="00903667" w:rsidP="00903667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 w:rsidR="00890E9E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43A18271" w14:textId="77777777" w:rsidR="00903667" w:rsidRDefault="00903667" w:rsidP="009036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352F3" id="Flowchart: Connector 839" o:spid="_x0000_s1274" type="#_x0000_t120" style="position:absolute;margin-left:470.9pt;margin-top:7.3pt;width:49.5pt;height:46.5pt;z-index:2528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vW3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" fillcolor="#024f75 [3204]" strokecolor="#012639 [1604]" strokeweight="2pt">
                <v:textbox>
                  <w:txbxContent>
                    <w:p w14:paraId="192BE29E" w14:textId="6AAB9FF3" w:rsidR="00903667" w:rsidRPr="00C008FF" w:rsidRDefault="00903667" w:rsidP="00903667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 w:rsidR="00890E9E">
                        <w:rPr>
                          <w:color w:val="E7E6E6" w:themeColor="background2"/>
                        </w:rPr>
                        <w:t>5</w:t>
                      </w:r>
                    </w:p>
                    <w:p w14:paraId="43A18271" w14:textId="77777777" w:rsidR="00903667" w:rsidRDefault="00903667" w:rsidP="009036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856832" behindDoc="0" locked="0" layoutInCell="1" allowOverlap="1" wp14:anchorId="18C47D47" wp14:editId="4506D0AE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840" name="Flowchart: Connector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A1946" id="Flowchart: Connector 840" o:spid="_x0000_s1026" type="#_x0000_t120" style="position:absolute;margin-left:468pt;margin-top:2.85pt;width:56pt;height:55pt;z-index:25285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1B27F390" w14:textId="77777777" w:rsidR="00903667" w:rsidRDefault="00903667" w:rsidP="00903667"/>
    <w:p w14:paraId="66D3A9CF" w14:textId="612657D1" w:rsidR="00903667" w:rsidRDefault="00903667" w:rsidP="002A15CE">
      <w:pPr>
        <w:rPr>
          <w:sz w:val="20"/>
          <w:szCs w:val="20"/>
        </w:rPr>
      </w:pPr>
    </w:p>
    <w:p w14:paraId="1703E32A" w14:textId="0B2E8DDD" w:rsidR="00903667" w:rsidRDefault="00903667" w:rsidP="002A15CE">
      <w:pPr>
        <w:rPr>
          <w:sz w:val="20"/>
          <w:szCs w:val="20"/>
        </w:rPr>
      </w:pPr>
    </w:p>
    <w:p w14:paraId="14051554" w14:textId="220FFA47" w:rsidR="00903667" w:rsidRDefault="00903667" w:rsidP="002A15CE">
      <w:pPr>
        <w:rPr>
          <w:sz w:val="20"/>
          <w:szCs w:val="20"/>
        </w:rPr>
      </w:pPr>
    </w:p>
    <w:p w14:paraId="5A014990" w14:textId="7E6FF5FF" w:rsidR="00903667" w:rsidRDefault="00903667" w:rsidP="002A15CE">
      <w:pPr>
        <w:rPr>
          <w:sz w:val="20"/>
          <w:szCs w:val="20"/>
        </w:rPr>
      </w:pPr>
    </w:p>
    <w:p w14:paraId="283D2BED" w14:textId="2CA33A10" w:rsidR="00903667" w:rsidRDefault="00903667" w:rsidP="002A15CE">
      <w:pPr>
        <w:rPr>
          <w:sz w:val="20"/>
          <w:szCs w:val="20"/>
        </w:rPr>
      </w:pPr>
    </w:p>
    <w:p w14:paraId="0CF741B2" w14:textId="30F290AD" w:rsidR="00A64EEF" w:rsidRDefault="00A64EEF" w:rsidP="002A15CE">
      <w:pPr>
        <w:rPr>
          <w:sz w:val="20"/>
          <w:szCs w:val="20"/>
        </w:rPr>
      </w:pPr>
    </w:p>
    <w:p w14:paraId="64A4F771" w14:textId="27B5858A" w:rsidR="00A64EEF" w:rsidRDefault="00A64EEF" w:rsidP="002A15CE">
      <w:pPr>
        <w:rPr>
          <w:sz w:val="20"/>
          <w:szCs w:val="20"/>
        </w:rPr>
      </w:pPr>
    </w:p>
    <w:p w14:paraId="79D0D0A7" w14:textId="5AE1887C" w:rsidR="00A64EEF" w:rsidRDefault="00A64EEF" w:rsidP="002A15CE">
      <w:pPr>
        <w:rPr>
          <w:sz w:val="20"/>
          <w:szCs w:val="20"/>
        </w:rPr>
      </w:pPr>
    </w:p>
    <w:p w14:paraId="193DD397" w14:textId="73EB19D3" w:rsidR="00A64EEF" w:rsidRDefault="00A64EEF" w:rsidP="002A15CE">
      <w:pPr>
        <w:rPr>
          <w:sz w:val="20"/>
          <w:szCs w:val="20"/>
        </w:rPr>
      </w:pPr>
    </w:p>
    <w:p w14:paraId="1D4AA8EB" w14:textId="543EFD30" w:rsidR="00A64EEF" w:rsidRDefault="00A64EEF" w:rsidP="002A15CE">
      <w:pPr>
        <w:rPr>
          <w:sz w:val="20"/>
          <w:szCs w:val="20"/>
        </w:rPr>
      </w:pPr>
    </w:p>
    <w:p w14:paraId="0F83EEA9" w14:textId="5367832A" w:rsidR="00A64EEF" w:rsidRDefault="00A64EEF" w:rsidP="002A15CE">
      <w:pPr>
        <w:rPr>
          <w:sz w:val="20"/>
          <w:szCs w:val="20"/>
        </w:rPr>
      </w:pPr>
    </w:p>
    <w:p w14:paraId="451FBDD2" w14:textId="6DC1F9C7" w:rsidR="00A64EEF" w:rsidRDefault="00A64EEF" w:rsidP="002A15CE">
      <w:pPr>
        <w:rPr>
          <w:sz w:val="20"/>
          <w:szCs w:val="20"/>
        </w:rPr>
      </w:pPr>
    </w:p>
    <w:p w14:paraId="459834FD" w14:textId="7B35A4C0" w:rsidR="00A64EEF" w:rsidRDefault="00A64EEF" w:rsidP="002A15CE">
      <w:pPr>
        <w:rPr>
          <w:sz w:val="20"/>
          <w:szCs w:val="20"/>
        </w:rPr>
      </w:pPr>
    </w:p>
    <w:p w14:paraId="53FE4798" w14:textId="5D0D7725" w:rsidR="00A64EEF" w:rsidRDefault="00A64EEF" w:rsidP="002A15CE">
      <w:pPr>
        <w:rPr>
          <w:sz w:val="20"/>
          <w:szCs w:val="20"/>
        </w:rPr>
      </w:pPr>
    </w:p>
    <w:p w14:paraId="68A0B9FB" w14:textId="790BAF77" w:rsidR="00A64EEF" w:rsidRDefault="00A64EEF" w:rsidP="002A15CE">
      <w:pPr>
        <w:rPr>
          <w:sz w:val="20"/>
          <w:szCs w:val="20"/>
        </w:rPr>
      </w:pPr>
    </w:p>
    <w:p w14:paraId="50576DE7" w14:textId="4520128E" w:rsidR="00A64EEF" w:rsidRDefault="00A64EEF" w:rsidP="002A15CE">
      <w:pPr>
        <w:rPr>
          <w:sz w:val="20"/>
          <w:szCs w:val="20"/>
        </w:rPr>
      </w:pPr>
    </w:p>
    <w:p w14:paraId="7A74B10B" w14:textId="69B8DC91" w:rsidR="00A64EEF" w:rsidRDefault="00A64EEF" w:rsidP="002A15CE">
      <w:pPr>
        <w:rPr>
          <w:sz w:val="20"/>
          <w:szCs w:val="20"/>
        </w:rPr>
      </w:pPr>
    </w:p>
    <w:p w14:paraId="73F2A454" w14:textId="3E971BCF" w:rsidR="00A64EEF" w:rsidRDefault="00A64EEF" w:rsidP="002A15CE">
      <w:pPr>
        <w:rPr>
          <w:sz w:val="20"/>
          <w:szCs w:val="20"/>
        </w:rPr>
      </w:pPr>
    </w:p>
    <w:p w14:paraId="4612A040" w14:textId="539A9F1A" w:rsidR="00A64EEF" w:rsidRDefault="00A64EEF" w:rsidP="002A15CE">
      <w:pPr>
        <w:rPr>
          <w:sz w:val="20"/>
          <w:szCs w:val="20"/>
        </w:rPr>
      </w:pPr>
    </w:p>
    <w:p w14:paraId="6DD678D7" w14:textId="57E6CC7C" w:rsidR="00A64EEF" w:rsidRDefault="00A64EEF" w:rsidP="002A15CE">
      <w:pPr>
        <w:rPr>
          <w:sz w:val="20"/>
          <w:szCs w:val="20"/>
        </w:rPr>
      </w:pPr>
    </w:p>
    <w:p w14:paraId="4C3F9EF7" w14:textId="3FC2557A" w:rsidR="00A64EEF" w:rsidRDefault="00A64EEF" w:rsidP="002A15CE">
      <w:pPr>
        <w:rPr>
          <w:sz w:val="20"/>
          <w:szCs w:val="20"/>
        </w:rPr>
      </w:pPr>
    </w:p>
    <w:p w14:paraId="5E22417E" w14:textId="3ED68A7B" w:rsidR="00A64EEF" w:rsidRDefault="00A64EEF" w:rsidP="00A64EEF">
      <w:r w:rsidRPr="00DC5E66">
        <w:rPr>
          <w:highlight w:val="yellow"/>
        </w:rPr>
        <w:t xml:space="preserve">Time </w:t>
      </w:r>
      <w:r w:rsidR="00093F12">
        <w:t>4</w:t>
      </w:r>
    </w:p>
    <w:p w14:paraId="63376BF1" w14:textId="2A13F1E0" w:rsidR="00A64EEF" w:rsidRPr="00EA6C3F" w:rsidRDefault="00A64EEF" w:rsidP="00A64EEF">
      <w:pPr>
        <w:rPr>
          <w:u w:val="single"/>
        </w:rPr>
      </w:pPr>
    </w:p>
    <w:p w14:paraId="6034EF57" w14:textId="7AA6C559" w:rsidR="00A64EEF" w:rsidRDefault="00890E9E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66048" behindDoc="0" locked="0" layoutInCell="1" allowOverlap="1" wp14:anchorId="098D58BD" wp14:editId="5679FE0C">
                <wp:simplePos x="0" y="0"/>
                <wp:positionH relativeFrom="column">
                  <wp:posOffset>472440</wp:posOffset>
                </wp:positionH>
                <wp:positionV relativeFrom="paragraph">
                  <wp:posOffset>215900</wp:posOffset>
                </wp:positionV>
                <wp:extent cx="2827020" cy="361950"/>
                <wp:effectExtent l="0" t="0" r="11430" b="19050"/>
                <wp:wrapNone/>
                <wp:docPr id="844" name="Rectangle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94061" w14:textId="0992E000" w:rsidR="00A64EEF" w:rsidRDefault="00A64EEF" w:rsidP="00A64EEF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D58BD" id="Rectangle 844" o:spid="_x0000_s1275" style="position:absolute;margin-left:37.2pt;margin-top:17pt;width:222.6pt;height:28.5pt;z-index:25286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" fillcolor="white [3201]" strokecolor="#34aba2 [3209]" strokeweight="2pt">
                <v:textbox>
                  <w:txbxContent>
                    <w:p w14:paraId="08E94061" w14:textId="0992E000" w:rsidR="00A64EEF" w:rsidRDefault="00A64EEF" w:rsidP="00A64EEF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 </w:t>
                      </w:r>
                    </w:p>
                  </w:txbxContent>
                </v:textbox>
              </v:rect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867072" behindDoc="0" locked="0" layoutInCell="1" allowOverlap="1" wp14:anchorId="071EFB16" wp14:editId="3B64ABC7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843" name="Straight Connector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3A0F3" id="Straight Connector 843" o:spid="_x0000_s1026" style="position:absolute;z-index:2528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</w:p>
    <w:p w14:paraId="69CEC0EF" w14:textId="62A81F9D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75264" behindDoc="0" locked="0" layoutInCell="1" allowOverlap="1" wp14:anchorId="18FEB7A2" wp14:editId="66D1AC0A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46" name="Straight Connector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9FFDE" id="Straight Connector 846" o:spid="_x0000_s1026" style="position:absolute;z-index:2528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4240" behindDoc="0" locked="0" layoutInCell="1" allowOverlap="1" wp14:anchorId="2B2FE404" wp14:editId="674B3B9A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47" name="Straight Connector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87192" id="Straight Connector 847" o:spid="_x0000_s1026" style="position:absolute;z-index:2528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3216" behindDoc="0" locked="0" layoutInCell="1" allowOverlap="1" wp14:anchorId="4C3A6E18" wp14:editId="789E5ED0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48" name="Straight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AE275" id="Straight Connector 848" o:spid="_x0000_s1026" style="position:absolute;z-index:2528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192" behindDoc="0" locked="0" layoutInCell="1" allowOverlap="1" wp14:anchorId="6EA8586E" wp14:editId="4B55725D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23D40A" id="Straight Connector 849" o:spid="_x0000_s1026" style="position:absolute;z-index:2528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0144" behindDoc="0" locked="0" layoutInCell="1" allowOverlap="1" wp14:anchorId="2811441C" wp14:editId="396EB659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50" name="Straight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31ACE6" id="Straight Connector 850" o:spid="_x0000_s1026" style="position:absolute;z-index:2528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1168" behindDoc="0" locked="0" layoutInCell="1" allowOverlap="1" wp14:anchorId="67563571" wp14:editId="714D2A55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51" name="Straight Connector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89B521" id="Straight Connector 851" o:spid="_x0000_s1026" style="position:absolute;z-index:2528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9120" behindDoc="0" locked="0" layoutInCell="1" allowOverlap="1" wp14:anchorId="385DE981" wp14:editId="05D3BFA0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52" name="Straight Connector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1037E" id="Straight Connector 852" o:spid="_x0000_s1026" style="position:absolute;z-index:2528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096" behindDoc="0" locked="0" layoutInCell="1" allowOverlap="1" wp14:anchorId="276B14B9" wp14:editId="5206CE81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853" name="Straight Connector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0C765" id="Straight Connector 853" o:spid="_x0000_s1026" style="position:absolute;z-index:25286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>
        <w:t>Input</w:t>
      </w:r>
      <w:r>
        <w:rPr>
          <w:noProof/>
        </w:rPr>
        <w:t xml:space="preserve"> </w:t>
      </w:r>
    </w:p>
    <w:p w14:paraId="3BCC72FB" w14:textId="77777777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86528" behindDoc="0" locked="0" layoutInCell="1" allowOverlap="1" wp14:anchorId="6A2D07C6" wp14:editId="2F82F201">
                <wp:simplePos x="0" y="0"/>
                <wp:positionH relativeFrom="column">
                  <wp:posOffset>1259840</wp:posOffset>
                </wp:positionH>
                <wp:positionV relativeFrom="paragraph">
                  <wp:posOffset>112395</wp:posOffset>
                </wp:positionV>
                <wp:extent cx="12700" cy="285750"/>
                <wp:effectExtent l="57150" t="38100" r="63500" b="19050"/>
                <wp:wrapNone/>
                <wp:docPr id="854" name="Straight Arrow Connector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6D277" id="Straight Arrow Connector 854" o:spid="_x0000_s1026" type="#_x0000_t32" style="position:absolute;margin-left:99.2pt;margin-top:8.85pt;width:1pt;height:22.5pt;flip:y;z-index:2528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" strokecolor="#024f75 [3204]" strokeweight="1pt">
                <v:stroke endarrow="block"/>
              </v:shape>
            </w:pict>
          </mc:Fallback>
        </mc:AlternateContent>
      </w:r>
    </w:p>
    <w:p w14:paraId="2D63DF13" w14:textId="478B6CC5" w:rsidR="00A64EEF" w:rsidRDefault="003F0643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212160" behindDoc="0" locked="0" layoutInCell="1" allowOverlap="1" wp14:anchorId="4C5CB037" wp14:editId="3A6D1478">
                <wp:simplePos x="0" y="0"/>
                <wp:positionH relativeFrom="column">
                  <wp:posOffset>3200400</wp:posOffset>
                </wp:positionH>
                <wp:positionV relativeFrom="paragraph">
                  <wp:posOffset>8255</wp:posOffset>
                </wp:positionV>
                <wp:extent cx="1074420" cy="336550"/>
                <wp:effectExtent l="0" t="0" r="11430" b="25400"/>
                <wp:wrapNone/>
                <wp:docPr id="1202" name="Flowchart: Connector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E13868" id="Flowchart: Connector 1202" o:spid="_x0000_s1026" type="#_x0000_t120" style="position:absolute;margin-left:252pt;margin-top:.65pt;width:84.6pt;height:26.5pt;z-index:25321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" filled="f" strokecolor="#c00000" strokeweight="2pt"/>
            </w:pict>
          </mc:Fallback>
        </mc:AlternateContent>
      </w:r>
      <w:r w:rsidR="00A64EEF"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 w:rsidR="00A64EEF">
        <w:t>,</w:t>
      </w:r>
      <w:r w:rsidR="00A64EEF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A64EEF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 w:rsidR="00A64EEF">
        <w:t xml:space="preserve">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6B71B836" w14:textId="77777777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91648" behindDoc="0" locked="0" layoutInCell="1" allowOverlap="1" wp14:anchorId="1F3917B9" wp14:editId="6C4FCB6D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855" name="Arrow: Curved Down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040218" id="Arrow: Curved Down 855" o:spid="_x0000_s1026" type="#_x0000_t105" style="position:absolute;margin-left:387.5pt;margin-top:.5pt;width:15pt;height:19pt;z-index:25289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5504" behindDoc="0" locked="0" layoutInCell="1" allowOverlap="1" wp14:anchorId="4C3C0FC8" wp14:editId="373636CF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856" name="Arrow: Curved Down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CBE028" id="Arrow: Curved Down 856" o:spid="_x0000_s1026" type="#_x0000_t105" style="position:absolute;margin-left:266.9pt;margin-top:3.15pt;width:15pt;height:19pt;z-index:25288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04B4E76E" w14:textId="53B1D1F3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89600" behindDoc="0" locked="0" layoutInCell="1" allowOverlap="1" wp14:anchorId="35E18428" wp14:editId="2797CE05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857" name="Flowchart: Connector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64815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248831F6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18428" id="Flowchart: Connector 857" o:spid="_x0000_s1276" type="#_x0000_t120" style="position:absolute;margin-left:472.9pt;margin-top:5.3pt;width:49.5pt;height:46.5pt;z-index:2528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1tcQ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" fillcolor="#024f75 [3204]" strokecolor="#012639 [1604]" strokeweight="2pt">
                <v:textbox>
                  <w:txbxContent>
                    <w:p w14:paraId="72864815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248831F6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$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8336" behindDoc="0" locked="0" layoutInCell="1" allowOverlap="1" wp14:anchorId="05C76758" wp14:editId="4DD4400F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858" name="Flowchart: Connector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BEAA8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4F960739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76758" id="Flowchart: Connector 858" o:spid="_x0000_s1277" type="#_x0000_t120" style="position:absolute;margin-left:365.9pt;margin-top:6.15pt;width:49.5pt;height:46.5pt;z-index:2528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XgcQ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" fillcolor="#024f75 [3204]" strokecolor="#012639 [1604]" strokeweight="2pt">
                <v:textbox>
                  <w:txbxContent>
                    <w:p w14:paraId="22EBEAA8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4F960739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9360" behindDoc="0" locked="0" layoutInCell="1" allowOverlap="1" wp14:anchorId="62AA55EA" wp14:editId="3BAEE360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859" name="Flowchart: Connector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20D5F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1647BB7F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A55EA" id="Flowchart: Connector 859" o:spid="_x0000_s1278" type="#_x0000_t120" style="position:absolute;margin-left:249.4pt;margin-top:4.65pt;width:49.5pt;height:46.5pt;z-index:2528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Uyt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hZzKJtPNtCeXhAhtA3vnfypqZq3AofHgRSp1MBaXrDPS2xQAWHQeKsAvz1p/NoTw1IWs5a&#10;mpyC+587gYoz891Sa15M5/M4amkzX3yd0QbfarZvNXbXbIBKN6V3wskkRvtgjqJGaF5oyNfxVlIJ&#10;K+nugsuAx80m9BNNz4RU63Uyo/FyItzaJycjeGQ69tdz9yLQDS0ZqJfv4DhlYvmuF3vb6GlhvQug&#10;69SoJ16HGtBopmYanpE4+2/3yer02K1+Aw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AnbUyt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16820D5F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1647BB7F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0384" behindDoc="0" locked="0" layoutInCell="1" allowOverlap="1" wp14:anchorId="3F55ACE5" wp14:editId="54D6B0EC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860" name="Flowchart: Connector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8E2F84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5ACE5" id="Flowchart: Connector 860" o:spid="_x0000_s1279" type="#_x0000_t120" style="position:absolute;margin-left:129.9pt;margin-top:2.65pt;width:49.5pt;height:46.5pt;z-index:2528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4Qgcg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DVEz/xxt49kGysMjMoS+8b2TtzVV40748CiQOp0KSNMbHmiJBSo4DBJnFeCvP51He2pA0nLW&#10;0uQU3P/cCVScmW+WWvNyMpvFUUub2fzLlDb4WrN5rbG7Zg1Uugm9E04mMdoHcxQ1QvNCQ76Kt5JK&#10;WEl3F1wGPG7WoZ9oeiakWq2SGY2XE+HOPjkZwSPTsb+euxeBbmjJQL18D8cpE4s3vdjbRk8Lq10A&#10;XadGPfE61IBGMzXT8IzE2X+9T1anx275G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PEPhCB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278E2F84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7312" behindDoc="0" locked="0" layoutInCell="1" allowOverlap="1" wp14:anchorId="4B4E1E82" wp14:editId="0EF533BA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861" name="Flowchart: Connector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2DC64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E1E82" id="Flowchart: Connector 861" o:spid="_x0000_s1280" type="#_x0000_t120" style="position:absolute;margin-left:-2.1pt;margin-top:5.15pt;width:49.5pt;height:46.5pt;z-index:2528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FEvHzd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6122DC64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>
        <w:t xml:space="preserve">    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d, ε→ε            </m:t>
        </m:r>
      </m:oMath>
    </w:p>
    <w:p w14:paraId="2B1F2B86" w14:textId="488875F6" w:rsidR="00A64EEF" w:rsidRDefault="00890E9E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94720" behindDoc="0" locked="0" layoutInCell="1" allowOverlap="1" wp14:anchorId="6FCE1985" wp14:editId="4D10E9F6">
                <wp:simplePos x="0" y="0"/>
                <wp:positionH relativeFrom="rightMargin">
                  <wp:posOffset>-53341</wp:posOffset>
                </wp:positionH>
                <wp:positionV relativeFrom="paragraph">
                  <wp:posOffset>334010</wp:posOffset>
                </wp:positionV>
                <wp:extent cx="67945" cy="1691640"/>
                <wp:effectExtent l="76200" t="0" r="27305" b="60960"/>
                <wp:wrapNone/>
                <wp:docPr id="862" name="Straight Arrow Connector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945" cy="1691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80D5" id="Straight Arrow Connector 862" o:spid="_x0000_s1026" type="#_x0000_t32" style="position:absolute;margin-left:-4.2pt;margin-top:26.3pt;width:5.35pt;height:133.2pt;flip:x;z-index:2528947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" strokecolor="#024f75 [3204]" strokeweight="1pt">
                <v:stroke endarrow="block"/>
                <w10:wrap anchorx="margin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00864" behindDoc="0" locked="0" layoutInCell="1" allowOverlap="1" wp14:anchorId="7C75F169" wp14:editId="25DCBAB3">
                <wp:simplePos x="0" y="0"/>
                <wp:positionH relativeFrom="column">
                  <wp:posOffset>1584960</wp:posOffset>
                </wp:positionH>
                <wp:positionV relativeFrom="paragraph">
                  <wp:posOffset>363855</wp:posOffset>
                </wp:positionV>
                <wp:extent cx="406400" cy="323850"/>
                <wp:effectExtent l="0" t="0" r="12700" b="19050"/>
                <wp:wrapNone/>
                <wp:docPr id="876" name="Rectangle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96445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5F169" id="Rectangle 876" o:spid="_x0000_s1281" style="position:absolute;margin-left:124.8pt;margin-top:28.65pt;width:32pt;height:25.5pt;z-index:25290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" fillcolor="white [3201]" strokecolor="#34aba2 [3209]" strokeweight="2pt">
                <v:textbox>
                  <w:txbxContent>
                    <w:p w14:paraId="35496445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881408" behindDoc="0" locked="0" layoutInCell="1" allowOverlap="1" wp14:anchorId="6EE8F722" wp14:editId="7A5DCC48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863" name="Straight Arrow Connector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7A1D7" id="Straight Arrow Connector 863" o:spid="_x0000_s1026" type="#_x0000_t32" style="position:absolute;margin-left:49.4pt;margin-top:6.85pt;width:80pt;height:0;z-index:2528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882432" behindDoc="0" locked="0" layoutInCell="1" allowOverlap="1" wp14:anchorId="7B72ECF3" wp14:editId="02F91DCB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864" name="Straight Arrow Connector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1BB50" id="Straight Arrow Connector 864" o:spid="_x0000_s1026" type="#_x0000_t32" style="position:absolute;margin-left:178.4pt;margin-top:3.85pt;width:71pt;height:0;z-index:2528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884480" behindDoc="0" locked="0" layoutInCell="1" allowOverlap="1" wp14:anchorId="29F89D6F" wp14:editId="41BC7701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865" name="Straight Arrow Connector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16DF2" id="Straight Arrow Connector 865" o:spid="_x0000_s1026" type="#_x0000_t32" style="position:absolute;margin-left:407.5pt;margin-top:6.8pt;width:71pt;height:0;z-index:2528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883456" behindDoc="0" locked="0" layoutInCell="1" allowOverlap="1" wp14:anchorId="762E3D5F" wp14:editId="66F567CF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866" name="Straight Arrow Connector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BC909" id="Straight Arrow Connector 866" o:spid="_x0000_s1026" type="#_x0000_t32" style="position:absolute;margin-left:295.4pt;margin-top:6.85pt;width:71pt;height:0;z-index:2528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65D56EDF" w14:textId="77777777" w:rsidR="00A64EEF" w:rsidRPr="00107D30" w:rsidRDefault="00A64EEF" w:rsidP="00A64EEF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480B4DE2" w14:textId="5819781B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88576" behindDoc="0" locked="0" layoutInCell="1" allowOverlap="1" wp14:anchorId="44E35FE4" wp14:editId="337CEF95">
                <wp:simplePos x="0" y="0"/>
                <wp:positionH relativeFrom="margin">
                  <wp:posOffset>2016760</wp:posOffset>
                </wp:positionH>
                <wp:positionV relativeFrom="paragraph">
                  <wp:posOffset>80010</wp:posOffset>
                </wp:positionV>
                <wp:extent cx="317500" cy="0"/>
                <wp:effectExtent l="38100" t="76200" r="0" b="95250"/>
                <wp:wrapNone/>
                <wp:docPr id="868" name="Straight Arrow Connector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C2FD7" id="Straight Arrow Connector 868" o:spid="_x0000_s1026" type="#_x0000_t32" style="position:absolute;margin-left:158.8pt;margin-top:6.3pt;width:25pt;height:0;flip:x;z-index:252888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AbJtAM3AAAAAkBAAAPAAAAZHJz&#10;L2Rvd25yZXYueG1sTI/NTsMwEITvSLyDtUjcqONGSlGIU1UgblwIFInbJnaTqP6JbLdJ356tOMBp&#10;tTOj2W+r7WINO+sQR+8kiFUGTLvOq9H1Ej4/Xh8egcWETqHxTku46Ajb+vamwlL52b3rc5N6RiUu&#10;lihhSGkqOY/doC3GlZ+0I+/gg8VEa+i5CjhTuTV8nWUFtzg6ujDgpJ8H3R2bk5XwLcLXYhrxsm8n&#10;Med4aQ9v40bK+7tl9wQs6SX9heGKT+hQE1PrT05FZiTkYlNQlIw1TQrkxVVofwVeV/z/B/UPAA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Bsm0AzcAAAACQEAAA8AAAAAAAAAAAAAAAAA&#10;GgQAAGRycy9kb3ducmV2LnhtbFBLBQYAAAAABAAEAPMAAAAjBQAAAAA=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2912" behindDoc="0" locked="0" layoutInCell="1" allowOverlap="1" wp14:anchorId="18A41838" wp14:editId="129B51DB">
                <wp:simplePos x="0" y="0"/>
                <wp:positionH relativeFrom="column">
                  <wp:posOffset>1584960</wp:posOffset>
                </wp:positionH>
                <wp:positionV relativeFrom="paragraph">
                  <wp:posOffset>148590</wp:posOffset>
                </wp:positionV>
                <wp:extent cx="406400" cy="323850"/>
                <wp:effectExtent l="0" t="0" r="12700" b="19050"/>
                <wp:wrapNone/>
                <wp:docPr id="877" name="Rectangle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A1CE3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41838" id="Rectangle 877" o:spid="_x0000_s1282" style="position:absolute;margin-left:124.8pt;margin-top:11.7pt;width:32pt;height:25.5pt;z-index:25290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" fillcolor="white [3201]" strokecolor="#34aba2 [3209]" strokeweight="2pt">
                <v:textbox>
                  <w:txbxContent>
                    <w:p w14:paraId="7D9A1CE3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74B7AE04" w14:textId="41E13B13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98816" behindDoc="0" locked="0" layoutInCell="1" allowOverlap="1" wp14:anchorId="6F9C6B9B" wp14:editId="788F9014">
                <wp:simplePos x="0" y="0"/>
                <wp:positionH relativeFrom="column">
                  <wp:posOffset>1600200</wp:posOffset>
                </wp:positionH>
                <wp:positionV relativeFrom="paragraph">
                  <wp:posOffset>203835</wp:posOffset>
                </wp:positionV>
                <wp:extent cx="406400" cy="323850"/>
                <wp:effectExtent l="0" t="0" r="12700" b="19050"/>
                <wp:wrapNone/>
                <wp:docPr id="867" name="Rectangle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67F1B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C6B9B" id="Rectangle 867" o:spid="_x0000_s1283" style="position:absolute;margin-left:126pt;margin-top:16.05pt;width:32pt;height:25.5pt;z-index:25289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" fillcolor="white [3201]" strokecolor="#34aba2 [3209]" strokeweight="2pt">
                <v:textbox>
                  <w:txbxContent>
                    <w:p w14:paraId="3A967F1B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Current state: q2                                                                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 </m:t>
        </m:r>
      </m:oMath>
    </w:p>
    <w:p w14:paraId="459BC444" w14:textId="6AEDDA6B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97792" behindDoc="0" locked="0" layoutInCell="1" allowOverlap="1" wp14:anchorId="4CFC7FF4" wp14:editId="0DC58EC2">
                <wp:simplePos x="0" y="0"/>
                <wp:positionH relativeFrom="column">
                  <wp:posOffset>1600200</wp:posOffset>
                </wp:positionH>
                <wp:positionV relativeFrom="paragraph">
                  <wp:posOffset>182880</wp:posOffset>
                </wp:positionV>
                <wp:extent cx="406400" cy="339090"/>
                <wp:effectExtent l="0" t="0" r="12700" b="22860"/>
                <wp:wrapNone/>
                <wp:docPr id="869" name="Rectangle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83B9A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C7FF4" id="Rectangle 869" o:spid="_x0000_s1284" style="position:absolute;margin-left:126pt;margin-top:14.4pt;width:32pt;height:26.7pt;z-index:25289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" fillcolor="white [3201]" strokecolor="#34aba2 [3209]" strokeweight="2pt">
                <v:textbox>
                  <w:txbxContent>
                    <w:p w14:paraId="4C483B9A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t>Stack</w:t>
      </w:r>
    </w:p>
    <w:p w14:paraId="03C54571" w14:textId="77777777" w:rsidR="00A64EEF" w:rsidRDefault="00A64EEF" w:rsidP="00A64EEF">
      <w:r>
        <w:t xml:space="preserve">                                                                                                                                             </w:t>
      </w:r>
    </w:p>
    <w:p w14:paraId="4205A045" w14:textId="78A419A5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896768" behindDoc="0" locked="0" layoutInCell="1" allowOverlap="1" wp14:anchorId="0A036A9A" wp14:editId="401D5A21">
                <wp:simplePos x="0" y="0"/>
                <wp:positionH relativeFrom="column">
                  <wp:posOffset>1625600</wp:posOffset>
                </wp:positionH>
                <wp:positionV relativeFrom="paragraph">
                  <wp:posOffset>3810</wp:posOffset>
                </wp:positionV>
                <wp:extent cx="406400" cy="323850"/>
                <wp:effectExtent l="0" t="0" r="12700" b="19050"/>
                <wp:wrapNone/>
                <wp:docPr id="871" name="Rectangle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49872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36A9A" id="Rectangle 871" o:spid="_x0000_s1285" style="position:absolute;margin-left:128pt;margin-top:.3pt;width:32pt;height:25.5pt;z-index:25289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" fillcolor="white [3201]" strokecolor="#34aba2 [3209]" strokeweight="2pt">
                <v:textbox>
                  <w:txbxContent>
                    <w:p w14:paraId="60C49872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7552" behindDoc="0" locked="0" layoutInCell="1" allowOverlap="1" wp14:anchorId="41178911" wp14:editId="3EF22C4A">
                <wp:simplePos x="0" y="0"/>
                <wp:positionH relativeFrom="column">
                  <wp:posOffset>1631950</wp:posOffset>
                </wp:positionH>
                <wp:positionV relativeFrom="paragraph">
                  <wp:posOffset>263525</wp:posOffset>
                </wp:positionV>
                <wp:extent cx="406400" cy="323850"/>
                <wp:effectExtent l="0" t="0" r="12700" b="19050"/>
                <wp:wrapNone/>
                <wp:docPr id="872" name="Rectangle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CB52A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78911" id="Rectangle 872" o:spid="_x0000_s1286" style="position:absolute;margin-left:128.5pt;margin-top:20.75pt;width:32pt;height:25.5pt;z-index:25288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" fillcolor="white [3201]" strokecolor="#34aba2 [3209]" strokeweight="2pt">
                <v:textbox>
                  <w:txbxContent>
                    <w:p w14:paraId="703CB52A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6CE254F3" w14:textId="77777777" w:rsidR="00A64EEF" w:rsidRDefault="00A64EEF" w:rsidP="00A64EEF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41E1DEF8" w14:textId="77777777" w:rsidR="00A64EEF" w:rsidRPr="00EA6C3F" w:rsidRDefault="00A64EEF" w:rsidP="00A64EEF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892672" behindDoc="0" locked="0" layoutInCell="1" allowOverlap="1" wp14:anchorId="1EE08647" wp14:editId="268C15FB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874" name="Flowchart: Connector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99202" w14:textId="2C1C54EF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 w:rsidR="00890E9E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11E33E6E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08647" id="Flowchart: Connector 874" o:spid="_x0000_s1287" type="#_x0000_t120" style="position:absolute;margin-left:470.9pt;margin-top:7.3pt;width:49.5pt;height:46.5pt;z-index:2528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CNRcQ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" fillcolor="#024f75 [3204]" strokecolor="#012639 [1604]" strokeweight="2pt">
                <v:textbox>
                  <w:txbxContent>
                    <w:p w14:paraId="4B799202" w14:textId="2C1C54EF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 w:rsidR="00890E9E">
                        <w:rPr>
                          <w:color w:val="E7E6E6" w:themeColor="background2"/>
                        </w:rPr>
                        <w:t>5</w:t>
                      </w:r>
                    </w:p>
                    <w:p w14:paraId="11E33E6E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893696" behindDoc="0" locked="0" layoutInCell="1" allowOverlap="1" wp14:anchorId="6733FCE6" wp14:editId="5079DEAB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875" name="Flowchart: Connector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D492" id="Flowchart: Connector 875" o:spid="_x0000_s1026" type="#_x0000_t120" style="position:absolute;margin-left:468pt;margin-top:2.85pt;width:56pt;height:55pt;z-index:25289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1133B121" w14:textId="77777777" w:rsidR="00A64EEF" w:rsidRDefault="00A64EEF" w:rsidP="00A64EEF"/>
    <w:p w14:paraId="1D560ACE" w14:textId="30E5BBE6" w:rsidR="00A64EEF" w:rsidRDefault="00A64EEF" w:rsidP="002A15CE">
      <w:pPr>
        <w:rPr>
          <w:b w:val="0"/>
          <w:bCs/>
          <w:sz w:val="20"/>
          <w:szCs w:val="20"/>
        </w:rPr>
      </w:pPr>
    </w:p>
    <w:p w14:paraId="78663B72" w14:textId="167649C5" w:rsidR="00A64EEF" w:rsidRDefault="00A64EEF" w:rsidP="002A15CE">
      <w:pPr>
        <w:rPr>
          <w:b w:val="0"/>
          <w:bCs/>
          <w:sz w:val="20"/>
          <w:szCs w:val="20"/>
        </w:rPr>
      </w:pPr>
    </w:p>
    <w:p w14:paraId="52F8CED3" w14:textId="2E2360B3" w:rsidR="00A64EEF" w:rsidRDefault="00A64EEF" w:rsidP="002A15CE">
      <w:pPr>
        <w:rPr>
          <w:b w:val="0"/>
          <w:bCs/>
          <w:sz w:val="20"/>
          <w:szCs w:val="20"/>
        </w:rPr>
      </w:pPr>
    </w:p>
    <w:p w14:paraId="1E418A05" w14:textId="5358B73C" w:rsidR="00A64EEF" w:rsidRDefault="00A64EEF" w:rsidP="002A15CE">
      <w:pPr>
        <w:rPr>
          <w:b w:val="0"/>
          <w:bCs/>
          <w:sz w:val="20"/>
          <w:szCs w:val="20"/>
        </w:rPr>
      </w:pPr>
    </w:p>
    <w:p w14:paraId="0D7A5556" w14:textId="2928843C" w:rsidR="00A64EEF" w:rsidRDefault="00A64EEF" w:rsidP="002A15CE">
      <w:pPr>
        <w:rPr>
          <w:b w:val="0"/>
          <w:bCs/>
          <w:sz w:val="20"/>
          <w:szCs w:val="20"/>
        </w:rPr>
      </w:pPr>
    </w:p>
    <w:p w14:paraId="1265A9EC" w14:textId="61347815" w:rsidR="00A64EEF" w:rsidRDefault="00A64EEF" w:rsidP="002A15CE">
      <w:pPr>
        <w:rPr>
          <w:b w:val="0"/>
          <w:bCs/>
          <w:sz w:val="20"/>
          <w:szCs w:val="20"/>
        </w:rPr>
      </w:pPr>
    </w:p>
    <w:p w14:paraId="34EFA40F" w14:textId="68759289" w:rsidR="00A64EEF" w:rsidRDefault="00A64EEF" w:rsidP="002A15CE">
      <w:pPr>
        <w:rPr>
          <w:b w:val="0"/>
          <w:bCs/>
          <w:sz w:val="20"/>
          <w:szCs w:val="20"/>
        </w:rPr>
      </w:pPr>
    </w:p>
    <w:p w14:paraId="01838FBA" w14:textId="2F2D9303" w:rsidR="00A64EEF" w:rsidRDefault="00A64EEF" w:rsidP="002A15CE">
      <w:pPr>
        <w:rPr>
          <w:b w:val="0"/>
          <w:bCs/>
          <w:sz w:val="20"/>
          <w:szCs w:val="20"/>
        </w:rPr>
      </w:pPr>
    </w:p>
    <w:p w14:paraId="026D95AA" w14:textId="411342E2" w:rsidR="00A64EEF" w:rsidRDefault="00A64EEF" w:rsidP="002A15CE">
      <w:pPr>
        <w:rPr>
          <w:b w:val="0"/>
          <w:bCs/>
          <w:sz w:val="20"/>
          <w:szCs w:val="20"/>
        </w:rPr>
      </w:pPr>
    </w:p>
    <w:p w14:paraId="1AF9A911" w14:textId="76D7B283" w:rsidR="00A64EEF" w:rsidRDefault="00A64EEF" w:rsidP="002A15CE">
      <w:pPr>
        <w:rPr>
          <w:b w:val="0"/>
          <w:bCs/>
          <w:sz w:val="20"/>
          <w:szCs w:val="20"/>
        </w:rPr>
      </w:pPr>
    </w:p>
    <w:p w14:paraId="4BE8346A" w14:textId="262FA4D8" w:rsidR="00A64EEF" w:rsidRDefault="00A64EEF" w:rsidP="002A15CE">
      <w:pPr>
        <w:rPr>
          <w:b w:val="0"/>
          <w:bCs/>
          <w:sz w:val="20"/>
          <w:szCs w:val="20"/>
        </w:rPr>
      </w:pPr>
    </w:p>
    <w:p w14:paraId="0CD3C03F" w14:textId="3282F932" w:rsidR="00A64EEF" w:rsidRDefault="00A64EEF" w:rsidP="002A15CE">
      <w:pPr>
        <w:rPr>
          <w:b w:val="0"/>
          <w:bCs/>
          <w:sz w:val="20"/>
          <w:szCs w:val="20"/>
        </w:rPr>
      </w:pPr>
    </w:p>
    <w:p w14:paraId="659EB181" w14:textId="140C8080" w:rsidR="00A64EEF" w:rsidRDefault="00A64EEF" w:rsidP="002A15CE">
      <w:pPr>
        <w:rPr>
          <w:b w:val="0"/>
          <w:bCs/>
          <w:sz w:val="20"/>
          <w:szCs w:val="20"/>
        </w:rPr>
      </w:pPr>
    </w:p>
    <w:p w14:paraId="3EAA71C9" w14:textId="2BDC0A35" w:rsidR="00A64EEF" w:rsidRDefault="00A64EEF" w:rsidP="002A15CE">
      <w:pPr>
        <w:rPr>
          <w:b w:val="0"/>
          <w:bCs/>
          <w:sz w:val="20"/>
          <w:szCs w:val="20"/>
        </w:rPr>
      </w:pPr>
    </w:p>
    <w:p w14:paraId="33805318" w14:textId="5D009044" w:rsidR="00A64EEF" w:rsidRDefault="00A64EEF" w:rsidP="002A15CE">
      <w:pPr>
        <w:rPr>
          <w:b w:val="0"/>
          <w:bCs/>
          <w:sz w:val="20"/>
          <w:szCs w:val="20"/>
        </w:rPr>
      </w:pPr>
    </w:p>
    <w:p w14:paraId="79AB64A7" w14:textId="3F4166B6" w:rsidR="00A64EEF" w:rsidRDefault="00A64EEF" w:rsidP="002A15CE">
      <w:pPr>
        <w:rPr>
          <w:b w:val="0"/>
          <w:bCs/>
          <w:sz w:val="20"/>
          <w:szCs w:val="20"/>
        </w:rPr>
      </w:pPr>
    </w:p>
    <w:p w14:paraId="4B0E1A53" w14:textId="7714C38E" w:rsidR="00A64EEF" w:rsidRDefault="00A64EEF" w:rsidP="002A15CE">
      <w:pPr>
        <w:rPr>
          <w:b w:val="0"/>
          <w:bCs/>
          <w:sz w:val="20"/>
          <w:szCs w:val="20"/>
        </w:rPr>
      </w:pPr>
    </w:p>
    <w:p w14:paraId="729F23E1" w14:textId="5E307455" w:rsidR="00A64EEF" w:rsidRDefault="00A64EEF" w:rsidP="002A15CE">
      <w:pPr>
        <w:rPr>
          <w:b w:val="0"/>
          <w:bCs/>
          <w:sz w:val="20"/>
          <w:szCs w:val="20"/>
        </w:rPr>
      </w:pPr>
    </w:p>
    <w:p w14:paraId="03EBDBFD" w14:textId="0A633D19" w:rsidR="00A64EEF" w:rsidRDefault="00A64EEF" w:rsidP="002A15CE">
      <w:pPr>
        <w:rPr>
          <w:b w:val="0"/>
          <w:bCs/>
          <w:sz w:val="20"/>
          <w:szCs w:val="20"/>
        </w:rPr>
      </w:pPr>
    </w:p>
    <w:p w14:paraId="1C2BA6CD" w14:textId="51AABB39" w:rsidR="00A64EEF" w:rsidRDefault="00A64EEF" w:rsidP="002A15CE">
      <w:pPr>
        <w:rPr>
          <w:b w:val="0"/>
          <w:bCs/>
          <w:sz w:val="20"/>
          <w:szCs w:val="20"/>
        </w:rPr>
      </w:pPr>
    </w:p>
    <w:p w14:paraId="1DDD4EC1" w14:textId="4E22FBCF" w:rsidR="00A64EEF" w:rsidRDefault="00A64EEF" w:rsidP="002A15CE">
      <w:pPr>
        <w:rPr>
          <w:b w:val="0"/>
          <w:bCs/>
          <w:sz w:val="20"/>
          <w:szCs w:val="20"/>
        </w:rPr>
      </w:pPr>
    </w:p>
    <w:p w14:paraId="340E5332" w14:textId="0833DE14" w:rsidR="00A64EEF" w:rsidRDefault="00A64EEF" w:rsidP="00A64EEF">
      <w:r w:rsidRPr="00DC5E66">
        <w:rPr>
          <w:highlight w:val="yellow"/>
        </w:rPr>
        <w:lastRenderedPageBreak/>
        <w:t xml:space="preserve">Time </w:t>
      </w:r>
      <w:r w:rsidR="00093F12">
        <w:t>5</w:t>
      </w:r>
    </w:p>
    <w:p w14:paraId="249A73B1" w14:textId="77777777" w:rsidR="00A64EEF" w:rsidRPr="00EA6C3F" w:rsidRDefault="00A64EEF" w:rsidP="00A64EEF">
      <w:pPr>
        <w:rPr>
          <w:u w:val="single"/>
        </w:rPr>
      </w:pPr>
    </w:p>
    <w:p w14:paraId="54550E90" w14:textId="517397E4" w:rsidR="00A64EEF" w:rsidRDefault="00890E9E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04960" behindDoc="0" locked="0" layoutInCell="1" allowOverlap="1" wp14:anchorId="34ED26C3" wp14:editId="379A024B">
                <wp:simplePos x="0" y="0"/>
                <wp:positionH relativeFrom="column">
                  <wp:posOffset>472440</wp:posOffset>
                </wp:positionH>
                <wp:positionV relativeFrom="paragraph">
                  <wp:posOffset>219075</wp:posOffset>
                </wp:positionV>
                <wp:extent cx="2834640" cy="361950"/>
                <wp:effectExtent l="0" t="0" r="22860" b="19050"/>
                <wp:wrapNone/>
                <wp:docPr id="879" name="Rectangle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5305B" w14:textId="35F1C17E" w:rsidR="00A64EEF" w:rsidRDefault="00A64EEF" w:rsidP="00A64EEF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D26C3" id="Rectangle 879" o:spid="_x0000_s1288" style="position:absolute;margin-left:37.2pt;margin-top:17.25pt;width:223.2pt;height:28.5pt;z-index:2529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" fillcolor="white [3201]" strokecolor="#34aba2 [3209]" strokeweight="2pt">
                <v:textbox>
                  <w:txbxContent>
                    <w:p w14:paraId="6E15305B" w14:textId="35F1C17E" w:rsidR="00A64EEF" w:rsidRDefault="00A64EEF" w:rsidP="00A64EEF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</w:t>
                      </w:r>
                    </w:p>
                  </w:txbxContent>
                </v:textbox>
              </v:rect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05984" behindDoc="0" locked="0" layoutInCell="1" allowOverlap="1" wp14:anchorId="43A819DE" wp14:editId="6FD7F6DB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878" name="Straight Connector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1D0B8" id="Straight Connector 878" o:spid="_x0000_s1026" style="position:absolute;z-index:2529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</w:p>
    <w:p w14:paraId="5E1C8C2B" w14:textId="7FC2989B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14176" behindDoc="0" locked="0" layoutInCell="1" allowOverlap="1" wp14:anchorId="29475718" wp14:editId="6765779B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81" name="Straight Connector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A8550" id="Straight Connector 881" o:spid="_x0000_s1026" style="position:absolute;z-index:2529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152" behindDoc="0" locked="0" layoutInCell="1" allowOverlap="1" wp14:anchorId="59BF8CBD" wp14:editId="24871337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82" name="Straight Connector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0DF1C9" id="Straight Connector 882" o:spid="_x0000_s1026" style="position:absolute;z-index:2529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2128" behindDoc="0" locked="0" layoutInCell="1" allowOverlap="1" wp14:anchorId="6CF8F5AD" wp14:editId="25F5DFBE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83" name="Straight Connector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80C12" id="Straight Connector 883" o:spid="_x0000_s1026" style="position:absolute;z-index:2529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1104" behindDoc="0" locked="0" layoutInCell="1" allowOverlap="1" wp14:anchorId="64953318" wp14:editId="4AD60CF7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84" name="Straight Connector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2FD90" id="Straight Connector 884" o:spid="_x0000_s1026" style="position:absolute;z-index:2529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9056" behindDoc="0" locked="0" layoutInCell="1" allowOverlap="1" wp14:anchorId="10BC3321" wp14:editId="1F0232D6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85" name="Straight Connector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71485" id="Straight Connector 885" o:spid="_x0000_s1026" style="position:absolute;z-index:2529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0080" behindDoc="0" locked="0" layoutInCell="1" allowOverlap="1" wp14:anchorId="3264F7E9" wp14:editId="66877A03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86" name="Straight Connector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2B792" id="Straight Connector 886" o:spid="_x0000_s1026" style="position:absolute;z-index:2529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8032" behindDoc="0" locked="0" layoutInCell="1" allowOverlap="1" wp14:anchorId="7660B328" wp14:editId="76C5FF36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887" name="Straight Connector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BD1E5" id="Straight Connector 887" o:spid="_x0000_s1026" style="position:absolute;z-index:2529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7008" behindDoc="0" locked="0" layoutInCell="1" allowOverlap="1" wp14:anchorId="24DCBA39" wp14:editId="42E0DD12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888" name="Straight Connector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042C1" id="Straight Connector 888" o:spid="_x0000_s1026" style="position:absolute;z-index:2529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>
        <w:t>Input</w:t>
      </w:r>
      <w:r>
        <w:rPr>
          <w:noProof/>
        </w:rPr>
        <w:t xml:space="preserve"> </w:t>
      </w:r>
    </w:p>
    <w:p w14:paraId="083A3001" w14:textId="77777777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25440" behindDoc="0" locked="0" layoutInCell="1" allowOverlap="1" wp14:anchorId="478DD680" wp14:editId="4153B169">
                <wp:simplePos x="0" y="0"/>
                <wp:positionH relativeFrom="column">
                  <wp:posOffset>1526540</wp:posOffset>
                </wp:positionH>
                <wp:positionV relativeFrom="paragraph">
                  <wp:posOffset>112395</wp:posOffset>
                </wp:positionV>
                <wp:extent cx="12700" cy="285750"/>
                <wp:effectExtent l="57150" t="38100" r="63500" b="19050"/>
                <wp:wrapNone/>
                <wp:docPr id="889" name="Straight Arrow Connec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296C7" id="Straight Arrow Connector 889" o:spid="_x0000_s1026" type="#_x0000_t32" style="position:absolute;margin-left:120.2pt;margin-top:8.85pt;width:1pt;height:22.5pt;flip:y;z-index:2529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" strokecolor="#024f75 [3204]" strokeweight="1pt">
                <v:stroke endarrow="block"/>
              </v:shape>
            </w:pict>
          </mc:Fallback>
        </mc:AlternateContent>
      </w:r>
    </w:p>
    <w:p w14:paraId="3B505CCC" w14:textId="77777777" w:rsidR="00A64EEF" w:rsidRDefault="00A64EEF" w:rsidP="00A64EEF">
      <w:r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>
        <w:t xml:space="preserve">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1504CE10" w14:textId="5AB4404C" w:rsidR="00A64EEF" w:rsidRDefault="006A0A2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214208" behindDoc="0" locked="0" layoutInCell="1" allowOverlap="1" wp14:anchorId="4F8EEA8A" wp14:editId="08A54006">
                <wp:simplePos x="0" y="0"/>
                <wp:positionH relativeFrom="column">
                  <wp:posOffset>3810000</wp:posOffset>
                </wp:positionH>
                <wp:positionV relativeFrom="paragraph">
                  <wp:posOffset>210185</wp:posOffset>
                </wp:positionV>
                <wp:extent cx="1074420" cy="336550"/>
                <wp:effectExtent l="0" t="0" r="11430" b="25400"/>
                <wp:wrapNone/>
                <wp:docPr id="1203" name="Flowchart: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A747D4" id="Flowchart: Connector 1203" o:spid="_x0000_s1026" type="#_x0000_t120" style="position:absolute;margin-left:300pt;margin-top:16.55pt;width:84.6pt;height:26.5pt;z-index:25321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" filled="f" strokecolor="#c00000" strokeweight="2pt"/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30560" behindDoc="0" locked="0" layoutInCell="1" allowOverlap="1" wp14:anchorId="4938E765" wp14:editId="2711E18A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890" name="Arrow: Curved Down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63E16F" id="Arrow: Curved Down 890" o:spid="_x0000_s1026" type="#_x0000_t105" style="position:absolute;margin-left:387.5pt;margin-top:.5pt;width:15pt;height:19pt;z-index:25293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24416" behindDoc="0" locked="0" layoutInCell="1" allowOverlap="1" wp14:anchorId="7406286C" wp14:editId="2B49A767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891" name="Arrow: Curved Down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24699B" id="Arrow: Curved Down 891" o:spid="_x0000_s1026" type="#_x0000_t105" style="position:absolute;margin-left:266.9pt;margin-top:3.15pt;width:15pt;height:19pt;z-index:25292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7461E804" w14:textId="698A1166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28512" behindDoc="0" locked="0" layoutInCell="1" allowOverlap="1" wp14:anchorId="43A7F11C" wp14:editId="224FD1D7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892" name="Flowchart: Connector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463AD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1CE0C6E8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7F11C" id="Flowchart: Connector 892" o:spid="_x0000_s1289" type="#_x0000_t120" style="position:absolute;margin-left:472.9pt;margin-top:5.3pt;width:49.5pt;height:46.5pt;z-index:2529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" fillcolor="#024f75 [3204]" strokecolor="#012639 [1604]" strokeweight="2pt">
                <v:textbox>
                  <w:txbxContent>
                    <w:p w14:paraId="483463AD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1CE0C6E8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$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7248" behindDoc="0" locked="0" layoutInCell="1" allowOverlap="1" wp14:anchorId="63B8AF49" wp14:editId="3F296860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896" name="Flowchart: Connector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94C9C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287CF8FB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8AF49" id="Flowchart: Connector 896" o:spid="_x0000_s1290" type="#_x0000_t120" style="position:absolute;margin-left:365.9pt;margin-top:6.15pt;width:49.5pt;height:46.5pt;z-index:2529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DU71mG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60794C9C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287CF8FB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8272" behindDoc="0" locked="0" layoutInCell="1" allowOverlap="1" wp14:anchorId="3295F115" wp14:editId="3D4E9409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897" name="Flowchart: Connector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AF670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074CE16F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5F115" id="Flowchart: Connector 897" o:spid="_x0000_s1291" type="#_x0000_t120" style="position:absolute;margin-left:249.4pt;margin-top:4.65pt;width:49.5pt;height:46.5pt;z-index:2529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ZEL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IWrms2gbz7ZQHh6RIfSN7528rakad8KHR4HU6VRAmt7wQEssUMFhkDirAH/96TzaUwOSlrOW&#10;Jqfg/udOoOLMfLfUmpeT8/M4amlzPvs6pQ2+1WzfauyuWQOVbkLvhJNJjPbBHEWN0LzQkK/iraQS&#10;VtLdBZcBj5t16CeangmpVqtkRuPlRLizGycjeGQ69tdz9yLQDS0ZqJfv4ThlYvGuF3vb6GlhtQug&#10;69SoJ16HGtBopmYanpE4+2/3yer02C1/Aw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ACjZEL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0B7AF670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074CE16F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9296" behindDoc="0" locked="0" layoutInCell="1" allowOverlap="1" wp14:anchorId="0A91FC35" wp14:editId="1D85360D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898" name="Flowchart: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0F93F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1FC35" id="Flowchart: Connector 898" o:spid="_x0000_s1292" type="#_x0000_t120" style="position:absolute;margin-left:129.9pt;margin-top:2.65pt;width:49.5pt;height:46.5pt;z-index:2529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DksuEZ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2E40F93F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6224" behindDoc="0" locked="0" layoutInCell="1" allowOverlap="1" wp14:anchorId="1A775E6D" wp14:editId="706E3CEF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899" name="Flowchart: Connector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AEBC7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75E6D" id="Flowchart: Connector 899" o:spid="_x0000_s1293" type="#_x0000_t120" style="position:absolute;margin-left:-2.1pt;margin-top:5.15pt;width:49.5pt;height:46.5pt;z-index:2529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O9OcMt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4F0AEBC7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>
        <w:t xml:space="preserve">    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d, ε→ε            </m:t>
        </m:r>
      </m:oMath>
    </w:p>
    <w:p w14:paraId="6B0EE819" w14:textId="35120DDB" w:rsidR="00A64EEF" w:rsidRDefault="00890E9E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29536" behindDoc="0" locked="0" layoutInCell="1" allowOverlap="1" wp14:anchorId="6CDA688B" wp14:editId="3A50DDB0">
                <wp:simplePos x="0" y="0"/>
                <wp:positionH relativeFrom="rightMargin">
                  <wp:posOffset>0</wp:posOffset>
                </wp:positionH>
                <wp:positionV relativeFrom="paragraph">
                  <wp:posOffset>168910</wp:posOffset>
                </wp:positionV>
                <wp:extent cx="45719" cy="1821180"/>
                <wp:effectExtent l="76200" t="0" r="50165" b="64770"/>
                <wp:wrapNone/>
                <wp:docPr id="913" name="Straight Arrow Connector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21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B630D" id="Straight Arrow Connector 913" o:spid="_x0000_s1026" type="#_x0000_t32" style="position:absolute;margin-left:0;margin-top:13.3pt;width:3.6pt;height:143.4pt;flip:x;z-index:2529295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" strokecolor="#024f75 [3204]" strokeweight="1pt">
                <v:stroke endarrow="block"/>
                <w10:wrap anchorx="margin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41824" behindDoc="0" locked="0" layoutInCell="1" allowOverlap="1" wp14:anchorId="3D9616EB" wp14:editId="5680E631">
                <wp:simplePos x="0" y="0"/>
                <wp:positionH relativeFrom="column">
                  <wp:posOffset>1584960</wp:posOffset>
                </wp:positionH>
                <wp:positionV relativeFrom="paragraph">
                  <wp:posOffset>348615</wp:posOffset>
                </wp:positionV>
                <wp:extent cx="350520" cy="266700"/>
                <wp:effectExtent l="0" t="0" r="30480" b="19050"/>
                <wp:wrapNone/>
                <wp:docPr id="917" name="Straight Connector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5004D9" id="Straight Connector 917" o:spid="_x0000_s1026" style="position:absolute;z-index:2529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8pt,27.45pt" to="152.4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" strokecolor="#024f75 [3204]" strokeweight="1pt"/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40800" behindDoc="0" locked="0" layoutInCell="1" allowOverlap="1" wp14:anchorId="4E05EEF5" wp14:editId="10157883">
                <wp:simplePos x="0" y="0"/>
                <wp:positionH relativeFrom="column">
                  <wp:posOffset>1668780</wp:posOffset>
                </wp:positionH>
                <wp:positionV relativeFrom="paragraph">
                  <wp:posOffset>379095</wp:posOffset>
                </wp:positionV>
                <wp:extent cx="311150" cy="266700"/>
                <wp:effectExtent l="0" t="0" r="31750" b="19050"/>
                <wp:wrapNone/>
                <wp:docPr id="916" name="Straight Connector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D2E83" id="Straight Connector 916" o:spid="_x0000_s1026" style="position:absolute;flip:x;z-index:2529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4pt,29.85pt" to="155.9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" strokecolor="#024f75 [3204]" strokeweight="1pt"/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38752" behindDoc="0" locked="0" layoutInCell="1" allowOverlap="1" wp14:anchorId="502485A6" wp14:editId="24280FA4">
                <wp:simplePos x="0" y="0"/>
                <wp:positionH relativeFrom="column">
                  <wp:posOffset>1584960</wp:posOffset>
                </wp:positionH>
                <wp:positionV relativeFrom="paragraph">
                  <wp:posOffset>363855</wp:posOffset>
                </wp:positionV>
                <wp:extent cx="406400" cy="323850"/>
                <wp:effectExtent l="0" t="0" r="12700" b="19050"/>
                <wp:wrapNone/>
                <wp:docPr id="900" name="Rectangle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54554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485A6" id="Rectangle 900" o:spid="_x0000_s1294" style="position:absolute;margin-left:124.8pt;margin-top:28.65pt;width:32pt;height:25.5pt;z-index:25293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" fillcolor="white [3201]" strokecolor="#34aba2 [3209]" strokeweight="2pt">
                <v:textbox>
                  <w:txbxContent>
                    <w:p w14:paraId="46454554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20320" behindDoc="0" locked="0" layoutInCell="1" allowOverlap="1" wp14:anchorId="050C277E" wp14:editId="52132350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902" name="Straight Arrow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38E57" id="Straight Arrow Connector 902" o:spid="_x0000_s1026" type="#_x0000_t32" style="position:absolute;margin-left:49.4pt;margin-top:6.85pt;width:80pt;height:0;z-index:2529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21344" behindDoc="0" locked="0" layoutInCell="1" allowOverlap="1" wp14:anchorId="2EBB20A5" wp14:editId="5BE03820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903" name="Straight Arrow Connector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21510" id="Straight Arrow Connector 903" o:spid="_x0000_s1026" type="#_x0000_t32" style="position:absolute;margin-left:178.4pt;margin-top:3.85pt;width:71pt;height:0;z-index:2529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23392" behindDoc="0" locked="0" layoutInCell="1" allowOverlap="1" wp14:anchorId="43D609D4" wp14:editId="0543DA91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904" name="Straight Arrow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5B982" id="Straight Arrow Connector 904" o:spid="_x0000_s1026" type="#_x0000_t32" style="position:absolute;margin-left:407.5pt;margin-top:6.8pt;width:71pt;height:0;z-index:2529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22368" behindDoc="0" locked="0" layoutInCell="1" allowOverlap="1" wp14:anchorId="1724AA45" wp14:editId="74A4D861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905" name="Straight Arrow Connector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24581C" id="Straight Arrow Connector 905" o:spid="_x0000_s1026" type="#_x0000_t32" style="position:absolute;margin-left:295.4pt;margin-top:6.85pt;width:71pt;height:0;z-index:2529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35EAF0A8" w14:textId="77777777" w:rsidR="00A64EEF" w:rsidRPr="00107D30" w:rsidRDefault="00A64EEF" w:rsidP="00A64EEF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111F3453" w14:textId="11423C5A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39776" behindDoc="0" locked="0" layoutInCell="1" allowOverlap="1" wp14:anchorId="00DC526E" wp14:editId="3F4ACC0C">
                <wp:simplePos x="0" y="0"/>
                <wp:positionH relativeFrom="column">
                  <wp:posOffset>1584960</wp:posOffset>
                </wp:positionH>
                <wp:positionV relativeFrom="paragraph">
                  <wp:posOffset>148590</wp:posOffset>
                </wp:positionV>
                <wp:extent cx="406400" cy="323850"/>
                <wp:effectExtent l="0" t="0" r="12700" b="19050"/>
                <wp:wrapNone/>
                <wp:docPr id="907" name="Rectangle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63AF9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C526E" id="Rectangle 907" o:spid="_x0000_s1295" style="position:absolute;margin-left:124.8pt;margin-top:11.7pt;width:32pt;height:25.5pt;z-index:25293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" fillcolor="white [3201]" strokecolor="#34aba2 [3209]" strokeweight="2pt">
                <v:textbox>
                  <w:txbxContent>
                    <w:p w14:paraId="07463AF9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75271F14" w14:textId="354D8AF2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27488" behindDoc="0" locked="0" layoutInCell="1" allowOverlap="1" wp14:anchorId="730DEDBB" wp14:editId="72C39A6E">
                <wp:simplePos x="0" y="0"/>
                <wp:positionH relativeFrom="margin">
                  <wp:posOffset>2054860</wp:posOffset>
                </wp:positionH>
                <wp:positionV relativeFrom="paragraph">
                  <wp:posOffset>74295</wp:posOffset>
                </wp:positionV>
                <wp:extent cx="317500" cy="0"/>
                <wp:effectExtent l="38100" t="76200" r="0" b="95250"/>
                <wp:wrapNone/>
                <wp:docPr id="906" name="Straight Arrow Connector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F7D42" id="Straight Arrow Connector 906" o:spid="_x0000_s1026" type="#_x0000_t32" style="position:absolute;margin-left:161.8pt;margin-top:5.85pt;width:25pt;height:0;flip:x;z-index:252927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7728" behindDoc="0" locked="0" layoutInCell="1" allowOverlap="1" wp14:anchorId="4F03FAAB" wp14:editId="66B44FD1">
                <wp:simplePos x="0" y="0"/>
                <wp:positionH relativeFrom="column">
                  <wp:posOffset>1600200</wp:posOffset>
                </wp:positionH>
                <wp:positionV relativeFrom="paragraph">
                  <wp:posOffset>203835</wp:posOffset>
                </wp:positionV>
                <wp:extent cx="406400" cy="323850"/>
                <wp:effectExtent l="0" t="0" r="12700" b="19050"/>
                <wp:wrapNone/>
                <wp:docPr id="908" name="Rectangle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BFE11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3FAAB" id="Rectangle 908" o:spid="_x0000_s1296" style="position:absolute;margin-left:126pt;margin-top:16.05pt;width:32pt;height:25.5pt;z-index:25293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" fillcolor="white [3201]" strokecolor="#34aba2 [3209]" strokeweight="2pt">
                <v:textbox>
                  <w:txbxContent>
                    <w:p w14:paraId="3E3BFE11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t>Current state: q</w:t>
      </w:r>
      <w:r>
        <w:t>3</w:t>
      </w:r>
      <w:r>
        <w:t xml:space="preserve">                                                             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</m:t>
        </m:r>
      </m:oMath>
    </w:p>
    <w:p w14:paraId="78E034AE" w14:textId="5A96E390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36704" behindDoc="0" locked="0" layoutInCell="1" allowOverlap="1" wp14:anchorId="2E66F76B" wp14:editId="3F2E8C54">
                <wp:simplePos x="0" y="0"/>
                <wp:positionH relativeFrom="column">
                  <wp:posOffset>1600200</wp:posOffset>
                </wp:positionH>
                <wp:positionV relativeFrom="paragraph">
                  <wp:posOffset>182880</wp:posOffset>
                </wp:positionV>
                <wp:extent cx="406400" cy="339090"/>
                <wp:effectExtent l="0" t="0" r="12700" b="22860"/>
                <wp:wrapNone/>
                <wp:docPr id="909" name="Rectangle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789C8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6F76B" id="Rectangle 909" o:spid="_x0000_s1297" style="position:absolute;margin-left:126pt;margin-top:14.4pt;width:32pt;height:26.7pt;z-index:25293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" fillcolor="white [3201]" strokecolor="#34aba2 [3209]" strokeweight="2pt">
                <v:textbox>
                  <w:txbxContent>
                    <w:p w14:paraId="5F6789C8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t>Stack</w:t>
      </w:r>
    </w:p>
    <w:p w14:paraId="4C51DF23" w14:textId="7B87CCFC" w:rsidR="00A64EEF" w:rsidRDefault="00A64EEF" w:rsidP="00A64EEF">
      <w:r>
        <w:t xml:space="preserve">                                                                                                                                             </w:t>
      </w:r>
    </w:p>
    <w:p w14:paraId="7BEA1927" w14:textId="2E75B3FA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35680" behindDoc="0" locked="0" layoutInCell="1" allowOverlap="1" wp14:anchorId="0525D131" wp14:editId="16D6FC8D">
                <wp:simplePos x="0" y="0"/>
                <wp:positionH relativeFrom="column">
                  <wp:posOffset>1625600</wp:posOffset>
                </wp:positionH>
                <wp:positionV relativeFrom="paragraph">
                  <wp:posOffset>3810</wp:posOffset>
                </wp:positionV>
                <wp:extent cx="406400" cy="323850"/>
                <wp:effectExtent l="0" t="0" r="12700" b="19050"/>
                <wp:wrapNone/>
                <wp:docPr id="911" name="Rectangle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FEB64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5D131" id="Rectangle 911" o:spid="_x0000_s1298" style="position:absolute;margin-left:128pt;margin-top:.3pt;width:32pt;height:25.5pt;z-index:25293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" fillcolor="white [3201]" strokecolor="#34aba2 [3209]" strokeweight="2pt">
                <v:textbox>
                  <w:txbxContent>
                    <w:p w14:paraId="47DFEB64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6464" behindDoc="0" locked="0" layoutInCell="1" allowOverlap="1" wp14:anchorId="50A36618" wp14:editId="41519475">
                <wp:simplePos x="0" y="0"/>
                <wp:positionH relativeFrom="column">
                  <wp:posOffset>1631950</wp:posOffset>
                </wp:positionH>
                <wp:positionV relativeFrom="paragraph">
                  <wp:posOffset>263525</wp:posOffset>
                </wp:positionV>
                <wp:extent cx="406400" cy="323850"/>
                <wp:effectExtent l="0" t="0" r="12700" b="19050"/>
                <wp:wrapNone/>
                <wp:docPr id="912" name="Rectangle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894E8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36618" id="Rectangle 912" o:spid="_x0000_s1299" style="position:absolute;margin-left:128.5pt;margin-top:20.75pt;width:32pt;height:25.5pt;z-index:25292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" fillcolor="white [3201]" strokecolor="#34aba2 [3209]" strokeweight="2pt">
                <v:textbox>
                  <w:txbxContent>
                    <w:p w14:paraId="2B9894E8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5ED3EC65" w14:textId="77777777" w:rsidR="00A64EEF" w:rsidRDefault="00A64EEF" w:rsidP="00A64EEF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0320C905" w14:textId="77777777" w:rsidR="00A64EEF" w:rsidRPr="00EA6C3F" w:rsidRDefault="00A64EEF" w:rsidP="00A64EEF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931584" behindDoc="0" locked="0" layoutInCell="1" allowOverlap="1" wp14:anchorId="46BAD867" wp14:editId="090CBFFD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914" name="Flowchart: Connector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30570" w14:textId="069A85C2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 w:rsidR="00890E9E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10048A9C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AD867" id="Flowchart: Connector 914" o:spid="_x0000_s1300" type="#_x0000_t120" style="position:absolute;margin-left:470.9pt;margin-top:7.3pt;width:49.5pt;height:46.5pt;z-index:2529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" fillcolor="#024f75 [3204]" strokecolor="#012639 [1604]" strokeweight="2pt">
                <v:textbox>
                  <w:txbxContent>
                    <w:p w14:paraId="54530570" w14:textId="069A85C2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 w:rsidR="00890E9E">
                        <w:rPr>
                          <w:color w:val="E7E6E6" w:themeColor="background2"/>
                        </w:rPr>
                        <w:t>5</w:t>
                      </w:r>
                    </w:p>
                    <w:p w14:paraId="10048A9C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932608" behindDoc="0" locked="0" layoutInCell="1" allowOverlap="1" wp14:anchorId="492DF4D9" wp14:editId="0316FB8F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915" name="Flowchart: Connector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92D6" id="Flowchart: Connector 915" o:spid="_x0000_s1026" type="#_x0000_t120" style="position:absolute;margin-left:468pt;margin-top:2.85pt;width:56pt;height:55pt;z-index:2529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1BCC6EA1" w14:textId="77777777" w:rsidR="00A64EEF" w:rsidRDefault="00A64EEF" w:rsidP="00A64EEF"/>
    <w:p w14:paraId="0CBCD79B" w14:textId="77777777" w:rsidR="00A64EEF" w:rsidRPr="00A64EEF" w:rsidRDefault="00A64EEF" w:rsidP="00A64EEF">
      <w:pPr>
        <w:rPr>
          <w:b w:val="0"/>
          <w:bCs/>
          <w:sz w:val="20"/>
          <w:szCs w:val="20"/>
        </w:rPr>
      </w:pPr>
    </w:p>
    <w:p w14:paraId="2F2308CB" w14:textId="25C0419E" w:rsidR="00A64EEF" w:rsidRDefault="00A64EEF" w:rsidP="002A15CE">
      <w:pPr>
        <w:rPr>
          <w:b w:val="0"/>
          <w:bCs/>
          <w:sz w:val="20"/>
          <w:szCs w:val="20"/>
        </w:rPr>
      </w:pPr>
    </w:p>
    <w:p w14:paraId="5BA20930" w14:textId="72475884" w:rsidR="00A64EEF" w:rsidRDefault="00A64EEF" w:rsidP="002A15CE">
      <w:pPr>
        <w:rPr>
          <w:b w:val="0"/>
          <w:bCs/>
          <w:sz w:val="20"/>
          <w:szCs w:val="20"/>
        </w:rPr>
      </w:pPr>
    </w:p>
    <w:p w14:paraId="361BB73D" w14:textId="60517F97" w:rsidR="00A64EEF" w:rsidRDefault="00A64EEF" w:rsidP="002A15CE">
      <w:pPr>
        <w:rPr>
          <w:b w:val="0"/>
          <w:bCs/>
          <w:sz w:val="20"/>
          <w:szCs w:val="20"/>
        </w:rPr>
      </w:pPr>
    </w:p>
    <w:p w14:paraId="3198BB4B" w14:textId="4B55F440" w:rsidR="00A64EEF" w:rsidRDefault="00A64EEF" w:rsidP="002A15CE">
      <w:pPr>
        <w:rPr>
          <w:b w:val="0"/>
          <w:bCs/>
          <w:sz w:val="20"/>
          <w:szCs w:val="20"/>
        </w:rPr>
      </w:pPr>
    </w:p>
    <w:p w14:paraId="3B882A72" w14:textId="71D1202B" w:rsidR="00A64EEF" w:rsidRDefault="00A64EEF" w:rsidP="002A15CE">
      <w:pPr>
        <w:rPr>
          <w:b w:val="0"/>
          <w:bCs/>
          <w:sz w:val="20"/>
          <w:szCs w:val="20"/>
        </w:rPr>
      </w:pPr>
    </w:p>
    <w:p w14:paraId="7ECBF9C5" w14:textId="7239E6FC" w:rsidR="00A64EEF" w:rsidRDefault="00A64EEF" w:rsidP="002A15CE">
      <w:pPr>
        <w:rPr>
          <w:b w:val="0"/>
          <w:bCs/>
          <w:sz w:val="20"/>
          <w:szCs w:val="20"/>
        </w:rPr>
      </w:pPr>
    </w:p>
    <w:p w14:paraId="325F4B75" w14:textId="0CDE8F5D" w:rsidR="00A64EEF" w:rsidRDefault="00A64EEF" w:rsidP="002A15CE">
      <w:pPr>
        <w:rPr>
          <w:b w:val="0"/>
          <w:bCs/>
          <w:sz w:val="20"/>
          <w:szCs w:val="20"/>
        </w:rPr>
      </w:pPr>
    </w:p>
    <w:p w14:paraId="512E9DAE" w14:textId="0463ED36" w:rsidR="00A64EEF" w:rsidRDefault="00A64EEF" w:rsidP="002A15CE">
      <w:pPr>
        <w:rPr>
          <w:b w:val="0"/>
          <w:bCs/>
          <w:sz w:val="20"/>
          <w:szCs w:val="20"/>
        </w:rPr>
      </w:pPr>
    </w:p>
    <w:p w14:paraId="088FF1A9" w14:textId="153686FC" w:rsidR="00A64EEF" w:rsidRDefault="00A64EEF" w:rsidP="002A15CE">
      <w:pPr>
        <w:rPr>
          <w:b w:val="0"/>
          <w:bCs/>
          <w:sz w:val="20"/>
          <w:szCs w:val="20"/>
        </w:rPr>
      </w:pPr>
    </w:p>
    <w:p w14:paraId="67E539ED" w14:textId="5FEC24C5" w:rsidR="00A64EEF" w:rsidRDefault="00A64EEF" w:rsidP="002A15CE">
      <w:pPr>
        <w:rPr>
          <w:b w:val="0"/>
          <w:bCs/>
          <w:sz w:val="20"/>
          <w:szCs w:val="20"/>
        </w:rPr>
      </w:pPr>
    </w:p>
    <w:p w14:paraId="014B7415" w14:textId="46B10D4A" w:rsidR="00A64EEF" w:rsidRDefault="00A64EEF" w:rsidP="002A15CE">
      <w:pPr>
        <w:rPr>
          <w:b w:val="0"/>
          <w:bCs/>
          <w:sz w:val="20"/>
          <w:szCs w:val="20"/>
        </w:rPr>
      </w:pPr>
    </w:p>
    <w:p w14:paraId="1157AA8D" w14:textId="6B3699EB" w:rsidR="00A64EEF" w:rsidRDefault="00A64EEF" w:rsidP="002A15CE">
      <w:pPr>
        <w:rPr>
          <w:b w:val="0"/>
          <w:bCs/>
          <w:sz w:val="20"/>
          <w:szCs w:val="20"/>
        </w:rPr>
      </w:pPr>
    </w:p>
    <w:p w14:paraId="28BBBD24" w14:textId="4553CFCA" w:rsidR="00A64EEF" w:rsidRDefault="00A64EEF" w:rsidP="002A15CE">
      <w:pPr>
        <w:rPr>
          <w:b w:val="0"/>
          <w:bCs/>
          <w:sz w:val="20"/>
          <w:szCs w:val="20"/>
        </w:rPr>
      </w:pPr>
    </w:p>
    <w:p w14:paraId="3B575DB0" w14:textId="21B1F298" w:rsidR="00A64EEF" w:rsidRDefault="00A64EEF" w:rsidP="002A15CE">
      <w:pPr>
        <w:rPr>
          <w:b w:val="0"/>
          <w:bCs/>
          <w:sz w:val="20"/>
          <w:szCs w:val="20"/>
        </w:rPr>
      </w:pPr>
    </w:p>
    <w:p w14:paraId="42B479E6" w14:textId="20B54DBD" w:rsidR="00A64EEF" w:rsidRDefault="00A64EEF" w:rsidP="002A15CE">
      <w:pPr>
        <w:rPr>
          <w:b w:val="0"/>
          <w:bCs/>
          <w:sz w:val="20"/>
          <w:szCs w:val="20"/>
        </w:rPr>
      </w:pPr>
    </w:p>
    <w:p w14:paraId="667415B0" w14:textId="0E70EC77" w:rsidR="00A64EEF" w:rsidRDefault="00A64EEF" w:rsidP="002A15CE">
      <w:pPr>
        <w:rPr>
          <w:b w:val="0"/>
          <w:bCs/>
          <w:sz w:val="20"/>
          <w:szCs w:val="20"/>
        </w:rPr>
      </w:pPr>
    </w:p>
    <w:p w14:paraId="1D2C3772" w14:textId="4457DC51" w:rsidR="00A64EEF" w:rsidRDefault="00A64EEF" w:rsidP="002A15CE">
      <w:pPr>
        <w:rPr>
          <w:b w:val="0"/>
          <w:bCs/>
          <w:sz w:val="20"/>
          <w:szCs w:val="20"/>
        </w:rPr>
      </w:pPr>
    </w:p>
    <w:p w14:paraId="79ABE956" w14:textId="5323873F" w:rsidR="00A64EEF" w:rsidRDefault="00A64EEF" w:rsidP="002A15CE">
      <w:pPr>
        <w:rPr>
          <w:b w:val="0"/>
          <w:bCs/>
          <w:sz w:val="20"/>
          <w:szCs w:val="20"/>
        </w:rPr>
      </w:pPr>
    </w:p>
    <w:p w14:paraId="1508513C" w14:textId="7B211A00" w:rsidR="00A64EEF" w:rsidRDefault="00A64EEF" w:rsidP="002A15CE">
      <w:pPr>
        <w:rPr>
          <w:b w:val="0"/>
          <w:bCs/>
          <w:sz w:val="20"/>
          <w:szCs w:val="20"/>
        </w:rPr>
      </w:pPr>
    </w:p>
    <w:p w14:paraId="3FEF5C79" w14:textId="5CBB6C24" w:rsidR="00A64EEF" w:rsidRDefault="00A64EEF" w:rsidP="002A15CE">
      <w:pPr>
        <w:rPr>
          <w:b w:val="0"/>
          <w:bCs/>
          <w:sz w:val="20"/>
          <w:szCs w:val="20"/>
        </w:rPr>
      </w:pPr>
    </w:p>
    <w:p w14:paraId="1D308748" w14:textId="69C2A5B4" w:rsidR="00A64EEF" w:rsidRDefault="00A64EEF" w:rsidP="002A15CE">
      <w:pPr>
        <w:rPr>
          <w:b w:val="0"/>
          <w:bCs/>
          <w:sz w:val="20"/>
          <w:szCs w:val="20"/>
        </w:rPr>
      </w:pPr>
    </w:p>
    <w:p w14:paraId="1A920B02" w14:textId="20F6CD90" w:rsidR="00A64EEF" w:rsidRDefault="00A64EEF" w:rsidP="00A64EEF">
      <w:r w:rsidRPr="00DC5E66">
        <w:rPr>
          <w:highlight w:val="yellow"/>
        </w:rPr>
        <w:lastRenderedPageBreak/>
        <w:t xml:space="preserve">Time </w:t>
      </w:r>
      <w:r w:rsidR="00093F12">
        <w:t>6</w:t>
      </w:r>
    </w:p>
    <w:p w14:paraId="6FBD014C" w14:textId="77777777" w:rsidR="00A64EEF" w:rsidRPr="00EA6C3F" w:rsidRDefault="00A64EEF" w:rsidP="00A64EEF">
      <w:pPr>
        <w:rPr>
          <w:u w:val="single"/>
        </w:rPr>
      </w:pPr>
    </w:p>
    <w:p w14:paraId="40E7BBF1" w14:textId="1C21D0AE" w:rsidR="00A64EEF" w:rsidRDefault="00890E9E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43872" behindDoc="0" locked="0" layoutInCell="1" allowOverlap="1" wp14:anchorId="0337825D" wp14:editId="69AD760B">
                <wp:simplePos x="0" y="0"/>
                <wp:positionH relativeFrom="column">
                  <wp:posOffset>472440</wp:posOffset>
                </wp:positionH>
                <wp:positionV relativeFrom="paragraph">
                  <wp:posOffset>219075</wp:posOffset>
                </wp:positionV>
                <wp:extent cx="2827020" cy="361950"/>
                <wp:effectExtent l="0" t="0" r="11430" b="19050"/>
                <wp:wrapNone/>
                <wp:docPr id="919" name="Rectangle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7EBA6" w14:textId="71DDA59D" w:rsidR="00A64EEF" w:rsidRDefault="00A64EEF" w:rsidP="00A64EEF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7825D" id="Rectangle 919" o:spid="_x0000_s1301" style="position:absolute;margin-left:37.2pt;margin-top:17.25pt;width:222.6pt;height:28.5pt;z-index:2529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" fillcolor="white [3201]" strokecolor="#34aba2 [3209]" strokeweight="2pt">
                <v:textbox>
                  <w:txbxContent>
                    <w:p w14:paraId="3C07EBA6" w14:textId="71DDA59D" w:rsidR="00A64EEF" w:rsidRDefault="00A64EEF" w:rsidP="00A64EEF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 </w:t>
                      </w:r>
                    </w:p>
                  </w:txbxContent>
                </v:textbox>
              </v:rect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44896" behindDoc="0" locked="0" layoutInCell="1" allowOverlap="1" wp14:anchorId="589D248F" wp14:editId="6883E62D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918" name="Straight Connector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C023" id="Straight Connector 918" o:spid="_x0000_s1026" style="position:absolute;z-index:2529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</w:p>
    <w:p w14:paraId="1521E5CB" w14:textId="5F277850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53088" behindDoc="0" locked="0" layoutInCell="1" allowOverlap="1" wp14:anchorId="58678579" wp14:editId="083F6DB5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21" name="Straight Connector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CF93B8" id="Straight Connector 921" o:spid="_x0000_s1026" style="position:absolute;z-index:2529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2064" behindDoc="0" locked="0" layoutInCell="1" allowOverlap="1" wp14:anchorId="23C49624" wp14:editId="47C0A5D7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22" name="Straight Connector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5A6B7C" id="Straight Connector 922" o:spid="_x0000_s1026" style="position:absolute;z-index:2529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1040" behindDoc="0" locked="0" layoutInCell="1" allowOverlap="1" wp14:anchorId="44A6FCE0" wp14:editId="553FFA0F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60" name="Straight Connector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4A2BAD" id="Straight Connector 960" o:spid="_x0000_s1026" style="position:absolute;z-index:2529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0016" behindDoc="0" locked="0" layoutInCell="1" allowOverlap="1" wp14:anchorId="126905BE" wp14:editId="620DF9E7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61" name="Straight Connector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5C856" id="Straight Connector 961" o:spid="_x0000_s1026" style="position:absolute;z-index:2529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7968" behindDoc="0" locked="0" layoutInCell="1" allowOverlap="1" wp14:anchorId="4D38EF61" wp14:editId="1C443BA0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62" name="Straight Connector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A9743F" id="Straight Connector 962" o:spid="_x0000_s1026" style="position:absolute;z-index:2529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8992" behindDoc="0" locked="0" layoutInCell="1" allowOverlap="1" wp14:anchorId="00B0255F" wp14:editId="0096627D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63" name="Straight Connector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C3A5B" id="Straight Connector 963" o:spid="_x0000_s1026" style="position:absolute;z-index:2529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6944" behindDoc="0" locked="0" layoutInCell="1" allowOverlap="1" wp14:anchorId="244D1900" wp14:editId="3CC4CDD5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64" name="Straight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D115B6" id="Straight Connector 964" o:spid="_x0000_s1026" style="position:absolute;z-index:2529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5920" behindDoc="0" locked="0" layoutInCell="1" allowOverlap="1" wp14:anchorId="651931BE" wp14:editId="12962197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965" name="Straight Connector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35FC0" id="Straight Connector 965" o:spid="_x0000_s1026" style="position:absolute;z-index:2529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>
        <w:t>Input</w:t>
      </w:r>
      <w:r>
        <w:rPr>
          <w:noProof/>
        </w:rPr>
        <w:t xml:space="preserve"> </w:t>
      </w:r>
    </w:p>
    <w:p w14:paraId="50795D09" w14:textId="77777777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64352" behindDoc="0" locked="0" layoutInCell="1" allowOverlap="1" wp14:anchorId="24934FFC" wp14:editId="16065C82">
                <wp:simplePos x="0" y="0"/>
                <wp:positionH relativeFrom="column">
                  <wp:posOffset>1808480</wp:posOffset>
                </wp:positionH>
                <wp:positionV relativeFrom="paragraph">
                  <wp:posOffset>112395</wp:posOffset>
                </wp:positionV>
                <wp:extent cx="12700" cy="285750"/>
                <wp:effectExtent l="57150" t="38100" r="63500" b="19050"/>
                <wp:wrapNone/>
                <wp:docPr id="966" name="Straight Arrow Connector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9F131" id="Straight Arrow Connector 966" o:spid="_x0000_s1026" type="#_x0000_t32" style="position:absolute;margin-left:142.4pt;margin-top:8.85pt;width:1pt;height:22.5pt;flip:y;z-index:2529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" strokecolor="#024f75 [3204]" strokeweight="1pt">
                <v:stroke endarrow="block"/>
              </v:shape>
            </w:pict>
          </mc:Fallback>
        </mc:AlternateContent>
      </w:r>
    </w:p>
    <w:p w14:paraId="5AF2F643" w14:textId="52C2A0FF" w:rsidR="00A64EEF" w:rsidRDefault="006A0A2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218304" behindDoc="0" locked="0" layoutInCell="1" allowOverlap="1" wp14:anchorId="50907312" wp14:editId="17C6A0A4">
                <wp:simplePos x="0" y="0"/>
                <wp:positionH relativeFrom="column">
                  <wp:posOffset>4556760</wp:posOffset>
                </wp:positionH>
                <wp:positionV relativeFrom="paragraph">
                  <wp:posOffset>11430</wp:posOffset>
                </wp:positionV>
                <wp:extent cx="1074420" cy="336550"/>
                <wp:effectExtent l="0" t="0" r="11430" b="25400"/>
                <wp:wrapNone/>
                <wp:docPr id="1205" name="Flowchart: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7F8A3" id="Flowchart: Connector 1205" o:spid="_x0000_s1026" type="#_x0000_t120" style="position:absolute;margin-left:358.8pt;margin-top:.9pt;width:84.6pt;height:26.5pt;z-index:2532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" filled="f" strokecolor="#c00000" strokeweight="2pt"/>
            </w:pict>
          </mc:Fallback>
        </mc:AlternateContent>
      </w:r>
      <w:r w:rsidR="00A64EEF"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 w:rsidR="00A64EEF">
        <w:t>,</w:t>
      </w:r>
      <w:r w:rsidR="00A64EEF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A64EEF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 w:rsidR="00A64EEF">
        <w:t xml:space="preserve">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35DE59EF" w14:textId="77777777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69472" behindDoc="0" locked="0" layoutInCell="1" allowOverlap="1" wp14:anchorId="6702B794" wp14:editId="6E49969C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967" name="Arrow: Curved Down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65A7E1" id="Arrow: Curved Down 967" o:spid="_x0000_s1026" type="#_x0000_t105" style="position:absolute;margin-left:387.5pt;margin-top:.5pt;width:15pt;height:19pt;z-index:25296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3328" behindDoc="0" locked="0" layoutInCell="1" allowOverlap="1" wp14:anchorId="1823C374" wp14:editId="2F0DF875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968" name="Arrow: Curved Down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5933FF" id="Arrow: Curved Down 968" o:spid="_x0000_s1026" type="#_x0000_t105" style="position:absolute;margin-left:266.9pt;margin-top:3.15pt;width:15pt;height:19pt;z-index:25296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2E2CE763" w14:textId="6D32EC38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67424" behindDoc="0" locked="0" layoutInCell="1" allowOverlap="1" wp14:anchorId="460166A3" wp14:editId="3ECB55A7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969" name="Flowchart: Connector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853FF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4C2B3C92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166A3" id="Flowchart: Connector 969" o:spid="_x0000_s1302" type="#_x0000_t120" style="position:absolute;margin-left:472.9pt;margin-top:5.3pt;width:49.5pt;height:46.5pt;z-index:2529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" fillcolor="#024f75 [3204]" strokecolor="#012639 [1604]" strokeweight="2pt">
                <v:textbox>
                  <w:txbxContent>
                    <w:p w14:paraId="5E2853FF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4C2B3C92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$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6160" behindDoc="0" locked="0" layoutInCell="1" allowOverlap="1" wp14:anchorId="19A1CABA" wp14:editId="6EEAF9FD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970" name="Flowchart: Connector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24E3B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682FEEC5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1CABA" id="Flowchart: Connector 970" o:spid="_x0000_s1303" type="#_x0000_t120" style="position:absolute;margin-left:365.9pt;margin-top:6.15pt;width:49.5pt;height:46.5pt;z-index:2529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Bs8U2k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1C724E3B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682FEEC5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7184" behindDoc="0" locked="0" layoutInCell="1" allowOverlap="1" wp14:anchorId="4785567F" wp14:editId="61541C14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971" name="Flowchart: Connector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31AE97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75039DA9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5567F" id="Flowchart: Connector 971" o:spid="_x0000_s1304" type="#_x0000_t120" style="position:absolute;margin-left:249.4pt;margin-top:4.65pt;width:49.5pt;height:46.5pt;z-index:2529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D60rMG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0831AE97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75039DA9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8208" behindDoc="0" locked="0" layoutInCell="1" allowOverlap="1" wp14:anchorId="72C61237" wp14:editId="33B5B7D9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972" name="Flowchart: Connector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EA267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61237" id="Flowchart: Connector 972" o:spid="_x0000_s1305" type="#_x0000_t120" style="position:absolute;margin-left:129.9pt;margin-top:2.65pt;width:49.5pt;height:46.5pt;z-index:2529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Cywe4t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541EA267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5136" behindDoc="0" locked="0" layoutInCell="1" allowOverlap="1" wp14:anchorId="5D5AE103" wp14:editId="0277207D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973" name="Flowchart: Connector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97E4B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AE103" id="Flowchart: Connector 973" o:spid="_x0000_s1306" type="#_x0000_t120" style="position:absolute;margin-left:-2.1pt;margin-top:5.15pt;width:49.5pt;height:46.5pt;z-index:2529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" fillcolor="#024f75 [3204]" strokecolor="#012639 [1604]" strokeweight="2pt">
                <v:textbox>
                  <w:txbxContent>
                    <w:p w14:paraId="30197E4B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>
        <w:t xml:space="preserve">    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d, ε→ε            </m:t>
        </m:r>
      </m:oMath>
    </w:p>
    <w:p w14:paraId="0BB59856" w14:textId="4728D4C1" w:rsidR="00A64EEF" w:rsidRDefault="00890E9E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72544" behindDoc="0" locked="0" layoutInCell="1" allowOverlap="1" wp14:anchorId="13150811" wp14:editId="3041FDA2">
                <wp:simplePos x="0" y="0"/>
                <wp:positionH relativeFrom="rightMargin">
                  <wp:posOffset>14604</wp:posOffset>
                </wp:positionH>
                <wp:positionV relativeFrom="paragraph">
                  <wp:posOffset>389890</wp:posOffset>
                </wp:positionV>
                <wp:extent cx="45719" cy="1699260"/>
                <wp:effectExtent l="38100" t="0" r="69215" b="53340"/>
                <wp:wrapNone/>
                <wp:docPr id="977" name="Straight Arrow Connector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699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9B4F5" id="Straight Arrow Connector 977" o:spid="_x0000_s1026" type="#_x0000_t32" style="position:absolute;margin-left:1.15pt;margin-top:30.7pt;width:3.6pt;height:133.8pt;z-index:2529725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" strokecolor="#024f75 [3204]" strokeweight="1pt">
                <v:stroke endarrow="block"/>
                <w10:wrap anchorx="margin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80736" behindDoc="0" locked="0" layoutInCell="1" allowOverlap="1" wp14:anchorId="2F25FA35" wp14:editId="45A4B716">
                <wp:simplePos x="0" y="0"/>
                <wp:positionH relativeFrom="column">
                  <wp:posOffset>1584960</wp:posOffset>
                </wp:positionH>
                <wp:positionV relativeFrom="paragraph">
                  <wp:posOffset>348615</wp:posOffset>
                </wp:positionV>
                <wp:extent cx="350520" cy="266700"/>
                <wp:effectExtent l="0" t="0" r="30480" b="19050"/>
                <wp:wrapNone/>
                <wp:docPr id="974" name="Straight Connector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681E2" id="Straight Connector 974" o:spid="_x0000_s1026" style="position:absolute;z-index:2529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8pt,27.45pt" to="152.4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" strokecolor="#024f75 [3204]" strokeweight="1pt"/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79712" behindDoc="0" locked="0" layoutInCell="1" allowOverlap="1" wp14:anchorId="1A26C149" wp14:editId="5BD1DE5E">
                <wp:simplePos x="0" y="0"/>
                <wp:positionH relativeFrom="column">
                  <wp:posOffset>1668780</wp:posOffset>
                </wp:positionH>
                <wp:positionV relativeFrom="paragraph">
                  <wp:posOffset>379095</wp:posOffset>
                </wp:positionV>
                <wp:extent cx="311150" cy="266700"/>
                <wp:effectExtent l="0" t="0" r="31750" b="19050"/>
                <wp:wrapNone/>
                <wp:docPr id="975" name="Straight Connector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C5026" id="Straight Connector 975" o:spid="_x0000_s1026" style="position:absolute;flip:x;z-index:2529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4pt,29.85pt" to="155.9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" strokecolor="#024f75 [3204]" strokeweight="1pt"/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77664" behindDoc="0" locked="0" layoutInCell="1" allowOverlap="1" wp14:anchorId="1D4C959E" wp14:editId="3CE22560">
                <wp:simplePos x="0" y="0"/>
                <wp:positionH relativeFrom="column">
                  <wp:posOffset>1584960</wp:posOffset>
                </wp:positionH>
                <wp:positionV relativeFrom="paragraph">
                  <wp:posOffset>363855</wp:posOffset>
                </wp:positionV>
                <wp:extent cx="406400" cy="323850"/>
                <wp:effectExtent l="0" t="0" r="12700" b="19050"/>
                <wp:wrapNone/>
                <wp:docPr id="976" name="Rectangle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34266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C959E" id="Rectangle 976" o:spid="_x0000_s1307" style="position:absolute;margin-left:124.8pt;margin-top:28.65pt;width:32pt;height:25.5pt;z-index:25297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" fillcolor="white [3201]" strokecolor="#34aba2 [3209]" strokeweight="2pt">
                <v:textbox>
                  <w:txbxContent>
                    <w:p w14:paraId="1EA34266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59232" behindDoc="0" locked="0" layoutInCell="1" allowOverlap="1" wp14:anchorId="312F5868" wp14:editId="005F4DB3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978" name="Straight Arrow Connector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5A798" id="Straight Arrow Connector 978" o:spid="_x0000_s1026" type="#_x0000_t32" style="position:absolute;margin-left:49.4pt;margin-top:6.85pt;width:80pt;height:0;z-index:2529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60256" behindDoc="0" locked="0" layoutInCell="1" allowOverlap="1" wp14:anchorId="63347D2E" wp14:editId="6FB32D8B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979" name="Straight Arrow Connector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24A1B" id="Straight Arrow Connector 979" o:spid="_x0000_s1026" type="#_x0000_t32" style="position:absolute;margin-left:178.4pt;margin-top:3.85pt;width:71pt;height:0;z-index:2529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62304" behindDoc="0" locked="0" layoutInCell="1" allowOverlap="1" wp14:anchorId="47E721EF" wp14:editId="090DB228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980" name="Straight Arrow Connector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18E03" id="Straight Arrow Connector 980" o:spid="_x0000_s1026" type="#_x0000_t32" style="position:absolute;margin-left:407.5pt;margin-top:6.8pt;width:71pt;height:0;z-index:2529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61280" behindDoc="0" locked="0" layoutInCell="1" allowOverlap="1" wp14:anchorId="6D786452" wp14:editId="3EAD9C0B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981" name="Straight Arrow Connector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E41E8" id="Straight Arrow Connector 981" o:spid="_x0000_s1026" type="#_x0000_t32" style="position:absolute;margin-left:295.4pt;margin-top:6.85pt;width:71pt;height:0;z-index:2529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50A1C6C6" w14:textId="77777777" w:rsidR="00A64EEF" w:rsidRPr="00107D30" w:rsidRDefault="00A64EEF" w:rsidP="00A64EEF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69538839" w14:textId="0D8BB90D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84832" behindDoc="0" locked="0" layoutInCell="1" allowOverlap="1" wp14:anchorId="38C9F7CE" wp14:editId="0535D21A">
                <wp:simplePos x="0" y="0"/>
                <wp:positionH relativeFrom="column">
                  <wp:posOffset>1639570</wp:posOffset>
                </wp:positionH>
                <wp:positionV relativeFrom="paragraph">
                  <wp:posOffset>214630</wp:posOffset>
                </wp:positionV>
                <wp:extent cx="311150" cy="266700"/>
                <wp:effectExtent l="0" t="0" r="31750" b="19050"/>
                <wp:wrapNone/>
                <wp:docPr id="993" name="Straight Connector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8403D" id="Straight Connector 993" o:spid="_x0000_s1026" style="position:absolute;flip:x;z-index:2529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1pt,16.9pt" to="153.6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2784" behindDoc="0" locked="0" layoutInCell="1" allowOverlap="1" wp14:anchorId="7B7AF393" wp14:editId="11CC44E6">
                <wp:simplePos x="0" y="0"/>
                <wp:positionH relativeFrom="column">
                  <wp:posOffset>1600200</wp:posOffset>
                </wp:positionH>
                <wp:positionV relativeFrom="paragraph">
                  <wp:posOffset>214630</wp:posOffset>
                </wp:positionV>
                <wp:extent cx="350520" cy="266700"/>
                <wp:effectExtent l="0" t="0" r="30480" b="19050"/>
                <wp:wrapNone/>
                <wp:docPr id="992" name="Straight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190CF" id="Straight Connector 992" o:spid="_x0000_s1026" style="position:absolute;z-index:2529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16.9pt" to="153.6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8688" behindDoc="0" locked="0" layoutInCell="1" allowOverlap="1" wp14:anchorId="25482E62" wp14:editId="5D283E04">
                <wp:simplePos x="0" y="0"/>
                <wp:positionH relativeFrom="column">
                  <wp:posOffset>1584960</wp:posOffset>
                </wp:positionH>
                <wp:positionV relativeFrom="paragraph">
                  <wp:posOffset>148590</wp:posOffset>
                </wp:positionV>
                <wp:extent cx="406400" cy="323850"/>
                <wp:effectExtent l="0" t="0" r="12700" b="19050"/>
                <wp:wrapNone/>
                <wp:docPr id="982" name="Rectangle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13B8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82E62" id="Rectangle 982" o:spid="_x0000_s1308" style="position:absolute;margin-left:124.8pt;margin-top:11.7pt;width:32pt;height:25.5pt;z-index:25297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" fillcolor="white [3201]" strokecolor="#34aba2 [3209]" strokeweight="2pt">
                <v:textbox>
                  <w:txbxContent>
                    <w:p w14:paraId="722913B8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449DDAEF" w14:textId="16B94AA2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76640" behindDoc="0" locked="0" layoutInCell="1" allowOverlap="1" wp14:anchorId="70FFCD1A" wp14:editId="7CD99AA6">
                <wp:simplePos x="0" y="0"/>
                <wp:positionH relativeFrom="column">
                  <wp:posOffset>1600200</wp:posOffset>
                </wp:positionH>
                <wp:positionV relativeFrom="paragraph">
                  <wp:posOffset>203835</wp:posOffset>
                </wp:positionV>
                <wp:extent cx="406400" cy="323850"/>
                <wp:effectExtent l="0" t="0" r="12700" b="19050"/>
                <wp:wrapNone/>
                <wp:docPr id="984" name="Rectangle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04A3B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FCD1A" id="Rectangle 984" o:spid="_x0000_s1309" style="position:absolute;margin-left:126pt;margin-top:16.05pt;width:32pt;height:25.5pt;z-index:25297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" fillcolor="white [3201]" strokecolor="#34aba2 [3209]" strokeweight="2pt">
                <v:textbox>
                  <w:txbxContent>
                    <w:p w14:paraId="1EA04A3B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t>Current state: q</w:t>
      </w:r>
      <w:r>
        <w:t>3</w:t>
      </w:r>
      <w:r>
        <w:t xml:space="preserve">                                                                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 </m:t>
        </m:r>
      </m:oMath>
    </w:p>
    <w:p w14:paraId="76E4CFB3" w14:textId="584F5E67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66400" behindDoc="0" locked="0" layoutInCell="1" allowOverlap="1" wp14:anchorId="6BE0062D" wp14:editId="27B4D952">
                <wp:simplePos x="0" y="0"/>
                <wp:positionH relativeFrom="margin">
                  <wp:posOffset>2054860</wp:posOffset>
                </wp:positionH>
                <wp:positionV relativeFrom="paragraph">
                  <wp:posOffset>83185</wp:posOffset>
                </wp:positionV>
                <wp:extent cx="317500" cy="0"/>
                <wp:effectExtent l="38100" t="76200" r="0" b="95250"/>
                <wp:wrapNone/>
                <wp:docPr id="983" name="Straight Arrow Connector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ED6CF" id="Straight Arrow Connector 983" o:spid="_x0000_s1026" type="#_x0000_t32" style="position:absolute;margin-left:161.8pt;margin-top:6.55pt;width:25pt;height:0;flip:x;z-index:252966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5616" behindDoc="0" locked="0" layoutInCell="1" allowOverlap="1" wp14:anchorId="76F98953" wp14:editId="5E16277E">
                <wp:simplePos x="0" y="0"/>
                <wp:positionH relativeFrom="column">
                  <wp:posOffset>1600200</wp:posOffset>
                </wp:positionH>
                <wp:positionV relativeFrom="paragraph">
                  <wp:posOffset>182880</wp:posOffset>
                </wp:positionV>
                <wp:extent cx="406400" cy="339090"/>
                <wp:effectExtent l="0" t="0" r="12700" b="22860"/>
                <wp:wrapNone/>
                <wp:docPr id="985" name="Rectangle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A1EC4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98953" id="Rectangle 985" o:spid="_x0000_s1310" style="position:absolute;margin-left:126pt;margin-top:14.4pt;width:32pt;height:26.7pt;z-index:25297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" fillcolor="white [3201]" strokecolor="#34aba2 [3209]" strokeweight="2pt">
                <v:textbox>
                  <w:txbxContent>
                    <w:p w14:paraId="41FA1EC4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t>Stack</w:t>
      </w:r>
    </w:p>
    <w:p w14:paraId="4300EDCE" w14:textId="6F5FF158" w:rsidR="00A64EEF" w:rsidRDefault="00A64EEF" w:rsidP="00A64EEF">
      <w:r>
        <w:t xml:space="preserve">                                                                                                                                             </w:t>
      </w:r>
    </w:p>
    <w:p w14:paraId="15AFC158" w14:textId="77E58249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74592" behindDoc="0" locked="0" layoutInCell="1" allowOverlap="1" wp14:anchorId="3EB33CA6" wp14:editId="7D2A7834">
                <wp:simplePos x="0" y="0"/>
                <wp:positionH relativeFrom="column">
                  <wp:posOffset>1625600</wp:posOffset>
                </wp:positionH>
                <wp:positionV relativeFrom="paragraph">
                  <wp:posOffset>3810</wp:posOffset>
                </wp:positionV>
                <wp:extent cx="406400" cy="323850"/>
                <wp:effectExtent l="0" t="0" r="12700" b="19050"/>
                <wp:wrapNone/>
                <wp:docPr id="987" name="Rectangle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5FFD0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33CA6" id="Rectangle 987" o:spid="_x0000_s1311" style="position:absolute;margin-left:128pt;margin-top:.3pt;width:32pt;height:25.5pt;z-index:25297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" fillcolor="white [3201]" strokecolor="#34aba2 [3209]" strokeweight="2pt">
                <v:textbox>
                  <w:txbxContent>
                    <w:p w14:paraId="15E5FFD0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5376" behindDoc="0" locked="0" layoutInCell="1" allowOverlap="1" wp14:anchorId="6152632B" wp14:editId="30B34143">
                <wp:simplePos x="0" y="0"/>
                <wp:positionH relativeFrom="column">
                  <wp:posOffset>1631950</wp:posOffset>
                </wp:positionH>
                <wp:positionV relativeFrom="paragraph">
                  <wp:posOffset>263525</wp:posOffset>
                </wp:positionV>
                <wp:extent cx="406400" cy="323850"/>
                <wp:effectExtent l="0" t="0" r="12700" b="19050"/>
                <wp:wrapNone/>
                <wp:docPr id="988" name="Rectangle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2B8E2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2632B" id="Rectangle 988" o:spid="_x0000_s1312" style="position:absolute;margin-left:128.5pt;margin-top:20.75pt;width:32pt;height:25.5pt;z-index:25296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" fillcolor="white [3201]" strokecolor="#34aba2 [3209]" strokeweight="2pt">
                <v:textbox>
                  <w:txbxContent>
                    <w:p w14:paraId="3BC2B8E2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129907B7" w14:textId="77777777" w:rsidR="00A64EEF" w:rsidRDefault="00A64EEF" w:rsidP="00A64EEF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13C9BA8B" w14:textId="77777777" w:rsidR="00A64EEF" w:rsidRPr="00EA6C3F" w:rsidRDefault="00A64EEF" w:rsidP="00A64EEF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970496" behindDoc="0" locked="0" layoutInCell="1" allowOverlap="1" wp14:anchorId="7016B4A8" wp14:editId="321D9522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990" name="Flowchart: Connector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7B081" w14:textId="635B5594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 w:rsidR="00890E9E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135B291F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6B4A8" id="Flowchart: Connector 990" o:spid="_x0000_s1313" type="#_x0000_t120" style="position:absolute;margin-left:470.9pt;margin-top:7.3pt;width:49.5pt;height:46.5pt;z-index:2529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" fillcolor="#024f75 [3204]" strokecolor="#012639 [1604]" strokeweight="2pt">
                <v:textbox>
                  <w:txbxContent>
                    <w:p w14:paraId="6197B081" w14:textId="635B5594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 w:rsidR="00890E9E">
                        <w:rPr>
                          <w:color w:val="E7E6E6" w:themeColor="background2"/>
                        </w:rPr>
                        <w:t>5</w:t>
                      </w:r>
                    </w:p>
                    <w:p w14:paraId="135B291F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2971520" behindDoc="0" locked="0" layoutInCell="1" allowOverlap="1" wp14:anchorId="33EEF5D2" wp14:editId="7159432A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991" name="Flowchart: Connector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B1343" id="Flowchart: Connector 991" o:spid="_x0000_s1026" type="#_x0000_t120" style="position:absolute;margin-left:468pt;margin-top:2.85pt;width:56pt;height:55pt;z-index:2529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3D062FC7" w14:textId="77777777" w:rsidR="00A64EEF" w:rsidRDefault="00A64EEF" w:rsidP="00A64EEF"/>
    <w:p w14:paraId="3163B17F" w14:textId="77777777" w:rsidR="00A64EEF" w:rsidRPr="00A64EEF" w:rsidRDefault="00A64EEF" w:rsidP="00A64EEF">
      <w:pPr>
        <w:rPr>
          <w:b w:val="0"/>
          <w:bCs/>
          <w:sz w:val="20"/>
          <w:szCs w:val="20"/>
        </w:rPr>
      </w:pPr>
    </w:p>
    <w:p w14:paraId="6B5BCE58" w14:textId="2784A125" w:rsidR="00A64EEF" w:rsidRDefault="00A64EEF" w:rsidP="002A15CE">
      <w:pPr>
        <w:rPr>
          <w:b w:val="0"/>
          <w:bCs/>
          <w:sz w:val="20"/>
          <w:szCs w:val="20"/>
        </w:rPr>
      </w:pPr>
    </w:p>
    <w:p w14:paraId="2626C296" w14:textId="3803CC89" w:rsidR="00A64EEF" w:rsidRDefault="00A64EEF" w:rsidP="002A15CE">
      <w:pPr>
        <w:rPr>
          <w:b w:val="0"/>
          <w:bCs/>
          <w:sz w:val="20"/>
          <w:szCs w:val="20"/>
        </w:rPr>
      </w:pPr>
    </w:p>
    <w:p w14:paraId="04CA67A9" w14:textId="63F7613C" w:rsidR="00A64EEF" w:rsidRDefault="00A64EEF" w:rsidP="002A15CE">
      <w:pPr>
        <w:rPr>
          <w:b w:val="0"/>
          <w:bCs/>
          <w:sz w:val="20"/>
          <w:szCs w:val="20"/>
        </w:rPr>
      </w:pPr>
    </w:p>
    <w:p w14:paraId="245A2665" w14:textId="317FC43D" w:rsidR="00A64EEF" w:rsidRDefault="00A64EEF" w:rsidP="002A15CE">
      <w:pPr>
        <w:rPr>
          <w:b w:val="0"/>
          <w:bCs/>
          <w:sz w:val="20"/>
          <w:szCs w:val="20"/>
        </w:rPr>
      </w:pPr>
    </w:p>
    <w:p w14:paraId="0D981FF2" w14:textId="200E3AD7" w:rsidR="00A64EEF" w:rsidRDefault="00A64EEF" w:rsidP="002A15CE">
      <w:pPr>
        <w:rPr>
          <w:b w:val="0"/>
          <w:bCs/>
          <w:sz w:val="20"/>
          <w:szCs w:val="20"/>
        </w:rPr>
      </w:pPr>
    </w:p>
    <w:p w14:paraId="5CF41F39" w14:textId="1C5EB4BC" w:rsidR="00A64EEF" w:rsidRDefault="00A64EEF" w:rsidP="002A15CE">
      <w:pPr>
        <w:rPr>
          <w:b w:val="0"/>
          <w:bCs/>
          <w:sz w:val="20"/>
          <w:szCs w:val="20"/>
        </w:rPr>
      </w:pPr>
    </w:p>
    <w:p w14:paraId="784860C4" w14:textId="0BB5428E" w:rsidR="00A64EEF" w:rsidRDefault="00A64EEF" w:rsidP="002A15CE">
      <w:pPr>
        <w:rPr>
          <w:b w:val="0"/>
          <w:bCs/>
          <w:sz w:val="20"/>
          <w:szCs w:val="20"/>
        </w:rPr>
      </w:pPr>
    </w:p>
    <w:p w14:paraId="43C70519" w14:textId="451B5CCF" w:rsidR="00A64EEF" w:rsidRDefault="00A64EEF" w:rsidP="002A15CE">
      <w:pPr>
        <w:rPr>
          <w:b w:val="0"/>
          <w:bCs/>
          <w:sz w:val="20"/>
          <w:szCs w:val="20"/>
        </w:rPr>
      </w:pPr>
    </w:p>
    <w:p w14:paraId="45C44B0A" w14:textId="167F904F" w:rsidR="00A64EEF" w:rsidRDefault="00A64EEF" w:rsidP="002A15CE">
      <w:pPr>
        <w:rPr>
          <w:b w:val="0"/>
          <w:bCs/>
          <w:sz w:val="20"/>
          <w:szCs w:val="20"/>
        </w:rPr>
      </w:pPr>
    </w:p>
    <w:p w14:paraId="36CFD9BA" w14:textId="5EE082CB" w:rsidR="00A64EEF" w:rsidRDefault="00A64EEF" w:rsidP="002A15CE">
      <w:pPr>
        <w:rPr>
          <w:b w:val="0"/>
          <w:bCs/>
          <w:sz w:val="20"/>
          <w:szCs w:val="20"/>
        </w:rPr>
      </w:pPr>
    </w:p>
    <w:p w14:paraId="660697DC" w14:textId="25FCC544" w:rsidR="00A64EEF" w:rsidRDefault="00A64EEF" w:rsidP="002A15CE">
      <w:pPr>
        <w:rPr>
          <w:b w:val="0"/>
          <w:bCs/>
          <w:sz w:val="20"/>
          <w:szCs w:val="20"/>
        </w:rPr>
      </w:pPr>
    </w:p>
    <w:p w14:paraId="6D287C38" w14:textId="45326B3A" w:rsidR="00A64EEF" w:rsidRDefault="00A64EEF" w:rsidP="002A15CE">
      <w:pPr>
        <w:rPr>
          <w:b w:val="0"/>
          <w:bCs/>
          <w:sz w:val="20"/>
          <w:szCs w:val="20"/>
        </w:rPr>
      </w:pPr>
    </w:p>
    <w:p w14:paraId="3A4865B7" w14:textId="0672E890" w:rsidR="00A64EEF" w:rsidRDefault="00A64EEF" w:rsidP="002A15CE">
      <w:pPr>
        <w:rPr>
          <w:b w:val="0"/>
          <w:bCs/>
          <w:sz w:val="20"/>
          <w:szCs w:val="20"/>
        </w:rPr>
      </w:pPr>
    </w:p>
    <w:p w14:paraId="01508FF1" w14:textId="0AAEC9CD" w:rsidR="00A64EEF" w:rsidRDefault="00A64EEF" w:rsidP="002A15CE">
      <w:pPr>
        <w:rPr>
          <w:b w:val="0"/>
          <w:bCs/>
          <w:sz w:val="20"/>
          <w:szCs w:val="20"/>
        </w:rPr>
      </w:pPr>
    </w:p>
    <w:p w14:paraId="6E806841" w14:textId="4F2C8674" w:rsidR="00A64EEF" w:rsidRDefault="00A64EEF" w:rsidP="002A15CE">
      <w:pPr>
        <w:rPr>
          <w:b w:val="0"/>
          <w:bCs/>
          <w:sz w:val="20"/>
          <w:szCs w:val="20"/>
        </w:rPr>
      </w:pPr>
    </w:p>
    <w:p w14:paraId="7A2EE388" w14:textId="73DBDEFA" w:rsidR="00A64EEF" w:rsidRDefault="00A64EEF" w:rsidP="002A15CE">
      <w:pPr>
        <w:rPr>
          <w:b w:val="0"/>
          <w:bCs/>
          <w:sz w:val="20"/>
          <w:szCs w:val="20"/>
        </w:rPr>
      </w:pPr>
    </w:p>
    <w:p w14:paraId="5505FF5A" w14:textId="6221F423" w:rsidR="00A64EEF" w:rsidRDefault="00A64EEF" w:rsidP="002A15CE">
      <w:pPr>
        <w:rPr>
          <w:b w:val="0"/>
          <w:bCs/>
          <w:sz w:val="20"/>
          <w:szCs w:val="20"/>
        </w:rPr>
      </w:pPr>
    </w:p>
    <w:p w14:paraId="4B9FD7C1" w14:textId="4E24D650" w:rsidR="00A64EEF" w:rsidRDefault="00A64EEF" w:rsidP="002A15CE">
      <w:pPr>
        <w:rPr>
          <w:b w:val="0"/>
          <w:bCs/>
          <w:sz w:val="20"/>
          <w:szCs w:val="20"/>
        </w:rPr>
      </w:pPr>
    </w:p>
    <w:p w14:paraId="763E94AC" w14:textId="59DA93FA" w:rsidR="00A64EEF" w:rsidRDefault="00A64EEF" w:rsidP="002A15CE">
      <w:pPr>
        <w:rPr>
          <w:b w:val="0"/>
          <w:bCs/>
          <w:sz w:val="20"/>
          <w:szCs w:val="20"/>
        </w:rPr>
      </w:pPr>
    </w:p>
    <w:p w14:paraId="30321932" w14:textId="77777777" w:rsidR="00093F12" w:rsidRDefault="00093F12" w:rsidP="00A64EEF">
      <w:pPr>
        <w:rPr>
          <w:highlight w:val="yellow"/>
        </w:rPr>
      </w:pPr>
    </w:p>
    <w:p w14:paraId="18CA5F0E" w14:textId="214005FA" w:rsidR="00A64EEF" w:rsidRDefault="00A64EEF" w:rsidP="00A64EEF">
      <w:r w:rsidRPr="00A64EEF">
        <w:rPr>
          <w:highlight w:val="yellow"/>
        </w:rPr>
        <w:lastRenderedPageBreak/>
        <w:t xml:space="preserve">Time </w:t>
      </w:r>
      <w:r w:rsidR="00093F12">
        <w:t>7</w:t>
      </w:r>
    </w:p>
    <w:p w14:paraId="26AD5376" w14:textId="77777777" w:rsidR="00A64EEF" w:rsidRPr="00EA6C3F" w:rsidRDefault="00A64EEF" w:rsidP="00A64EEF">
      <w:pPr>
        <w:rPr>
          <w:u w:val="single"/>
        </w:rPr>
      </w:pPr>
    </w:p>
    <w:p w14:paraId="62679242" w14:textId="62021413" w:rsidR="00A64EEF" w:rsidRDefault="00890E9E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86880" behindDoc="0" locked="0" layoutInCell="1" allowOverlap="1" wp14:anchorId="6BD5E1C5" wp14:editId="51AF295B">
                <wp:simplePos x="0" y="0"/>
                <wp:positionH relativeFrom="column">
                  <wp:posOffset>472440</wp:posOffset>
                </wp:positionH>
                <wp:positionV relativeFrom="paragraph">
                  <wp:posOffset>219075</wp:posOffset>
                </wp:positionV>
                <wp:extent cx="2865120" cy="361950"/>
                <wp:effectExtent l="0" t="0" r="11430" b="19050"/>
                <wp:wrapNone/>
                <wp:docPr id="995" name="Rectangle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12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8B61" w14:textId="57A0CC9F" w:rsidR="00A64EEF" w:rsidRDefault="00A64EEF" w:rsidP="00A64EEF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5E1C5" id="Rectangle 995" o:spid="_x0000_s1314" style="position:absolute;margin-left:37.2pt;margin-top:17.25pt;width:225.6pt;height:28.5pt;z-index:2529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" fillcolor="white [3201]" strokecolor="#34aba2 [3209]" strokeweight="2pt">
                <v:textbox>
                  <w:txbxContent>
                    <w:p w14:paraId="0E3D8B61" w14:textId="57A0CC9F" w:rsidR="00A64EEF" w:rsidRDefault="00A64EEF" w:rsidP="00A64EEF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 </w:t>
                      </w:r>
                    </w:p>
                  </w:txbxContent>
                </v:textbox>
              </v:rect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2987904" behindDoc="0" locked="0" layoutInCell="1" allowOverlap="1" wp14:anchorId="79175325" wp14:editId="432C2CCE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994" name="Straight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D3111" id="Straight Connector 994" o:spid="_x0000_s1026" style="position:absolute;z-index:2529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</w:p>
    <w:p w14:paraId="3A62D740" w14:textId="4ED6C927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2996096" behindDoc="0" locked="0" layoutInCell="1" allowOverlap="1" wp14:anchorId="55169AB8" wp14:editId="20EFAB65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97" name="Straight Connector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49E1F6" id="Straight Connector 997" o:spid="_x0000_s1026" style="position:absolute;z-index:2529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5072" behindDoc="0" locked="0" layoutInCell="1" allowOverlap="1" wp14:anchorId="5E438640" wp14:editId="5F823FFB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98" name="Straight Connector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2CA6C8" id="Straight Connector 998" o:spid="_x0000_s1026" style="position:absolute;z-index:2529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4048" behindDoc="0" locked="0" layoutInCell="1" allowOverlap="1" wp14:anchorId="22DD6E41" wp14:editId="23DB86F0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999" name="Straight Connector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D7EFA" id="Straight Connector 999" o:spid="_x0000_s1026" style="position:absolute;z-index:2529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3024" behindDoc="0" locked="0" layoutInCell="1" allowOverlap="1" wp14:anchorId="37D45811" wp14:editId="68434476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00" name="Straight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D927D" id="Straight Connector 1000" o:spid="_x0000_s1026" style="position:absolute;z-index:2529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0976" behindDoc="0" locked="0" layoutInCell="1" allowOverlap="1" wp14:anchorId="77A65D39" wp14:editId="4453454C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01" name="Straight Connector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B7A325" id="Straight Connector 1001" o:spid="_x0000_s1026" style="position:absolute;z-index:2529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2000" behindDoc="0" locked="0" layoutInCell="1" allowOverlap="1" wp14:anchorId="49965C89" wp14:editId="2868CB23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02" name="Straight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5B43A" id="Straight Connector 1002" o:spid="_x0000_s1026" style="position:absolute;z-index:2529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9952" behindDoc="0" locked="0" layoutInCell="1" allowOverlap="1" wp14:anchorId="5745CF9C" wp14:editId="2C3A81F8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03" name="Straight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FDC94" id="Straight Connector 1003" o:spid="_x0000_s1026" style="position:absolute;z-index:2529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8928" behindDoc="0" locked="0" layoutInCell="1" allowOverlap="1" wp14:anchorId="5B98C8F4" wp14:editId="0F622BE2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1004" name="Straight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B74195" id="Straight Connector 1004" o:spid="_x0000_s1026" style="position:absolute;z-index:2529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>
        <w:t>Input</w:t>
      </w:r>
      <w:r>
        <w:rPr>
          <w:noProof/>
        </w:rPr>
        <w:t xml:space="preserve"> </w:t>
      </w:r>
    </w:p>
    <w:p w14:paraId="7CE893F4" w14:textId="6B5BBDF0" w:rsidR="00A64EEF" w:rsidRDefault="006A0A2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220352" behindDoc="0" locked="0" layoutInCell="1" allowOverlap="1" wp14:anchorId="1E1231F1" wp14:editId="7DEE4A9F">
                <wp:simplePos x="0" y="0"/>
                <wp:positionH relativeFrom="column">
                  <wp:posOffset>4556760</wp:posOffset>
                </wp:positionH>
                <wp:positionV relativeFrom="paragraph">
                  <wp:posOffset>186690</wp:posOffset>
                </wp:positionV>
                <wp:extent cx="1074420" cy="336550"/>
                <wp:effectExtent l="0" t="0" r="11430" b="25400"/>
                <wp:wrapNone/>
                <wp:docPr id="1206" name="Flowchart: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850F41" id="Flowchart: Connector 1206" o:spid="_x0000_s1026" type="#_x0000_t120" style="position:absolute;margin-left:358.8pt;margin-top:14.7pt;width:84.6pt;height:26.5pt;z-index:25322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" filled="f" strokecolor="#c00000" strokeweight="2pt"/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3007360" behindDoc="0" locked="0" layoutInCell="1" allowOverlap="1" wp14:anchorId="443A3E84" wp14:editId="280CAEAC">
                <wp:simplePos x="0" y="0"/>
                <wp:positionH relativeFrom="column">
                  <wp:posOffset>2098040</wp:posOffset>
                </wp:positionH>
                <wp:positionV relativeFrom="paragraph">
                  <wp:posOffset>89535</wp:posOffset>
                </wp:positionV>
                <wp:extent cx="12700" cy="285750"/>
                <wp:effectExtent l="57150" t="38100" r="63500" b="19050"/>
                <wp:wrapNone/>
                <wp:docPr id="1005" name="Straight Arrow Connector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D4B9A" id="Straight Arrow Connector 1005" o:spid="_x0000_s1026" type="#_x0000_t32" style="position:absolute;margin-left:165.2pt;margin-top:7.05pt;width:1pt;height:22.5pt;flip:y;z-index:2530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" strokecolor="#024f75 [3204]" strokeweight="1pt">
                <v:stroke endarrow="block"/>
              </v:shape>
            </w:pict>
          </mc:Fallback>
        </mc:AlternateContent>
      </w:r>
    </w:p>
    <w:p w14:paraId="0180F274" w14:textId="77777777" w:rsidR="00A64EEF" w:rsidRDefault="00A64EEF" w:rsidP="00A64EEF">
      <w:r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>
        <w:t xml:space="preserve">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4AE1F487" w14:textId="0ADAC65A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012480" behindDoc="0" locked="0" layoutInCell="1" allowOverlap="1" wp14:anchorId="1EF6E4BE" wp14:editId="00B21436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1006" name="Arrow: Curved Down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DD86E" id="Arrow: Curved Down 1006" o:spid="_x0000_s1026" type="#_x0000_t105" style="position:absolute;margin-left:387.5pt;margin-top:.5pt;width:15pt;height:19pt;z-index:25301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6336" behindDoc="0" locked="0" layoutInCell="1" allowOverlap="1" wp14:anchorId="4ABDFE29" wp14:editId="75CC3A9E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1007" name="Arrow: Curved Down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95BCDA" id="Arrow: Curved Down 1007" o:spid="_x0000_s1026" type="#_x0000_t105" style="position:absolute;margin-left:266.9pt;margin-top:3.15pt;width:15pt;height:19pt;z-index:25300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596EB536" w14:textId="59E6B9CE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010432" behindDoc="0" locked="0" layoutInCell="1" allowOverlap="1" wp14:anchorId="36F1AEE5" wp14:editId="70CF4574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1008" name="Flowchart: Connector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0FA58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1650D9B6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AEE5" id="Flowchart: Connector 1008" o:spid="_x0000_s1315" type="#_x0000_t120" style="position:absolute;margin-left:472.9pt;margin-top:5.3pt;width:49.5pt;height:46.5pt;z-index:2530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" fillcolor="#024f75 [3204]" strokecolor="#012639 [1604]" strokeweight="2pt">
                <v:textbox>
                  <w:txbxContent>
                    <w:p w14:paraId="50C0FA58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1650D9B6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$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9168" behindDoc="0" locked="0" layoutInCell="1" allowOverlap="1" wp14:anchorId="5AA8712B" wp14:editId="0B0A6C8B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1009" name="Flowchart: Connector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66077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74BF78F6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8712B" id="Flowchart: Connector 1009" o:spid="_x0000_s1316" type="#_x0000_t120" style="position:absolute;margin-left:365.9pt;margin-top:6.15pt;width:49.5pt;height:46.5pt;z-index:2529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AdpiXF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08566077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74BF78F6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0192" behindDoc="0" locked="0" layoutInCell="1" allowOverlap="1" wp14:anchorId="29F2D5E2" wp14:editId="6403FA38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1010" name="Flowchart: Connector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62655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3C998B15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2D5E2" id="Flowchart: Connector 1010" o:spid="_x0000_s1317" type="#_x0000_t120" style="position:absolute;margin-left:249.4pt;margin-top:4.65pt;width:49.5pt;height:46.5pt;z-index:2530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" fillcolor="#024f75 [3204]" strokecolor="#012639 [1604]" strokeweight="2pt">
                <v:textbox>
                  <w:txbxContent>
                    <w:p w14:paraId="72262655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3C998B15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1216" behindDoc="0" locked="0" layoutInCell="1" allowOverlap="1" wp14:anchorId="07A31C40" wp14:editId="177F77ED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1011" name="Flowchart: Connector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F213B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31C40" id="Flowchart: Connector 1011" o:spid="_x0000_s1318" type="#_x0000_t120" style="position:absolute;margin-left:129.9pt;margin-top:2.65pt;width:49.5pt;height:46.5pt;z-index:2530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PBlxAV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73BF213B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8144" behindDoc="0" locked="0" layoutInCell="1" allowOverlap="1" wp14:anchorId="10288D2D" wp14:editId="7EBCB529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1012" name="Flowchart: Connector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109E1F" w14:textId="77777777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88D2D" id="Flowchart: Connector 1012" o:spid="_x0000_s1319" type="#_x0000_t120" style="position:absolute;margin-left:-2.1pt;margin-top:5.15pt;width:49.5pt;height:46.5pt;z-index:2529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" fillcolor="#024f75 [3204]" strokecolor="#012639 [1604]" strokeweight="2pt">
                <v:textbox>
                  <w:txbxContent>
                    <w:p w14:paraId="49109E1F" w14:textId="77777777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>
        <w:t xml:space="preserve">    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d, ε→ε            </m:t>
        </m:r>
      </m:oMath>
    </w:p>
    <w:p w14:paraId="072AB994" w14:textId="2AE63F86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023744" behindDoc="0" locked="0" layoutInCell="1" allowOverlap="1" wp14:anchorId="287EE07B" wp14:editId="5E1FBE09">
                <wp:simplePos x="0" y="0"/>
                <wp:positionH relativeFrom="column">
                  <wp:posOffset>1584960</wp:posOffset>
                </wp:positionH>
                <wp:positionV relativeFrom="paragraph">
                  <wp:posOffset>348615</wp:posOffset>
                </wp:positionV>
                <wp:extent cx="350520" cy="266700"/>
                <wp:effectExtent l="0" t="0" r="30480" b="19050"/>
                <wp:wrapNone/>
                <wp:docPr id="1013" name="Straight Connector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2DD36" id="Straight Connector 1013" o:spid="_x0000_s1026" style="position:absolute;z-index:2530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8pt,27.45pt" to="152.4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2720" behindDoc="0" locked="0" layoutInCell="1" allowOverlap="1" wp14:anchorId="2C5DA5B4" wp14:editId="1FAAC2E2">
                <wp:simplePos x="0" y="0"/>
                <wp:positionH relativeFrom="column">
                  <wp:posOffset>1668780</wp:posOffset>
                </wp:positionH>
                <wp:positionV relativeFrom="paragraph">
                  <wp:posOffset>379095</wp:posOffset>
                </wp:positionV>
                <wp:extent cx="311150" cy="266700"/>
                <wp:effectExtent l="0" t="0" r="31750" b="19050"/>
                <wp:wrapNone/>
                <wp:docPr id="1014" name="Straight Connector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0D9D29" id="Straight Connector 1014" o:spid="_x0000_s1026" style="position:absolute;flip:x;z-index:2530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4pt,29.85pt" to="155.9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0672" behindDoc="0" locked="0" layoutInCell="1" allowOverlap="1" wp14:anchorId="75031F6E" wp14:editId="53A5A5C3">
                <wp:simplePos x="0" y="0"/>
                <wp:positionH relativeFrom="column">
                  <wp:posOffset>1584960</wp:posOffset>
                </wp:positionH>
                <wp:positionV relativeFrom="paragraph">
                  <wp:posOffset>363855</wp:posOffset>
                </wp:positionV>
                <wp:extent cx="406400" cy="323850"/>
                <wp:effectExtent l="0" t="0" r="12700" b="19050"/>
                <wp:wrapNone/>
                <wp:docPr id="1015" name="Rectangle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85A19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31F6E" id="Rectangle 1015" o:spid="_x0000_s1320" style="position:absolute;margin-left:124.8pt;margin-top:28.65pt;width:32pt;height:25.5pt;z-index:25302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" fillcolor="white [3201]" strokecolor="#34aba2 [3209]" strokeweight="2pt">
                <v:textbox>
                  <w:txbxContent>
                    <w:p w14:paraId="0C685A19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2240" behindDoc="0" locked="0" layoutInCell="1" allowOverlap="1" wp14:anchorId="48BEA933" wp14:editId="556DEF6E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1017" name="Straight Arrow Connector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06943" id="Straight Arrow Connector 1017" o:spid="_x0000_s1026" type="#_x0000_t32" style="position:absolute;margin-left:49.4pt;margin-top:6.85pt;width:80pt;height:0;z-index:2530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3264" behindDoc="0" locked="0" layoutInCell="1" allowOverlap="1" wp14:anchorId="758729FF" wp14:editId="5D631013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1018" name="Straight Arrow Connector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CFFFD" id="Straight Arrow Connector 1018" o:spid="_x0000_s1026" type="#_x0000_t32" style="position:absolute;margin-left:178.4pt;margin-top:3.85pt;width:71pt;height:0;z-index:2530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5312" behindDoc="0" locked="0" layoutInCell="1" allowOverlap="1" wp14:anchorId="3C6C8D3B" wp14:editId="2B72F297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1019" name="Straight Arrow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DB171" id="Straight Arrow Connector 1019" o:spid="_x0000_s1026" type="#_x0000_t32" style="position:absolute;margin-left:407.5pt;margin-top:6.8pt;width:71pt;height:0;z-index:2530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4288" behindDoc="0" locked="0" layoutInCell="1" allowOverlap="1" wp14:anchorId="73D162BE" wp14:editId="42C615B3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1020" name="Straight Arrow Connector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4382F" id="Straight Arrow Connector 1020" o:spid="_x0000_s1026" type="#_x0000_t32" style="position:absolute;margin-left:295.4pt;margin-top:6.85pt;width:71pt;height:0;z-index:2530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0D1E17E5" w14:textId="77777777" w:rsidR="00A64EEF" w:rsidRPr="00107D30" w:rsidRDefault="00A64EEF" w:rsidP="00A64EEF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56875759" w14:textId="3BB97282" w:rsidR="00A64EEF" w:rsidRDefault="00890E9E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011456" behindDoc="0" locked="0" layoutInCell="1" allowOverlap="1" wp14:anchorId="30F98084" wp14:editId="7782BE12">
                <wp:simplePos x="0" y="0"/>
                <wp:positionH relativeFrom="rightMargin">
                  <wp:align>left</wp:align>
                </wp:positionH>
                <wp:positionV relativeFrom="paragraph">
                  <wp:posOffset>7620</wp:posOffset>
                </wp:positionV>
                <wp:extent cx="45719" cy="1447800"/>
                <wp:effectExtent l="38100" t="0" r="69215" b="57150"/>
                <wp:wrapNone/>
                <wp:docPr id="1030" name="Straight Arrow Connector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4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B31D3" id="Straight Arrow Connector 1030" o:spid="_x0000_s1026" type="#_x0000_t32" style="position:absolute;margin-left:0;margin-top:.6pt;width:3.6pt;height:114pt;z-index:253011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" strokecolor="#024f75 [3204]" strokeweight="1pt">
                <v:stroke endarrow="block"/>
                <w10:wrap anchorx="margin"/>
              </v:shape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3025792" behindDoc="0" locked="0" layoutInCell="1" allowOverlap="1" wp14:anchorId="443B4579" wp14:editId="2B892B52">
                <wp:simplePos x="0" y="0"/>
                <wp:positionH relativeFrom="column">
                  <wp:posOffset>1639570</wp:posOffset>
                </wp:positionH>
                <wp:positionV relativeFrom="paragraph">
                  <wp:posOffset>214630</wp:posOffset>
                </wp:positionV>
                <wp:extent cx="311150" cy="266700"/>
                <wp:effectExtent l="0" t="0" r="31750" b="19050"/>
                <wp:wrapNone/>
                <wp:docPr id="1021" name="Straight Connector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0BF91" id="Straight Connector 1021" o:spid="_x0000_s1026" style="position:absolute;flip:x;z-index:2530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1pt,16.9pt" to="153.6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" strokecolor="#024f75 [3204]" strokeweight="1pt"/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3024768" behindDoc="0" locked="0" layoutInCell="1" allowOverlap="1" wp14:anchorId="60B5426C" wp14:editId="24C21A3A">
                <wp:simplePos x="0" y="0"/>
                <wp:positionH relativeFrom="column">
                  <wp:posOffset>1600200</wp:posOffset>
                </wp:positionH>
                <wp:positionV relativeFrom="paragraph">
                  <wp:posOffset>214630</wp:posOffset>
                </wp:positionV>
                <wp:extent cx="350520" cy="266700"/>
                <wp:effectExtent l="0" t="0" r="30480" b="19050"/>
                <wp:wrapNone/>
                <wp:docPr id="1022" name="Straight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4D127" id="Straight Connector 1022" o:spid="_x0000_s1026" style="position:absolute;z-index:2530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16.9pt" to="153.6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" strokecolor="#024f75 [3204]" strokeweight="1pt"/>
            </w:pict>
          </mc:Fallback>
        </mc:AlternateContent>
      </w:r>
      <w:r w:rsidR="00A64EEF">
        <w:rPr>
          <w:noProof/>
        </w:rPr>
        <mc:AlternateContent>
          <mc:Choice Requires="wps">
            <w:drawing>
              <wp:anchor distT="0" distB="0" distL="114300" distR="114300" simplePos="0" relativeHeight="253021696" behindDoc="0" locked="0" layoutInCell="1" allowOverlap="1" wp14:anchorId="4574F99D" wp14:editId="3398CE02">
                <wp:simplePos x="0" y="0"/>
                <wp:positionH relativeFrom="column">
                  <wp:posOffset>1584960</wp:posOffset>
                </wp:positionH>
                <wp:positionV relativeFrom="paragraph">
                  <wp:posOffset>148590</wp:posOffset>
                </wp:positionV>
                <wp:extent cx="406400" cy="323850"/>
                <wp:effectExtent l="0" t="0" r="12700" b="19050"/>
                <wp:wrapNone/>
                <wp:docPr id="1023" name="Rectangle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278EC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4F99D" id="Rectangle 1023" o:spid="_x0000_s1321" style="position:absolute;margin-left:124.8pt;margin-top:11.7pt;width:32pt;height:25.5pt;z-index:25302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" fillcolor="white [3201]" strokecolor="#34aba2 [3209]" strokeweight="2pt">
                <v:textbox>
                  <w:txbxContent>
                    <w:p w14:paraId="4EF278EC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212EE326" w14:textId="04C909DA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027840" behindDoc="0" locked="0" layoutInCell="1" allowOverlap="1" wp14:anchorId="03848CD0" wp14:editId="160CE158">
                <wp:simplePos x="0" y="0"/>
                <wp:positionH relativeFrom="column">
                  <wp:posOffset>1662430</wp:posOffset>
                </wp:positionH>
                <wp:positionV relativeFrom="paragraph">
                  <wp:posOffset>249555</wp:posOffset>
                </wp:positionV>
                <wp:extent cx="311150" cy="266700"/>
                <wp:effectExtent l="0" t="0" r="31750" b="19050"/>
                <wp:wrapNone/>
                <wp:docPr id="1033" name="Straight Connector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BEC4F6" id="Straight Connector 1033" o:spid="_x0000_s1026" style="position:absolute;flip:x;z-index:2530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pt,19.65pt" to="155.4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9648" behindDoc="0" locked="0" layoutInCell="1" allowOverlap="1" wp14:anchorId="0823F1A1" wp14:editId="65F96B3A">
                <wp:simplePos x="0" y="0"/>
                <wp:positionH relativeFrom="column">
                  <wp:posOffset>1600200</wp:posOffset>
                </wp:positionH>
                <wp:positionV relativeFrom="paragraph">
                  <wp:posOffset>203835</wp:posOffset>
                </wp:positionV>
                <wp:extent cx="406400" cy="323850"/>
                <wp:effectExtent l="0" t="0" r="12700" b="19050"/>
                <wp:wrapNone/>
                <wp:docPr id="1024" name="Rectangle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AD215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3F1A1" id="Rectangle 1024" o:spid="_x0000_s1322" style="position:absolute;margin-left:126pt;margin-top:16.05pt;width:32pt;height:25.5pt;z-index:25301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" fillcolor="white [3201]" strokecolor="#34aba2 [3209]" strokeweight="2pt">
                <v:textbox>
                  <w:txbxContent>
                    <w:p w14:paraId="2D0AD215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Current state: </w:t>
      </w:r>
    </w:p>
    <w:p w14:paraId="1ECCFF46" w14:textId="4116DF2A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029888" behindDoc="0" locked="0" layoutInCell="1" allowOverlap="1" wp14:anchorId="74C86DD3" wp14:editId="0827BE7F">
                <wp:simplePos x="0" y="0"/>
                <wp:positionH relativeFrom="column">
                  <wp:posOffset>1584960</wp:posOffset>
                </wp:positionH>
                <wp:positionV relativeFrom="paragraph">
                  <wp:posOffset>11430</wp:posOffset>
                </wp:positionV>
                <wp:extent cx="350520" cy="266700"/>
                <wp:effectExtent l="0" t="0" r="30480" b="19050"/>
                <wp:wrapNone/>
                <wp:docPr id="1034" name="Straight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1E43B" id="Straight Connector 1034" o:spid="_x0000_s1026" style="position:absolute;z-index:2530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8pt,.9pt" to="152.4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8624" behindDoc="0" locked="0" layoutInCell="1" allowOverlap="1" wp14:anchorId="6B390433" wp14:editId="05631AE8">
                <wp:simplePos x="0" y="0"/>
                <wp:positionH relativeFrom="column">
                  <wp:posOffset>1600200</wp:posOffset>
                </wp:positionH>
                <wp:positionV relativeFrom="paragraph">
                  <wp:posOffset>182880</wp:posOffset>
                </wp:positionV>
                <wp:extent cx="406400" cy="339090"/>
                <wp:effectExtent l="0" t="0" r="12700" b="22860"/>
                <wp:wrapNone/>
                <wp:docPr id="1026" name="Rectangle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91A3A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90433" id="Rectangle 1026" o:spid="_x0000_s1323" style="position:absolute;margin-left:126pt;margin-top:14.4pt;width:32pt;height:26.7pt;z-index:25301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" fillcolor="white [3201]" strokecolor="#34aba2 [3209]" strokeweight="2pt">
                <v:textbox>
                  <w:txbxContent>
                    <w:p w14:paraId="54D91A3A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t>Stack</w:t>
      </w:r>
    </w:p>
    <w:p w14:paraId="3969EB6F" w14:textId="356B2AF5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009408" behindDoc="0" locked="0" layoutInCell="1" allowOverlap="1" wp14:anchorId="2C9383B0" wp14:editId="2403051B">
                <wp:simplePos x="0" y="0"/>
                <wp:positionH relativeFrom="margin">
                  <wp:posOffset>2034540</wp:posOffset>
                </wp:positionH>
                <wp:positionV relativeFrom="paragraph">
                  <wp:posOffset>207010</wp:posOffset>
                </wp:positionV>
                <wp:extent cx="317500" cy="0"/>
                <wp:effectExtent l="38100" t="76200" r="0" b="95250"/>
                <wp:wrapNone/>
                <wp:docPr id="1025" name="Straight Arrow Connector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EDBC8" id="Straight Arrow Connector 1025" o:spid="_x0000_s1026" type="#_x0000_t32" style="position:absolute;margin-left:160.2pt;margin-top:16.3pt;width:25pt;height:0;flip:x;z-index:253009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</w:t>
      </w:r>
    </w:p>
    <w:p w14:paraId="2F79D459" w14:textId="659FBA42" w:rsidR="00A64EEF" w:rsidRDefault="00A64EEF" w:rsidP="00A64EEF">
      <w:r>
        <w:rPr>
          <w:noProof/>
        </w:rPr>
        <mc:AlternateContent>
          <mc:Choice Requires="wps">
            <w:drawing>
              <wp:anchor distT="0" distB="0" distL="114300" distR="114300" simplePos="0" relativeHeight="253017600" behindDoc="0" locked="0" layoutInCell="1" allowOverlap="1" wp14:anchorId="6234E522" wp14:editId="22472212">
                <wp:simplePos x="0" y="0"/>
                <wp:positionH relativeFrom="column">
                  <wp:posOffset>1625600</wp:posOffset>
                </wp:positionH>
                <wp:positionV relativeFrom="paragraph">
                  <wp:posOffset>3810</wp:posOffset>
                </wp:positionV>
                <wp:extent cx="406400" cy="323850"/>
                <wp:effectExtent l="0" t="0" r="12700" b="19050"/>
                <wp:wrapNone/>
                <wp:docPr id="1028" name="Rectangle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7850E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4E522" id="Rectangle 1028" o:spid="_x0000_s1324" style="position:absolute;margin-left:128pt;margin-top:.3pt;width:32pt;height:25.5pt;z-index:25301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" fillcolor="white [3201]" strokecolor="#34aba2 [3209]" strokeweight="2pt">
                <v:textbox>
                  <w:txbxContent>
                    <w:p w14:paraId="21F7850E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8384" behindDoc="0" locked="0" layoutInCell="1" allowOverlap="1" wp14:anchorId="1DF2C26A" wp14:editId="75E65A93">
                <wp:simplePos x="0" y="0"/>
                <wp:positionH relativeFrom="column">
                  <wp:posOffset>1631950</wp:posOffset>
                </wp:positionH>
                <wp:positionV relativeFrom="paragraph">
                  <wp:posOffset>263525</wp:posOffset>
                </wp:positionV>
                <wp:extent cx="406400" cy="323850"/>
                <wp:effectExtent l="0" t="0" r="12700" b="19050"/>
                <wp:wrapNone/>
                <wp:docPr id="1029" name="Rectangle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5E3A9" w14:textId="77777777" w:rsidR="00A64EEF" w:rsidRDefault="00A64EEF" w:rsidP="00A64EE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2C26A" id="Rectangle 1029" o:spid="_x0000_s1325" style="position:absolute;margin-left:128.5pt;margin-top:20.75pt;width:32pt;height:25.5pt;z-index:25300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" fillcolor="white [3201]" strokecolor="#34aba2 [3209]" strokeweight="2pt">
                <v:textbox>
                  <w:txbxContent>
                    <w:p w14:paraId="4915E3A9" w14:textId="77777777" w:rsidR="00A64EEF" w:rsidRDefault="00A64EEF" w:rsidP="00A64EE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6FD417B2" w14:textId="77777777" w:rsidR="00A64EEF" w:rsidRDefault="00A64EEF" w:rsidP="00A64EEF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369DFECD" w14:textId="77777777" w:rsidR="00A64EEF" w:rsidRPr="00EA6C3F" w:rsidRDefault="00A64EEF" w:rsidP="00A64EEF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013504" behindDoc="0" locked="0" layoutInCell="1" allowOverlap="1" wp14:anchorId="755F99C5" wp14:editId="6F9B05C9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1031" name="Flowchart: Connector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6B4358" w14:textId="6AC5EA0C" w:rsidR="00A64EEF" w:rsidRPr="00C008FF" w:rsidRDefault="00A64EEF" w:rsidP="00A64EEF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 w:rsidR="00C7701A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500335E0" w14:textId="77777777" w:rsidR="00A64EEF" w:rsidRDefault="00A64EEF" w:rsidP="00A64E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F99C5" id="Flowchart: Connector 1031" o:spid="_x0000_s1326" type="#_x0000_t120" style="position:absolute;margin-left:470.9pt;margin-top:7.3pt;width:49.5pt;height:46.5pt;z-index:2530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skRcg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" fillcolor="#024f75 [3204]" strokecolor="#012639 [1604]" strokeweight="2pt">
                <v:textbox>
                  <w:txbxContent>
                    <w:p w14:paraId="0A6B4358" w14:textId="6AC5EA0C" w:rsidR="00A64EEF" w:rsidRPr="00C008FF" w:rsidRDefault="00A64EEF" w:rsidP="00A64EEF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 w:rsidR="00C7701A">
                        <w:rPr>
                          <w:color w:val="E7E6E6" w:themeColor="background2"/>
                        </w:rPr>
                        <w:t>5</w:t>
                      </w:r>
                    </w:p>
                    <w:p w14:paraId="500335E0" w14:textId="77777777" w:rsidR="00A64EEF" w:rsidRDefault="00A64EEF" w:rsidP="00A64E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014528" behindDoc="0" locked="0" layoutInCell="1" allowOverlap="1" wp14:anchorId="2939ED87" wp14:editId="2E5A111C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1032" name="Flowchart: Connector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1C266" id="Flowchart: Connector 1032" o:spid="_x0000_s1026" type="#_x0000_t120" style="position:absolute;margin-left:468pt;margin-top:2.85pt;width:56pt;height:55pt;z-index:25301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6644D11E" w14:textId="77777777" w:rsidR="00A64EEF" w:rsidRDefault="00A64EEF" w:rsidP="00A64EEF"/>
    <w:p w14:paraId="0ED01483" w14:textId="77777777" w:rsidR="00A64EEF" w:rsidRDefault="00A64EEF" w:rsidP="002A15CE">
      <w:pPr>
        <w:rPr>
          <w:b w:val="0"/>
          <w:bCs/>
          <w:sz w:val="40"/>
          <w:szCs w:val="40"/>
        </w:rPr>
      </w:pPr>
    </w:p>
    <w:p w14:paraId="316BC3A6" w14:textId="01A05DD4" w:rsidR="00A64EEF" w:rsidRDefault="00A64EEF" w:rsidP="009849C8">
      <w:pPr>
        <w:rPr>
          <w:b w:val="0"/>
          <w:bCs/>
          <w:sz w:val="40"/>
          <w:szCs w:val="40"/>
          <w:highlight w:val="yellow"/>
        </w:rPr>
      </w:pPr>
      <w:r w:rsidRPr="00A64EEF">
        <w:rPr>
          <w:b w:val="0"/>
          <w:bCs/>
          <w:sz w:val="40"/>
          <w:szCs w:val="40"/>
          <w:highlight w:val="yellow"/>
        </w:rPr>
        <w:t>The same happens in time, 7 ,8,9 one a is removed from the stack each time b is the input</w:t>
      </w:r>
    </w:p>
    <w:p w14:paraId="003C4CF6" w14:textId="24611CA9" w:rsidR="009849C8" w:rsidRDefault="009849C8" w:rsidP="009849C8">
      <w:pPr>
        <w:rPr>
          <w:b w:val="0"/>
          <w:bCs/>
          <w:sz w:val="40"/>
          <w:szCs w:val="40"/>
          <w:highlight w:val="yellow"/>
        </w:rPr>
      </w:pPr>
    </w:p>
    <w:p w14:paraId="3C955393" w14:textId="47B40A1D" w:rsidR="009849C8" w:rsidRDefault="009849C8" w:rsidP="009849C8">
      <w:pPr>
        <w:rPr>
          <w:b w:val="0"/>
          <w:bCs/>
          <w:sz w:val="40"/>
          <w:szCs w:val="40"/>
          <w:highlight w:val="yellow"/>
        </w:rPr>
      </w:pPr>
    </w:p>
    <w:p w14:paraId="60F4E0F6" w14:textId="2D6722D2" w:rsidR="009849C8" w:rsidRDefault="009849C8" w:rsidP="009849C8">
      <w:pPr>
        <w:rPr>
          <w:b w:val="0"/>
          <w:bCs/>
          <w:sz w:val="40"/>
          <w:szCs w:val="40"/>
          <w:highlight w:val="yellow"/>
        </w:rPr>
      </w:pPr>
    </w:p>
    <w:p w14:paraId="68AFA9E1" w14:textId="3615038A" w:rsidR="009849C8" w:rsidRDefault="009849C8" w:rsidP="009849C8">
      <w:pPr>
        <w:rPr>
          <w:b w:val="0"/>
          <w:bCs/>
          <w:sz w:val="40"/>
          <w:szCs w:val="40"/>
          <w:highlight w:val="yellow"/>
        </w:rPr>
      </w:pPr>
    </w:p>
    <w:p w14:paraId="5F35A710" w14:textId="2856FA2A" w:rsidR="009849C8" w:rsidRDefault="009849C8" w:rsidP="009849C8">
      <w:pPr>
        <w:rPr>
          <w:b w:val="0"/>
          <w:bCs/>
          <w:sz w:val="40"/>
          <w:szCs w:val="40"/>
          <w:highlight w:val="yellow"/>
        </w:rPr>
      </w:pPr>
    </w:p>
    <w:p w14:paraId="2BC7DF92" w14:textId="2DD8B45D" w:rsidR="009849C8" w:rsidRDefault="009849C8" w:rsidP="009849C8">
      <w:pPr>
        <w:rPr>
          <w:b w:val="0"/>
          <w:bCs/>
          <w:sz w:val="40"/>
          <w:szCs w:val="40"/>
          <w:highlight w:val="yellow"/>
        </w:rPr>
      </w:pPr>
    </w:p>
    <w:p w14:paraId="6D8C22D5" w14:textId="28E83854" w:rsidR="009849C8" w:rsidRDefault="009849C8" w:rsidP="009849C8">
      <w:pPr>
        <w:rPr>
          <w:b w:val="0"/>
          <w:bCs/>
          <w:sz w:val="40"/>
          <w:szCs w:val="40"/>
          <w:highlight w:val="yellow"/>
        </w:rPr>
      </w:pPr>
    </w:p>
    <w:p w14:paraId="6FC5B2C6" w14:textId="0E6841FB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50B7EAF6" w14:textId="77777777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3E3747AB" w14:textId="270F84FD" w:rsidR="009849C8" w:rsidRPr="009849C8" w:rsidRDefault="009849C8" w:rsidP="009849C8">
      <w:r w:rsidRPr="009849C8">
        <w:rPr>
          <w:highlight w:val="yellow"/>
        </w:rPr>
        <w:t xml:space="preserve">Time </w:t>
      </w:r>
      <w:r w:rsidR="00093F12">
        <w:t>8</w:t>
      </w:r>
    </w:p>
    <w:p w14:paraId="69C5323A" w14:textId="77777777" w:rsidR="009849C8" w:rsidRPr="00EA6C3F" w:rsidRDefault="009849C8" w:rsidP="009849C8">
      <w:pPr>
        <w:rPr>
          <w:u w:val="single"/>
        </w:rPr>
      </w:pPr>
    </w:p>
    <w:p w14:paraId="4D24C35F" w14:textId="77777777" w:rsidR="009849C8" w:rsidRDefault="009849C8" w:rsidP="009849C8">
      <w:r>
        <w:rPr>
          <w:noProof/>
        </w:rPr>
        <mc:AlternateContent>
          <mc:Choice Requires="wps">
            <w:drawing>
              <wp:anchor distT="0" distB="0" distL="114300" distR="114300" simplePos="0" relativeHeight="253032960" behindDoc="0" locked="0" layoutInCell="1" allowOverlap="1" wp14:anchorId="5CDDCA98" wp14:editId="43B221B4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1035" name="Straight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A8619B" id="Straight Connector 1035" o:spid="_x0000_s1026" style="position:absolute;z-index:2530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1936" behindDoc="0" locked="0" layoutInCell="1" allowOverlap="1" wp14:anchorId="23C3D33B" wp14:editId="2A8B33EF">
                <wp:simplePos x="0" y="0"/>
                <wp:positionH relativeFrom="column">
                  <wp:posOffset>468630</wp:posOffset>
                </wp:positionH>
                <wp:positionV relativeFrom="paragraph">
                  <wp:posOffset>218440</wp:posOffset>
                </wp:positionV>
                <wp:extent cx="3124200" cy="361950"/>
                <wp:effectExtent l="0" t="0" r="19050" b="19050"/>
                <wp:wrapNone/>
                <wp:docPr id="1036" name="Rectangle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7C245" w14:textId="77777777" w:rsidR="009849C8" w:rsidRDefault="009849C8" w:rsidP="009849C8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 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3D33B" id="Rectangle 1036" o:spid="_x0000_s1327" style="position:absolute;margin-left:36.9pt;margin-top:17.2pt;width:246pt;height:28.5pt;z-index:2530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" fillcolor="white [3201]" strokecolor="#34aba2 [3209]" strokeweight="2pt">
                <v:textbox>
                  <w:txbxContent>
                    <w:p w14:paraId="3D87C245" w14:textId="77777777" w:rsidR="009849C8" w:rsidRDefault="009849C8" w:rsidP="009849C8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 n </w:t>
                      </w:r>
                    </w:p>
                  </w:txbxContent>
                </v:textbox>
              </v:rect>
            </w:pict>
          </mc:Fallback>
        </mc:AlternateContent>
      </w:r>
    </w:p>
    <w:p w14:paraId="1667E75C" w14:textId="77777777" w:rsidR="009849C8" w:rsidRDefault="009849C8" w:rsidP="009849C8">
      <w:r>
        <w:rPr>
          <w:noProof/>
        </w:rPr>
        <mc:AlternateContent>
          <mc:Choice Requires="wps">
            <w:drawing>
              <wp:anchor distT="0" distB="0" distL="114300" distR="114300" simplePos="0" relativeHeight="253042176" behindDoc="0" locked="0" layoutInCell="1" allowOverlap="1" wp14:anchorId="395425D3" wp14:editId="6C3BECDC">
                <wp:simplePos x="0" y="0"/>
                <wp:positionH relativeFrom="column">
                  <wp:posOffset>3256280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37" name="Straight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808A0" id="Straight Connector 1037" o:spid="_x0000_s1026" style="position:absolute;z-index:2530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4pt,.55pt" to="256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YBkWP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1152" behindDoc="0" locked="0" layoutInCell="1" allowOverlap="1" wp14:anchorId="51FAB2A0" wp14:editId="19A383F6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A7043" id="Straight Connector 1038" o:spid="_x0000_s1026" style="position:absolute;z-index:2530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0128" behindDoc="0" locked="0" layoutInCell="1" allowOverlap="1" wp14:anchorId="310A340F" wp14:editId="6F7BE60F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39" name="Straight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3D9A8C" id="Straight Connector 1039" o:spid="_x0000_s1026" style="position:absolute;z-index:2530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9104" behindDoc="0" locked="0" layoutInCell="1" allowOverlap="1" wp14:anchorId="7F35B9A4" wp14:editId="4B1FD3DF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40" name="Straight Connector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A307D" id="Straight Connector 1040" o:spid="_x0000_s1026" style="position:absolute;z-index:2530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8080" behindDoc="0" locked="0" layoutInCell="1" allowOverlap="1" wp14:anchorId="1F0FDF44" wp14:editId="3EF4F198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41" name="Straight Connector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47C72" id="Straight Connector 1041" o:spid="_x0000_s1026" style="position:absolute;z-index:2530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6032" behindDoc="0" locked="0" layoutInCell="1" allowOverlap="1" wp14:anchorId="55E52F68" wp14:editId="545884CB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42" name="Straight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EDF49" id="Straight Connector 1042" o:spid="_x0000_s1026" style="position:absolute;z-index:2530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7056" behindDoc="0" locked="0" layoutInCell="1" allowOverlap="1" wp14:anchorId="62EB3BAE" wp14:editId="755D7D8A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43" name="Straight Connector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FFF45" id="Straight Connector 1043" o:spid="_x0000_s1026" style="position:absolute;z-index:2530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5008" behindDoc="0" locked="0" layoutInCell="1" allowOverlap="1" wp14:anchorId="1EA61697" wp14:editId="64BD5148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044" name="Straight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7761A" id="Straight Connector 1044" o:spid="_x0000_s1026" style="position:absolute;z-index:2530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3984" behindDoc="0" locked="0" layoutInCell="1" allowOverlap="1" wp14:anchorId="4DE41A5C" wp14:editId="42D42825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1045" name="Straight Connector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2D26AF" id="Straight Connector 1045" o:spid="_x0000_s1026" style="position:absolute;z-index:2530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>
        <w:t>Input</w:t>
      </w:r>
      <w:r>
        <w:rPr>
          <w:noProof/>
        </w:rPr>
        <w:t xml:space="preserve"> </w:t>
      </w:r>
    </w:p>
    <w:p w14:paraId="2B2371B7" w14:textId="77777777" w:rsidR="009849C8" w:rsidRDefault="009849C8" w:rsidP="009849C8">
      <w:r>
        <w:rPr>
          <w:noProof/>
        </w:rPr>
        <mc:AlternateContent>
          <mc:Choice Requires="wps">
            <w:drawing>
              <wp:anchor distT="0" distB="0" distL="114300" distR="114300" simplePos="0" relativeHeight="253052416" behindDoc="0" locked="0" layoutInCell="1" allowOverlap="1" wp14:anchorId="6014DC6C" wp14:editId="350E1780">
                <wp:simplePos x="0" y="0"/>
                <wp:positionH relativeFrom="column">
                  <wp:posOffset>3111500</wp:posOffset>
                </wp:positionH>
                <wp:positionV relativeFrom="paragraph">
                  <wp:posOffset>48895</wp:posOffset>
                </wp:positionV>
                <wp:extent cx="12700" cy="285750"/>
                <wp:effectExtent l="57150" t="38100" r="63500" b="19050"/>
                <wp:wrapNone/>
                <wp:docPr id="1046" name="Straight Arrow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3CBA9" id="Straight Arrow Connector 1046" o:spid="_x0000_s1026" type="#_x0000_t32" style="position:absolute;margin-left:245pt;margin-top:3.85pt;width:1pt;height:22.5pt;flip:y;z-index:2530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" strokecolor="#024f75 [3204]" strokeweight="1pt">
                <v:stroke endarrow="block"/>
              </v:shape>
            </w:pict>
          </mc:Fallback>
        </mc:AlternateContent>
      </w:r>
    </w:p>
    <w:p w14:paraId="09CE434A" w14:textId="77777777" w:rsidR="009849C8" w:rsidRDefault="009849C8" w:rsidP="009849C8">
      <w:r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>
        <w:t xml:space="preserve">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48F81E23" w14:textId="77777777" w:rsidR="009849C8" w:rsidRDefault="009849C8" w:rsidP="009849C8">
      <w:r>
        <w:rPr>
          <w:noProof/>
        </w:rPr>
        <mc:AlternateContent>
          <mc:Choice Requires="wps">
            <w:drawing>
              <wp:anchor distT="0" distB="0" distL="114300" distR="114300" simplePos="0" relativeHeight="253057536" behindDoc="0" locked="0" layoutInCell="1" allowOverlap="1" wp14:anchorId="3E45F102" wp14:editId="1C3BA063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1047" name="Arrow: Curved Down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3F930" id="Arrow: Curved Down 1047" o:spid="_x0000_s1026" type="#_x0000_t105" style="position:absolute;margin-left:387.5pt;margin-top:.5pt;width:15pt;height:19pt;z-index:25305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1392" behindDoc="0" locked="0" layoutInCell="1" allowOverlap="1" wp14:anchorId="3684B475" wp14:editId="1C0BB2B7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1048" name="Arrow: Curved Down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945C9" id="Arrow: Curved Down 1048" o:spid="_x0000_s1026" type="#_x0000_t105" style="position:absolute;margin-left:266.9pt;margin-top:3.15pt;width:15pt;height:19pt;z-index:25305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71A8FDA7" w14:textId="48BE6675" w:rsidR="009849C8" w:rsidRDefault="006A0A2F" w:rsidP="009849C8">
      <w:r>
        <w:rPr>
          <w:noProof/>
        </w:rPr>
        <mc:AlternateContent>
          <mc:Choice Requires="wps">
            <w:drawing>
              <wp:anchor distT="0" distB="0" distL="114300" distR="114300" simplePos="0" relativeHeight="253222400" behindDoc="0" locked="0" layoutInCell="1" allowOverlap="1" wp14:anchorId="4401290C" wp14:editId="7692DDB3">
                <wp:simplePos x="0" y="0"/>
                <wp:positionH relativeFrom="column">
                  <wp:posOffset>4907280</wp:posOffset>
                </wp:positionH>
                <wp:positionV relativeFrom="paragraph">
                  <wp:posOffset>5715</wp:posOffset>
                </wp:positionV>
                <wp:extent cx="1074420" cy="336550"/>
                <wp:effectExtent l="0" t="0" r="11430" b="25400"/>
                <wp:wrapNone/>
                <wp:docPr id="1207" name="Flowchart: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1DB37D" id="Flowchart: Connector 1207" o:spid="_x0000_s1026" type="#_x0000_t120" style="position:absolute;margin-left:386.4pt;margin-top:.45pt;width:84.6pt;height:26.5pt;z-index:25322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" filled="f" strokecolor="#c00000" strokeweight="2pt"/>
            </w:pict>
          </mc:Fallback>
        </mc:AlternateContent>
      </w:r>
      <w:r w:rsidR="009849C8">
        <w:rPr>
          <w:noProof/>
        </w:rPr>
        <mc:AlternateContent>
          <mc:Choice Requires="wps">
            <w:drawing>
              <wp:anchor distT="0" distB="0" distL="114300" distR="114300" simplePos="0" relativeHeight="253055488" behindDoc="0" locked="0" layoutInCell="1" allowOverlap="1" wp14:anchorId="07D3D187" wp14:editId="6419E09D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1049" name="Flowchart: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C6FC0" w14:textId="77777777" w:rsidR="009849C8" w:rsidRPr="00C008FF" w:rsidRDefault="009849C8" w:rsidP="009849C8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25D7E926" w14:textId="77777777" w:rsidR="009849C8" w:rsidRDefault="009849C8" w:rsidP="009849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3D187" id="Flowchart: Connector 1049" o:spid="_x0000_s1328" type="#_x0000_t120" style="position:absolute;margin-left:472.9pt;margin-top:5.3pt;width:49.5pt;height:46.5pt;z-index:2530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SjRcw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" fillcolor="#024f75 [3204]" strokecolor="#012639 [1604]" strokeweight="2pt">
                <v:textbox>
                  <w:txbxContent>
                    <w:p w14:paraId="297C6FC0" w14:textId="77777777" w:rsidR="009849C8" w:rsidRPr="00C008FF" w:rsidRDefault="009849C8" w:rsidP="009849C8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25D7E926" w14:textId="77777777" w:rsidR="009849C8" w:rsidRDefault="009849C8" w:rsidP="009849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849C8"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9849C8">
        <w:t>,</w:t>
      </w:r>
      <w:r w:rsidR="009849C8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="009849C8">
        <w:t xml:space="preserve"> -&gt; $</w:t>
      </w:r>
      <w:r w:rsidR="009849C8">
        <w:rPr>
          <w:noProof/>
        </w:rPr>
        <mc:AlternateContent>
          <mc:Choice Requires="wps">
            <w:drawing>
              <wp:anchor distT="0" distB="0" distL="114300" distR="114300" simplePos="0" relativeHeight="253044224" behindDoc="0" locked="0" layoutInCell="1" allowOverlap="1" wp14:anchorId="4FCAC632" wp14:editId="312239DE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1050" name="Flowchart: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C6236" w14:textId="77777777" w:rsidR="009849C8" w:rsidRPr="00C008FF" w:rsidRDefault="009849C8" w:rsidP="009849C8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2FD07701" w14:textId="77777777" w:rsidR="009849C8" w:rsidRDefault="009849C8" w:rsidP="009849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AC632" id="Flowchart: Connector 1050" o:spid="_x0000_s1329" type="#_x0000_t120" style="position:absolute;margin-left:365.9pt;margin-top:6.15pt;width:49.5pt;height:46.5pt;z-index:2530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" fillcolor="#024f75 [3204]" strokecolor="#012639 [1604]" strokeweight="2pt">
                <v:textbox>
                  <w:txbxContent>
                    <w:p w14:paraId="257C6236" w14:textId="77777777" w:rsidR="009849C8" w:rsidRPr="00C008FF" w:rsidRDefault="009849C8" w:rsidP="009849C8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2FD07701" w14:textId="77777777" w:rsidR="009849C8" w:rsidRDefault="009849C8" w:rsidP="009849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849C8">
        <w:rPr>
          <w:noProof/>
        </w:rPr>
        <mc:AlternateContent>
          <mc:Choice Requires="wps">
            <w:drawing>
              <wp:anchor distT="0" distB="0" distL="114300" distR="114300" simplePos="0" relativeHeight="253045248" behindDoc="0" locked="0" layoutInCell="1" allowOverlap="1" wp14:anchorId="0912BAFD" wp14:editId="2E9C3E5F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1051" name="Flowchart: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B8097" w14:textId="77777777" w:rsidR="009849C8" w:rsidRPr="00C008FF" w:rsidRDefault="009849C8" w:rsidP="009849C8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1B40D588" w14:textId="77777777" w:rsidR="009849C8" w:rsidRDefault="009849C8" w:rsidP="009849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2BAFD" id="Flowchart: Connector 1051" o:spid="_x0000_s1330" type="#_x0000_t120" style="position:absolute;margin-left:249.4pt;margin-top:4.65pt;width:49.5pt;height:46.5pt;z-index:2530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" fillcolor="#024f75 [3204]" strokecolor="#012639 [1604]" strokeweight="2pt">
                <v:textbox>
                  <w:txbxContent>
                    <w:p w14:paraId="13BB8097" w14:textId="77777777" w:rsidR="009849C8" w:rsidRPr="00C008FF" w:rsidRDefault="009849C8" w:rsidP="009849C8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1B40D588" w14:textId="77777777" w:rsidR="009849C8" w:rsidRDefault="009849C8" w:rsidP="009849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849C8">
        <w:rPr>
          <w:noProof/>
        </w:rPr>
        <mc:AlternateContent>
          <mc:Choice Requires="wps">
            <w:drawing>
              <wp:anchor distT="0" distB="0" distL="114300" distR="114300" simplePos="0" relativeHeight="253046272" behindDoc="0" locked="0" layoutInCell="1" allowOverlap="1" wp14:anchorId="3B11A0C6" wp14:editId="2E5192BD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1052" name="Flowchart: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FA2DE" w14:textId="77777777" w:rsidR="009849C8" w:rsidRPr="00C008FF" w:rsidRDefault="009849C8" w:rsidP="009849C8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1A0C6" id="Flowchart: Connector 1052" o:spid="_x0000_s1331" type="#_x0000_t120" style="position:absolute;margin-left:129.9pt;margin-top:2.65pt;width:49.5pt;height:46.5pt;z-index:2530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bPGcw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" fillcolor="#024f75 [3204]" strokecolor="#012639 [1604]" strokeweight="2pt">
                <v:textbox>
                  <w:txbxContent>
                    <w:p w14:paraId="114FA2DE" w14:textId="77777777" w:rsidR="009849C8" w:rsidRPr="00C008FF" w:rsidRDefault="009849C8" w:rsidP="009849C8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9849C8">
        <w:rPr>
          <w:noProof/>
        </w:rPr>
        <mc:AlternateContent>
          <mc:Choice Requires="wps">
            <w:drawing>
              <wp:anchor distT="0" distB="0" distL="114300" distR="114300" simplePos="0" relativeHeight="253043200" behindDoc="0" locked="0" layoutInCell="1" allowOverlap="1" wp14:anchorId="0A772917" wp14:editId="18701553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1053" name="Flowchart: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5100" w14:textId="77777777" w:rsidR="009849C8" w:rsidRPr="00C008FF" w:rsidRDefault="009849C8" w:rsidP="009849C8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72917" id="Flowchart: Connector 1053" o:spid="_x0000_s1332" type="#_x0000_t120" style="position:absolute;margin-left:-2.1pt;margin-top:5.15pt;width:49.5pt;height:46.5pt;z-index:2530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" fillcolor="#024f75 [3204]" strokecolor="#012639 [1604]" strokeweight="2pt">
                <v:textbox>
                  <w:txbxContent>
                    <w:p w14:paraId="0CDD5100" w14:textId="77777777" w:rsidR="009849C8" w:rsidRPr="00C008FF" w:rsidRDefault="009849C8" w:rsidP="009849C8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 w:rsidR="009849C8"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 w:rsidR="009849C8"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9849C8">
        <w:t>,</w:t>
      </w:r>
      <w:r w:rsidR="009849C8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9849C8"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 w:rsidR="009849C8">
        <w:t xml:space="preserve">    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d, ε→ε            </m:t>
        </m:r>
      </m:oMath>
    </w:p>
    <w:p w14:paraId="1CE40781" w14:textId="77777777" w:rsidR="00AE1211" w:rsidRDefault="00AE1211" w:rsidP="009849C8">
      <w:pPr>
        <w:rPr>
          <w:noProof/>
        </w:rPr>
      </w:pPr>
    </w:p>
    <w:p w14:paraId="7B17E0CE" w14:textId="64E9D321" w:rsidR="009849C8" w:rsidRDefault="009849C8" w:rsidP="009849C8">
      <w:r>
        <w:rPr>
          <w:noProof/>
        </w:rPr>
        <mc:AlternateContent>
          <mc:Choice Requires="wps">
            <w:drawing>
              <wp:anchor distT="0" distB="0" distL="114300" distR="114300" simplePos="0" relativeHeight="253060608" behindDoc="0" locked="0" layoutInCell="1" allowOverlap="1" wp14:anchorId="028B5D1E" wp14:editId="298F0B0B">
                <wp:simplePos x="0" y="0"/>
                <wp:positionH relativeFrom="rightMargin">
                  <wp:posOffset>-45721</wp:posOffset>
                </wp:positionH>
                <wp:positionV relativeFrom="paragraph">
                  <wp:posOffset>332740</wp:posOffset>
                </wp:positionV>
                <wp:extent cx="60325" cy="1577340"/>
                <wp:effectExtent l="57150" t="0" r="34925" b="60960"/>
                <wp:wrapNone/>
                <wp:docPr id="1057" name="Straight Arrow Connector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" cy="1577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66B32" id="Straight Arrow Connector 1057" o:spid="_x0000_s1026" type="#_x0000_t32" style="position:absolute;margin-left:-3.6pt;margin-top:26.2pt;width:4.75pt;height:124.2pt;flip:x;z-index:2530606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7296" behindDoc="0" locked="0" layoutInCell="1" allowOverlap="1" wp14:anchorId="435CE93D" wp14:editId="5E6CAF10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1058" name="Straight Arrow Connector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6AA68" id="Straight Arrow Connector 1058" o:spid="_x0000_s1026" type="#_x0000_t32" style="position:absolute;margin-left:49.4pt;margin-top:6.85pt;width:80pt;height:0;z-index:2530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8320" behindDoc="0" locked="0" layoutInCell="1" allowOverlap="1" wp14:anchorId="0A84D3DB" wp14:editId="24C02046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1059" name="Straight Arrow Connector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EB07C" id="Straight Arrow Connector 1059" o:spid="_x0000_s1026" type="#_x0000_t32" style="position:absolute;margin-left:178.4pt;margin-top:3.85pt;width:71pt;height:0;z-index:2530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0368" behindDoc="0" locked="0" layoutInCell="1" allowOverlap="1" wp14:anchorId="79A2DB3E" wp14:editId="77C1D41A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1060" name="Straight Arrow Connector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752C1" id="Straight Arrow Connector 1060" o:spid="_x0000_s1026" type="#_x0000_t32" style="position:absolute;margin-left:407.5pt;margin-top:6.8pt;width:71pt;height:0;z-index:2530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9344" behindDoc="0" locked="0" layoutInCell="1" allowOverlap="1" wp14:anchorId="61F2EFF1" wp14:editId="3FEBCC30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1061" name="Straight Arrow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AD545" id="Straight Arrow Connector 1061" o:spid="_x0000_s1026" type="#_x0000_t32" style="position:absolute;margin-left:295.4pt;margin-top:6.85pt;width:71pt;height:0;z-index:2530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5E1849D4" w14:textId="77777777" w:rsidR="009849C8" w:rsidRPr="00107D30" w:rsidRDefault="009849C8" w:rsidP="009849C8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64D521C1" w14:textId="5057888B" w:rsidR="009849C8" w:rsidRDefault="009849C8" w:rsidP="009849C8"/>
    <w:p w14:paraId="5F7CDDDA" w14:textId="45B0B1B7" w:rsidR="009849C8" w:rsidRDefault="009849C8" w:rsidP="009849C8">
      <w:r>
        <w:t>Current state: q</w:t>
      </w:r>
      <w:r w:rsidR="001E7881">
        <w:t>4</w:t>
      </w:r>
      <w:r>
        <w:t xml:space="preserve">                                                              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 </m:t>
        </m:r>
      </m:oMath>
    </w:p>
    <w:p w14:paraId="5457CDE2" w14:textId="269E8DED" w:rsidR="009849C8" w:rsidRDefault="00AE1211" w:rsidP="009849C8">
      <w:r>
        <w:rPr>
          <w:noProof/>
        </w:rPr>
        <mc:AlternateContent>
          <mc:Choice Requires="wps">
            <w:drawing>
              <wp:anchor distT="0" distB="0" distL="114300" distR="114300" simplePos="0" relativeHeight="253054464" behindDoc="0" locked="0" layoutInCell="1" allowOverlap="1" wp14:anchorId="23156851" wp14:editId="7C098819">
                <wp:simplePos x="0" y="0"/>
                <wp:positionH relativeFrom="margin">
                  <wp:posOffset>1150620</wp:posOffset>
                </wp:positionH>
                <wp:positionV relativeFrom="paragraph">
                  <wp:posOffset>144145</wp:posOffset>
                </wp:positionV>
                <wp:extent cx="317500" cy="0"/>
                <wp:effectExtent l="38100" t="76200" r="0" b="95250"/>
                <wp:wrapNone/>
                <wp:docPr id="1070" name="Straight Arrow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37F2C7" id="Straight Arrow Connector 1070" o:spid="_x0000_s1026" type="#_x0000_t32" style="position:absolute;margin-left:90.6pt;margin-top:11.35pt;width:25pt;height:0;flip:x;z-index:253054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3440" behindDoc="0" locked="0" layoutInCell="1" allowOverlap="1" wp14:anchorId="33CB20CE" wp14:editId="3B759750">
                <wp:simplePos x="0" y="0"/>
                <wp:positionH relativeFrom="column">
                  <wp:posOffset>588010</wp:posOffset>
                </wp:positionH>
                <wp:positionV relativeFrom="paragraph">
                  <wp:posOffset>8255</wp:posOffset>
                </wp:positionV>
                <wp:extent cx="406400" cy="323850"/>
                <wp:effectExtent l="0" t="0" r="12700" b="19050"/>
                <wp:wrapNone/>
                <wp:docPr id="1072" name="Rectangle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9D577" w14:textId="674FF6E3" w:rsidR="009849C8" w:rsidRDefault="009849C8" w:rsidP="009849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B20CE" id="Rectangle 1072" o:spid="_x0000_s1333" style="position:absolute;margin-left:46.3pt;margin-top:.65pt;width:32pt;height:25.5pt;z-index:25305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" fillcolor="white [3201]" strokecolor="#34aba2 [3209]" strokeweight="2pt">
                <v:textbox>
                  <w:txbxContent>
                    <w:p w14:paraId="64F9D577" w14:textId="674FF6E3" w:rsidR="009849C8" w:rsidRDefault="009849C8" w:rsidP="009849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849C8">
        <w:t>Stack</w:t>
      </w:r>
    </w:p>
    <w:p w14:paraId="47824133" w14:textId="60D2D5FD" w:rsidR="009849C8" w:rsidRDefault="009849C8" w:rsidP="009849C8">
      <w:r>
        <w:t xml:space="preserve">                                                                                                                                             </w:t>
      </w:r>
    </w:p>
    <w:p w14:paraId="6B0C2328" w14:textId="2BB78BC6" w:rsidR="009849C8" w:rsidRDefault="009849C8" w:rsidP="009849C8"/>
    <w:p w14:paraId="4BADA95F" w14:textId="77777777" w:rsidR="009849C8" w:rsidRDefault="009849C8" w:rsidP="009849C8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60477475" w14:textId="77777777" w:rsidR="009849C8" w:rsidRPr="00EA6C3F" w:rsidRDefault="009849C8" w:rsidP="009849C8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058560" behindDoc="0" locked="0" layoutInCell="1" allowOverlap="1" wp14:anchorId="45505E35" wp14:editId="373AE508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1074" name="Flowchart: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DB6C8" w14:textId="0563C451" w:rsidR="009849C8" w:rsidRPr="00C008FF" w:rsidRDefault="009849C8" w:rsidP="009849C8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 w:rsidR="00C7701A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1389EF13" w14:textId="77777777" w:rsidR="009849C8" w:rsidRDefault="009849C8" w:rsidP="009849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05E35" id="Flowchart: Connector 1074" o:spid="_x0000_s1334" type="#_x0000_t120" style="position:absolute;margin-left:470.9pt;margin-top:7.3pt;width:49.5pt;height:46.5pt;z-index:2530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" fillcolor="#024f75 [3204]" strokecolor="#012639 [1604]" strokeweight="2pt">
                <v:textbox>
                  <w:txbxContent>
                    <w:p w14:paraId="2DEDB6C8" w14:textId="0563C451" w:rsidR="009849C8" w:rsidRPr="00C008FF" w:rsidRDefault="009849C8" w:rsidP="009849C8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 w:rsidR="00C7701A">
                        <w:rPr>
                          <w:color w:val="E7E6E6" w:themeColor="background2"/>
                        </w:rPr>
                        <w:t>5</w:t>
                      </w:r>
                    </w:p>
                    <w:p w14:paraId="1389EF13" w14:textId="77777777" w:rsidR="009849C8" w:rsidRDefault="009849C8" w:rsidP="009849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059584" behindDoc="0" locked="0" layoutInCell="1" allowOverlap="1" wp14:anchorId="69712C36" wp14:editId="35B9F852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1075" name="Flowchart: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AC3D" id="Flowchart: Connector 1075" o:spid="_x0000_s1026" type="#_x0000_t120" style="position:absolute;margin-left:468pt;margin-top:2.85pt;width:56pt;height:55pt;z-index:2530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304B8944" w14:textId="77777777" w:rsidR="009849C8" w:rsidRDefault="009849C8" w:rsidP="009849C8"/>
    <w:p w14:paraId="7957EF64" w14:textId="795E3B62" w:rsidR="009849C8" w:rsidRDefault="009849C8" w:rsidP="009849C8">
      <w:pPr>
        <w:rPr>
          <w:b w:val="0"/>
          <w:bCs/>
          <w:sz w:val="40"/>
          <w:szCs w:val="40"/>
          <w:highlight w:val="yellow"/>
        </w:rPr>
      </w:pPr>
    </w:p>
    <w:p w14:paraId="2F190CBF" w14:textId="2F3B18B0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092EF71A" w14:textId="69CA47C8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1030AB5C" w14:textId="362AAAE2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1DEA7E5D" w14:textId="47FE7C98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08FE9FA6" w14:textId="2B3F6146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39837639" w14:textId="035B409A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5ECA09E4" w14:textId="07EA67A4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4696C310" w14:textId="20C61767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0C5497E2" w14:textId="24537798" w:rsidR="00AE1211" w:rsidRDefault="00AE1211" w:rsidP="009849C8">
      <w:pPr>
        <w:rPr>
          <w:b w:val="0"/>
          <w:bCs/>
          <w:sz w:val="40"/>
          <w:szCs w:val="40"/>
          <w:highlight w:val="yellow"/>
        </w:rPr>
      </w:pPr>
    </w:p>
    <w:p w14:paraId="1292B7B0" w14:textId="7BB8CC70" w:rsidR="00AE1211" w:rsidRPr="009849C8" w:rsidRDefault="00AE1211" w:rsidP="00AE1211">
      <w:r w:rsidRPr="00AE1211">
        <w:rPr>
          <w:highlight w:val="yellow"/>
        </w:rPr>
        <w:t xml:space="preserve">Time </w:t>
      </w:r>
      <w:r w:rsidR="00C7701A">
        <w:t>9</w:t>
      </w:r>
    </w:p>
    <w:p w14:paraId="219D97B5" w14:textId="77777777" w:rsidR="00AE1211" w:rsidRPr="00EA6C3F" w:rsidRDefault="00AE1211" w:rsidP="00AE1211">
      <w:pPr>
        <w:rPr>
          <w:u w:val="single"/>
        </w:rPr>
      </w:pPr>
    </w:p>
    <w:p w14:paraId="35D1BA25" w14:textId="77777777" w:rsidR="00AE1211" w:rsidRDefault="00AE1211" w:rsidP="00AE1211">
      <w:r>
        <w:rPr>
          <w:noProof/>
        </w:rPr>
        <mc:AlternateContent>
          <mc:Choice Requires="wps">
            <w:drawing>
              <wp:anchor distT="0" distB="0" distL="114300" distR="114300" simplePos="0" relativeHeight="253096448" behindDoc="0" locked="0" layoutInCell="1" allowOverlap="1" wp14:anchorId="54D73996" wp14:editId="5FC90030">
                <wp:simplePos x="0" y="0"/>
                <wp:positionH relativeFrom="column">
                  <wp:posOffset>805180</wp:posOffset>
                </wp:positionH>
                <wp:positionV relativeFrom="paragraph">
                  <wp:posOffset>199390</wp:posOffset>
                </wp:positionV>
                <wp:extent cx="6350" cy="355600"/>
                <wp:effectExtent l="0" t="0" r="31750" b="25400"/>
                <wp:wrapNone/>
                <wp:docPr id="1106" name="Straight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62F92" id="Straight Connector 1106" o:spid="_x0000_s1026" style="position:absolute;z-index:2530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5.7pt" to="63.9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BjHCzf&#10;2wAAAAk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5424" behindDoc="0" locked="0" layoutInCell="1" allowOverlap="1" wp14:anchorId="3D192354" wp14:editId="086D2AF4">
                <wp:simplePos x="0" y="0"/>
                <wp:positionH relativeFrom="column">
                  <wp:posOffset>468630</wp:posOffset>
                </wp:positionH>
                <wp:positionV relativeFrom="paragraph">
                  <wp:posOffset>218440</wp:posOffset>
                </wp:positionV>
                <wp:extent cx="3124200" cy="361950"/>
                <wp:effectExtent l="0" t="0" r="19050" b="19050"/>
                <wp:wrapNone/>
                <wp:docPr id="1107" name="Rectangle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8DF02" w14:textId="77777777" w:rsidR="00AE1211" w:rsidRDefault="00AE1211" w:rsidP="00AE1211">
                            <w:r>
                              <w:t xml:space="preserve">a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    b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   d     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92354" id="Rectangle 1107" o:spid="_x0000_s1335" style="position:absolute;margin-left:36.9pt;margin-top:17.2pt;width:246pt;height:28.5pt;z-index:2530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" fillcolor="white [3201]" strokecolor="#34aba2 [3209]" strokeweight="2pt">
                <v:textbox>
                  <w:txbxContent>
                    <w:p w14:paraId="2B58DF02" w14:textId="77777777" w:rsidR="00AE1211" w:rsidRDefault="00AE1211" w:rsidP="00AE1211">
                      <w:r>
                        <w:t xml:space="preserve">a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    b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   d     n </w:t>
                      </w:r>
                    </w:p>
                  </w:txbxContent>
                </v:textbox>
              </v:rect>
            </w:pict>
          </mc:Fallback>
        </mc:AlternateContent>
      </w:r>
    </w:p>
    <w:p w14:paraId="49DEEA8B" w14:textId="77777777" w:rsidR="00AE1211" w:rsidRDefault="00AE1211" w:rsidP="00AE1211">
      <w:r>
        <w:rPr>
          <w:noProof/>
        </w:rPr>
        <mc:AlternateContent>
          <mc:Choice Requires="wps">
            <w:drawing>
              <wp:anchor distT="0" distB="0" distL="114300" distR="114300" simplePos="0" relativeHeight="253105664" behindDoc="0" locked="0" layoutInCell="1" allowOverlap="1" wp14:anchorId="5F159985" wp14:editId="5AAF7D13">
                <wp:simplePos x="0" y="0"/>
                <wp:positionH relativeFrom="column">
                  <wp:posOffset>3256280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08" name="Straight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F419D" id="Straight Connector 1108" o:spid="_x0000_s1026" style="position:absolute;z-index:2531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4pt,.55pt" to="256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YBkWP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4640" behindDoc="0" locked="0" layoutInCell="1" allowOverlap="1" wp14:anchorId="195E221D" wp14:editId="4B4F6EB4">
                <wp:simplePos x="0" y="0"/>
                <wp:positionH relativeFrom="column">
                  <wp:posOffset>2983230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09" name="Straight Connector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11661" id="Straight Connector 1109" o:spid="_x0000_s1026" style="position:absolute;z-index:2531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.55pt" to="23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DL2z5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3616" behindDoc="0" locked="0" layoutInCell="1" allowOverlap="1" wp14:anchorId="4156C3C3" wp14:editId="38A0D78C">
                <wp:simplePos x="0" y="0"/>
                <wp:positionH relativeFrom="column">
                  <wp:posOffset>2729230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10" name="Straight Connector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8AF39" id="Straight Connector 1110" o:spid="_x0000_s1026" style="position:absolute;z-index:2531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.55pt" to="215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BA/ai/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2592" behindDoc="0" locked="0" layoutInCell="1" allowOverlap="1" wp14:anchorId="0D79E92F" wp14:editId="18F362F4">
                <wp:simplePos x="0" y="0"/>
                <wp:positionH relativeFrom="column">
                  <wp:posOffset>2506980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11" name="Straight Connector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5625C" id="Straight Connector 1111" o:spid="_x0000_s1026" style="position:absolute;z-index:2531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.55pt" to="197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1568" behindDoc="0" locked="0" layoutInCell="1" allowOverlap="1" wp14:anchorId="4C27EAEE" wp14:editId="326C8075">
                <wp:simplePos x="0" y="0"/>
                <wp:positionH relativeFrom="column">
                  <wp:posOffset>2246630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12" name="Straight Connector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A040E" id="Straight Connector 1112" o:spid="_x0000_s1026" style="position:absolute;z-index:2531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pt,.55pt" to="177.4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I4Wk6v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9520" behindDoc="0" locked="0" layoutInCell="1" allowOverlap="1" wp14:anchorId="0788D3BC" wp14:editId="272F94DC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13" name="Straight Connector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A60B8" id="Straight Connector 1113" o:spid="_x0000_s1026" style="position:absolute;z-index:2530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.55pt" to="155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GOeLGb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0544" behindDoc="0" locked="0" layoutInCell="1" allowOverlap="1" wp14:anchorId="676E9349" wp14:editId="18154FC8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14" name="Straight Connector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B87CE" id="Straight Connector 1114" o:spid="_x0000_s1026" style="position:absolute;z-index:2531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4pt,.55pt" to="133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8496" behindDoc="0" locked="0" layoutInCell="1" allowOverlap="1" wp14:anchorId="04A27397" wp14:editId="673929B7">
                <wp:simplePos x="0" y="0"/>
                <wp:positionH relativeFrom="column">
                  <wp:posOffset>1414780</wp:posOffset>
                </wp:positionH>
                <wp:positionV relativeFrom="paragraph">
                  <wp:posOffset>6985</wp:posOffset>
                </wp:positionV>
                <wp:extent cx="6350" cy="355600"/>
                <wp:effectExtent l="0" t="0" r="31750" b="25400"/>
                <wp:wrapNone/>
                <wp:docPr id="1115" name="Straight Connector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B3F63" id="Straight Connector 1115" o:spid="_x0000_s1026" style="position:absolute;z-index:2530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pt,.55pt" to="111.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7472" behindDoc="0" locked="0" layoutInCell="1" allowOverlap="1" wp14:anchorId="170244B9" wp14:editId="4D132E9E">
                <wp:simplePos x="0" y="0"/>
                <wp:positionH relativeFrom="column">
                  <wp:posOffset>1129030</wp:posOffset>
                </wp:positionH>
                <wp:positionV relativeFrom="paragraph">
                  <wp:posOffset>6985</wp:posOffset>
                </wp:positionV>
                <wp:extent cx="0" cy="323850"/>
                <wp:effectExtent l="0" t="0" r="38100" b="19050"/>
                <wp:wrapNone/>
                <wp:docPr id="1116" name="Straight Connector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A171AC" id="Straight Connector 1116" o:spid="_x0000_s1026" style="position:absolute;z-index:2530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pt,.55pt" to="88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cp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" strokecolor="#024f75 [3204]" strokeweight="1pt"/>
            </w:pict>
          </mc:Fallback>
        </mc:AlternateContent>
      </w:r>
      <w:r>
        <w:t>Input</w:t>
      </w:r>
      <w:r>
        <w:rPr>
          <w:noProof/>
        </w:rPr>
        <w:t xml:space="preserve"> </w:t>
      </w:r>
    </w:p>
    <w:p w14:paraId="07D8ACD1" w14:textId="77777777" w:rsidR="00AE1211" w:rsidRDefault="00AE1211" w:rsidP="00AE1211">
      <w:r>
        <w:rPr>
          <w:noProof/>
        </w:rPr>
        <mc:AlternateContent>
          <mc:Choice Requires="wps">
            <w:drawing>
              <wp:anchor distT="0" distB="0" distL="114300" distR="114300" simplePos="0" relativeHeight="253115904" behindDoc="0" locked="0" layoutInCell="1" allowOverlap="1" wp14:anchorId="73F05330" wp14:editId="42E11EC0">
                <wp:simplePos x="0" y="0"/>
                <wp:positionH relativeFrom="column">
                  <wp:posOffset>3652520</wp:posOffset>
                </wp:positionH>
                <wp:positionV relativeFrom="paragraph">
                  <wp:posOffset>48895</wp:posOffset>
                </wp:positionV>
                <wp:extent cx="12700" cy="285750"/>
                <wp:effectExtent l="57150" t="38100" r="63500" b="19050"/>
                <wp:wrapNone/>
                <wp:docPr id="1117" name="Straight Arrow Connector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54A7FD" id="Straight Arrow Connector 1117" o:spid="_x0000_s1026" type="#_x0000_t32" style="position:absolute;margin-left:287.6pt;margin-top:3.85pt;width:1pt;height:22.5pt;flip:y;z-index:2531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" strokecolor="#024f75 [3204]" strokeweight="1pt">
                <v:stroke endarrow="block"/>
              </v:shape>
            </w:pict>
          </mc:Fallback>
        </mc:AlternateContent>
      </w:r>
    </w:p>
    <w:p w14:paraId="1E6A8AFF" w14:textId="77777777" w:rsidR="00AE1211" w:rsidRDefault="00AE1211" w:rsidP="00AE1211">
      <w:r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>
        <w:t xml:space="preserve">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78630D88" w14:textId="77777777" w:rsidR="00AE1211" w:rsidRDefault="00AE1211" w:rsidP="00AE1211">
      <w:r>
        <w:rPr>
          <w:noProof/>
        </w:rPr>
        <mc:AlternateContent>
          <mc:Choice Requires="wps">
            <w:drawing>
              <wp:anchor distT="0" distB="0" distL="114300" distR="114300" simplePos="0" relativeHeight="253121024" behindDoc="0" locked="0" layoutInCell="1" allowOverlap="1" wp14:anchorId="52C4DCCF" wp14:editId="6557C112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1118" name="Arrow: Curved Down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39441" id="Arrow: Curved Down 1118" o:spid="_x0000_s1026" type="#_x0000_t105" style="position:absolute;margin-left:387.5pt;margin-top:.5pt;width:15pt;height:19pt;z-index:25312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4880" behindDoc="0" locked="0" layoutInCell="1" allowOverlap="1" wp14:anchorId="7296C181" wp14:editId="1C8A5645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1119" name="Arrow: Curved Down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08841" id="Arrow: Curved Down 1119" o:spid="_x0000_s1026" type="#_x0000_t105" style="position:absolute;margin-left:266.9pt;margin-top:3.15pt;width:15pt;height:19pt;z-index:25311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0B0B23C1" w14:textId="77777777" w:rsidR="00AE1211" w:rsidRDefault="00AE1211" w:rsidP="00AE1211">
      <w:r>
        <w:rPr>
          <w:noProof/>
        </w:rPr>
        <mc:AlternateContent>
          <mc:Choice Requires="wps">
            <w:drawing>
              <wp:anchor distT="0" distB="0" distL="114300" distR="114300" simplePos="0" relativeHeight="253118976" behindDoc="0" locked="0" layoutInCell="1" allowOverlap="1" wp14:anchorId="021C57D5" wp14:editId="146233CA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1120" name="Flowchart: Connector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B2AC4" w14:textId="77777777" w:rsidR="00AE1211" w:rsidRPr="00C008FF" w:rsidRDefault="00AE1211" w:rsidP="00AE1211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35A49545" w14:textId="77777777" w:rsidR="00AE1211" w:rsidRDefault="00AE1211" w:rsidP="00AE12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C57D5" id="Flowchart: Connector 1120" o:spid="_x0000_s1336" type="#_x0000_t120" style="position:absolute;margin-left:472.9pt;margin-top:5.3pt;width:49.5pt;height:46.5pt;z-index:2531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R+cg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" fillcolor="#024f75 [3204]" strokecolor="#012639 [1604]" strokeweight="2pt">
                <v:textbox>
                  <w:txbxContent>
                    <w:p w14:paraId="63FB2AC4" w14:textId="77777777" w:rsidR="00AE1211" w:rsidRPr="00C008FF" w:rsidRDefault="00AE1211" w:rsidP="00AE1211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35A49545" w14:textId="77777777" w:rsidR="00AE1211" w:rsidRDefault="00AE1211" w:rsidP="00AE12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$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7712" behindDoc="0" locked="0" layoutInCell="1" allowOverlap="1" wp14:anchorId="166982B6" wp14:editId="68C83EAE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1121" name="Flowchart: Connector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A0D3F" w14:textId="77777777" w:rsidR="00AE1211" w:rsidRPr="00C008FF" w:rsidRDefault="00AE1211" w:rsidP="00AE1211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52EAE1C8" w14:textId="77777777" w:rsidR="00AE1211" w:rsidRDefault="00AE1211" w:rsidP="00AE12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982B6" id="Flowchart: Connector 1121" o:spid="_x0000_s1337" type="#_x0000_t120" style="position:absolute;margin-left:365.9pt;margin-top:6.15pt;width:49.5pt;height:46.5pt;z-index:2531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zzzcg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" fillcolor="#024f75 [3204]" strokecolor="#012639 [1604]" strokeweight="2pt">
                <v:textbox>
                  <w:txbxContent>
                    <w:p w14:paraId="2B4A0D3F" w14:textId="77777777" w:rsidR="00AE1211" w:rsidRPr="00C008FF" w:rsidRDefault="00AE1211" w:rsidP="00AE1211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52EAE1C8" w14:textId="77777777" w:rsidR="00AE1211" w:rsidRDefault="00AE1211" w:rsidP="00AE12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8736" behindDoc="0" locked="0" layoutInCell="1" allowOverlap="1" wp14:anchorId="65198CC0" wp14:editId="20397F0A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1122" name="Flowchart: Connector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76B71" w14:textId="77777777" w:rsidR="00AE1211" w:rsidRPr="00C008FF" w:rsidRDefault="00AE1211" w:rsidP="00AE1211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03F1B262" w14:textId="77777777" w:rsidR="00AE1211" w:rsidRDefault="00AE1211" w:rsidP="00AE12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98CC0" id="Flowchart: Connector 1122" o:spid="_x0000_s1338" type="#_x0000_t120" style="position:absolute;margin-left:249.4pt;margin-top:4.65pt;width:49.5pt;height:46.5pt;z-index:2531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hW+cw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" fillcolor="#024f75 [3204]" strokecolor="#012639 [1604]" strokeweight="2pt">
                <v:textbox>
                  <w:txbxContent>
                    <w:p w14:paraId="39476B71" w14:textId="77777777" w:rsidR="00AE1211" w:rsidRPr="00C008FF" w:rsidRDefault="00AE1211" w:rsidP="00AE1211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03F1B262" w14:textId="77777777" w:rsidR="00AE1211" w:rsidRDefault="00AE1211" w:rsidP="00AE12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9760" behindDoc="0" locked="0" layoutInCell="1" allowOverlap="1" wp14:anchorId="58CB5B94" wp14:editId="0C851868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1123" name="Flowchart: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229B95" w14:textId="77777777" w:rsidR="00AE1211" w:rsidRPr="00C008FF" w:rsidRDefault="00AE1211" w:rsidP="00AE1211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B5B94" id="Flowchart: Connector 1123" o:spid="_x0000_s1339" type="#_x0000_t120" style="position:absolute;margin-left:129.9pt;margin-top:2.65pt;width:49.5pt;height:46.5pt;z-index:2531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" fillcolor="#024f75 [3204]" strokecolor="#012639 [1604]" strokeweight="2pt">
                <v:textbox>
                  <w:txbxContent>
                    <w:p w14:paraId="5D229B95" w14:textId="77777777" w:rsidR="00AE1211" w:rsidRPr="00C008FF" w:rsidRDefault="00AE1211" w:rsidP="00AE1211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6688" behindDoc="0" locked="0" layoutInCell="1" allowOverlap="1" wp14:anchorId="690606E0" wp14:editId="2742A8F3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1124" name="Flowchart: Connector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0E381" w14:textId="77777777" w:rsidR="00AE1211" w:rsidRPr="00C008FF" w:rsidRDefault="00AE1211" w:rsidP="00AE1211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606E0" id="Flowchart: Connector 1124" o:spid="_x0000_s1340" type="#_x0000_t120" style="position:absolute;margin-left:-2.1pt;margin-top:5.15pt;width:49.5pt;height:46.5pt;z-index:2531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" fillcolor="#024f75 [3204]" strokecolor="#012639 [1604]" strokeweight="2pt">
                <v:textbox>
                  <w:txbxContent>
                    <w:p w14:paraId="01A0E381" w14:textId="77777777" w:rsidR="00AE1211" w:rsidRPr="00C008FF" w:rsidRDefault="00AE1211" w:rsidP="00AE1211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>
        <w:t xml:space="preserve">    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d, ε→ε            </m:t>
        </m:r>
      </m:oMath>
    </w:p>
    <w:p w14:paraId="456754A4" w14:textId="77777777" w:rsidR="00AE1211" w:rsidRDefault="00AE1211" w:rsidP="00AE1211">
      <w:pPr>
        <w:rPr>
          <w:noProof/>
        </w:rPr>
      </w:pPr>
    </w:p>
    <w:p w14:paraId="2826F3E4" w14:textId="77777777" w:rsidR="00AE1211" w:rsidRDefault="00AE1211" w:rsidP="00AE1211">
      <w:r>
        <w:rPr>
          <w:noProof/>
        </w:rPr>
        <mc:AlternateContent>
          <mc:Choice Requires="wps">
            <w:drawing>
              <wp:anchor distT="0" distB="0" distL="114300" distR="114300" simplePos="0" relativeHeight="253124096" behindDoc="0" locked="0" layoutInCell="1" allowOverlap="1" wp14:anchorId="4358497E" wp14:editId="2D085119">
                <wp:simplePos x="0" y="0"/>
                <wp:positionH relativeFrom="rightMargin">
                  <wp:posOffset>-30480</wp:posOffset>
                </wp:positionH>
                <wp:positionV relativeFrom="paragraph">
                  <wp:posOffset>334010</wp:posOffset>
                </wp:positionV>
                <wp:extent cx="45719" cy="762000"/>
                <wp:effectExtent l="76200" t="0" r="50165" b="57150"/>
                <wp:wrapNone/>
                <wp:docPr id="1125" name="Straight Arrow Connector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3F421" id="Straight Arrow Connector 1125" o:spid="_x0000_s1026" type="#_x0000_t32" style="position:absolute;margin-left:-2.4pt;margin-top:26.3pt;width:3.6pt;height:60pt;flip:x;z-index:2531240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0784" behindDoc="0" locked="0" layoutInCell="1" allowOverlap="1" wp14:anchorId="331BFC42" wp14:editId="53A93117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1126" name="Straight Arrow Connector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A6D99" id="Straight Arrow Connector 1126" o:spid="_x0000_s1026" type="#_x0000_t32" style="position:absolute;margin-left:49.4pt;margin-top:6.85pt;width:80pt;height:0;z-index:2531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1808" behindDoc="0" locked="0" layoutInCell="1" allowOverlap="1" wp14:anchorId="1CCD1347" wp14:editId="02694F0F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1127" name="Straight Arrow Connector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67A0F" id="Straight Arrow Connector 1127" o:spid="_x0000_s1026" type="#_x0000_t32" style="position:absolute;margin-left:178.4pt;margin-top:3.85pt;width:71pt;height:0;z-index:2531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3856" behindDoc="0" locked="0" layoutInCell="1" allowOverlap="1" wp14:anchorId="1D0A91C6" wp14:editId="39870990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1128" name="Straight Arrow Connector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E28C5" id="Straight Arrow Connector 1128" o:spid="_x0000_s1026" type="#_x0000_t32" style="position:absolute;margin-left:407.5pt;margin-top:6.8pt;width:71pt;height:0;z-index:2531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2832" behindDoc="0" locked="0" layoutInCell="1" allowOverlap="1" wp14:anchorId="0C869F60" wp14:editId="239CD2FC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1129" name="Straight Arrow Connector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2ADD16" id="Straight Arrow Connector 1129" o:spid="_x0000_s1026" type="#_x0000_t32" style="position:absolute;margin-left:295.4pt;margin-top:6.85pt;width:71pt;height:0;z-index:2531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79674346" w14:textId="77777777" w:rsidR="00AE1211" w:rsidRPr="00107D30" w:rsidRDefault="00AE1211" w:rsidP="00AE1211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098CBF48" w14:textId="77777777" w:rsidR="00AE1211" w:rsidRDefault="00AE1211" w:rsidP="00AE1211"/>
    <w:p w14:paraId="7792E187" w14:textId="3C8C7D01" w:rsidR="00AE1211" w:rsidRDefault="00AE1211" w:rsidP="00AE1211">
      <w:r>
        <w:t>Current state: q</w:t>
      </w:r>
      <w:r>
        <w:t>6</w:t>
      </w:r>
      <w:r>
        <w:t xml:space="preserve">                                                                                                          n</w:t>
      </w:r>
      <m:oMath>
        <m:r>
          <m:rPr>
            <m:sty m:val="bi"/>
          </m:rPr>
          <w:rPr>
            <w:rFonts w:ascii="Cambria Math" w:hAnsi="Cambria Math"/>
          </w:rPr>
          <m:t xml:space="preserve">, ε→ε   </m:t>
        </m:r>
      </m:oMath>
    </w:p>
    <w:p w14:paraId="58E2F6F8" w14:textId="77777777" w:rsidR="00AE1211" w:rsidRDefault="00AE1211" w:rsidP="00AE1211">
      <w:r>
        <w:rPr>
          <w:noProof/>
        </w:rPr>
        <mc:AlternateContent>
          <mc:Choice Requires="wps">
            <w:drawing>
              <wp:anchor distT="0" distB="0" distL="114300" distR="114300" simplePos="0" relativeHeight="253117952" behindDoc="0" locked="0" layoutInCell="1" allowOverlap="1" wp14:anchorId="5256CE5C" wp14:editId="67377DD4">
                <wp:simplePos x="0" y="0"/>
                <wp:positionH relativeFrom="margin">
                  <wp:posOffset>1150620</wp:posOffset>
                </wp:positionH>
                <wp:positionV relativeFrom="paragraph">
                  <wp:posOffset>144145</wp:posOffset>
                </wp:positionV>
                <wp:extent cx="317500" cy="0"/>
                <wp:effectExtent l="38100" t="76200" r="0" b="95250"/>
                <wp:wrapNone/>
                <wp:docPr id="1130" name="Straight Arrow Connector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C65F1" id="Straight Arrow Connector 1130" o:spid="_x0000_s1026" type="#_x0000_t32" style="position:absolute;margin-left:90.6pt;margin-top:11.35pt;width:25pt;height:0;flip:x;z-index:253117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" strokecolor="#024f75 [3204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6928" behindDoc="0" locked="0" layoutInCell="1" allowOverlap="1" wp14:anchorId="56E3291F" wp14:editId="63AD74CF">
                <wp:simplePos x="0" y="0"/>
                <wp:positionH relativeFrom="column">
                  <wp:posOffset>588010</wp:posOffset>
                </wp:positionH>
                <wp:positionV relativeFrom="paragraph">
                  <wp:posOffset>8255</wp:posOffset>
                </wp:positionV>
                <wp:extent cx="406400" cy="323850"/>
                <wp:effectExtent l="0" t="0" r="12700" b="19050"/>
                <wp:wrapNone/>
                <wp:docPr id="1131" name="Rectangle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2C323" w14:textId="77777777" w:rsidR="00AE1211" w:rsidRDefault="00AE1211" w:rsidP="00AE12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3291F" id="Rectangle 1131" o:spid="_x0000_s1341" style="position:absolute;margin-left:46.3pt;margin-top:.65pt;width:32pt;height:25.5pt;z-index:25311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" fillcolor="white [3201]" strokecolor="#34aba2 [3209]" strokeweight="2pt">
                <v:textbox>
                  <w:txbxContent>
                    <w:p w14:paraId="1FA2C323" w14:textId="77777777" w:rsidR="00AE1211" w:rsidRDefault="00AE1211" w:rsidP="00AE121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5120" behindDoc="0" locked="0" layoutInCell="1" allowOverlap="1" wp14:anchorId="10670E48" wp14:editId="5C9B94E8">
                <wp:simplePos x="0" y="0"/>
                <wp:positionH relativeFrom="column">
                  <wp:posOffset>5993130</wp:posOffset>
                </wp:positionH>
                <wp:positionV relativeFrom="paragraph">
                  <wp:posOffset>158750</wp:posOffset>
                </wp:positionV>
                <wp:extent cx="628650" cy="590550"/>
                <wp:effectExtent l="0" t="0" r="19050" b="19050"/>
                <wp:wrapNone/>
                <wp:docPr id="1132" name="Flowchart: Connector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8A2A9" w14:textId="77777777" w:rsidR="00AE1211" w:rsidRPr="00C008FF" w:rsidRDefault="00AE1211" w:rsidP="00AE1211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3804FFD1" w14:textId="77777777" w:rsidR="00AE1211" w:rsidRDefault="00AE1211" w:rsidP="00AE12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70E48" id="Flowchart: Connector 1132" o:spid="_x0000_s1342" type="#_x0000_t120" style="position:absolute;margin-left:471.9pt;margin-top:12.5pt;width:49.5pt;height:46.5pt;z-index:2531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" fillcolor="#024f75 [3204]" strokecolor="#012639 [1604]" strokeweight="2pt">
                <v:textbox>
                  <w:txbxContent>
                    <w:p w14:paraId="1D78A2A9" w14:textId="77777777" w:rsidR="00AE1211" w:rsidRPr="00C008FF" w:rsidRDefault="00AE1211" w:rsidP="00AE1211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5</w:t>
                      </w:r>
                    </w:p>
                    <w:p w14:paraId="3804FFD1" w14:textId="77777777" w:rsidR="00AE1211" w:rsidRDefault="00AE1211" w:rsidP="00AE12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t>Stack</w:t>
      </w:r>
    </w:p>
    <w:p w14:paraId="16297CE9" w14:textId="7D60C274" w:rsidR="00AE1211" w:rsidRDefault="00AE1211" w:rsidP="00AE1211">
      <w:r>
        <w:t xml:space="preserve">                                                                                                                                             </w:t>
      </w:r>
    </w:p>
    <w:p w14:paraId="50A9B0F0" w14:textId="0410E4E4" w:rsidR="00AE1211" w:rsidRDefault="006A0A2F" w:rsidP="00AE1211">
      <w:r>
        <w:rPr>
          <w:noProof/>
        </w:rPr>
        <mc:AlternateContent>
          <mc:Choice Requires="wps">
            <w:drawing>
              <wp:anchor distT="0" distB="0" distL="114300" distR="114300" simplePos="0" relativeHeight="253226496" behindDoc="0" locked="0" layoutInCell="1" allowOverlap="1" wp14:anchorId="420AD006" wp14:editId="15DCAAAD">
                <wp:simplePos x="0" y="0"/>
                <wp:positionH relativeFrom="column">
                  <wp:posOffset>5082540</wp:posOffset>
                </wp:positionH>
                <wp:positionV relativeFrom="paragraph">
                  <wp:posOffset>184785</wp:posOffset>
                </wp:positionV>
                <wp:extent cx="1074420" cy="336550"/>
                <wp:effectExtent l="0" t="0" r="11430" b="25400"/>
                <wp:wrapNone/>
                <wp:docPr id="1209" name="Flowchart: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365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E1411" id="Flowchart: Connector 1209" o:spid="_x0000_s1026" type="#_x0000_t120" style="position:absolute;margin-left:400.2pt;margin-top:14.55pt;width:84.6pt;height:26.5pt;z-index:25322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" filled="f" strokecolor="#c00000" strokeweight="2pt"/>
            </w:pict>
          </mc:Fallback>
        </mc:AlternateContent>
      </w:r>
      <w:r w:rsidR="00AE1211">
        <w:rPr>
          <w:noProof/>
        </w:rPr>
        <mc:AlternateContent>
          <mc:Choice Requires="wps">
            <w:drawing>
              <wp:anchor distT="0" distB="0" distL="114300" distR="114300" simplePos="0" relativeHeight="253120000" behindDoc="0" locked="0" layoutInCell="1" allowOverlap="1" wp14:anchorId="57AC5D53" wp14:editId="0A851937">
                <wp:simplePos x="0" y="0"/>
                <wp:positionH relativeFrom="rightMargin">
                  <wp:posOffset>-5081</wp:posOffset>
                </wp:positionH>
                <wp:positionV relativeFrom="paragraph">
                  <wp:posOffset>66040</wp:posOffset>
                </wp:positionV>
                <wp:extent cx="45719" cy="762000"/>
                <wp:effectExtent l="76200" t="0" r="50165" b="57150"/>
                <wp:wrapNone/>
                <wp:docPr id="1133" name="Straight Arrow Connector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54E1D" id="Straight Arrow Connector 1133" o:spid="_x0000_s1026" type="#_x0000_t32" style="position:absolute;margin-left:-.4pt;margin-top:5.2pt;width:3.6pt;height:60pt;flip:x;z-index:2531200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" strokecolor="#024f75 [3204]" strokeweight="1pt">
                <v:stroke endarrow="block"/>
                <w10:wrap anchorx="margin"/>
              </v:shape>
            </w:pict>
          </mc:Fallback>
        </mc:AlternateContent>
      </w:r>
    </w:p>
    <w:p w14:paraId="18F5CD2B" w14:textId="77777777" w:rsidR="00AE1211" w:rsidRDefault="00AE1211" w:rsidP="00AE1211"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                                                 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28CCA644" w14:textId="77777777" w:rsidR="00AE1211" w:rsidRPr="00EA6C3F" w:rsidRDefault="00AE1211" w:rsidP="00AE1211">
      <w:pPr>
        <w:rPr>
          <w:u w:val="single"/>
        </w:rPr>
      </w:pP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122048" behindDoc="0" locked="0" layoutInCell="1" allowOverlap="1" wp14:anchorId="2F250136" wp14:editId="39AC513B">
                <wp:simplePos x="0" y="0"/>
                <wp:positionH relativeFrom="column">
                  <wp:posOffset>5980430</wp:posOffset>
                </wp:positionH>
                <wp:positionV relativeFrom="paragraph">
                  <wp:posOffset>92710</wp:posOffset>
                </wp:positionV>
                <wp:extent cx="628650" cy="590550"/>
                <wp:effectExtent l="0" t="0" r="19050" b="19050"/>
                <wp:wrapNone/>
                <wp:docPr id="1134" name="Flowchart: Connector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93CE" w14:textId="77777777" w:rsidR="00AE1211" w:rsidRPr="00C008FF" w:rsidRDefault="00AE1211" w:rsidP="00AE1211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6</w:t>
                            </w:r>
                          </w:p>
                          <w:p w14:paraId="5BDE3BB2" w14:textId="77777777" w:rsidR="00AE1211" w:rsidRDefault="00AE1211" w:rsidP="00AE12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50136" id="Flowchart: Connector 1134" o:spid="_x0000_s1343" type="#_x0000_t120" style="position:absolute;margin-left:470.9pt;margin-top:7.3pt;width:49.5pt;height:46.5pt;z-index:2531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" fillcolor="#024f75 [3204]" strokecolor="#012639 [1604]" strokeweight="2pt">
                <v:textbox>
                  <w:txbxContent>
                    <w:p w14:paraId="74A793CE" w14:textId="77777777" w:rsidR="00AE1211" w:rsidRPr="00C008FF" w:rsidRDefault="00AE1211" w:rsidP="00AE1211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6</w:t>
                      </w:r>
                    </w:p>
                    <w:p w14:paraId="5BDE3BB2" w14:textId="77777777" w:rsidR="00AE1211" w:rsidRDefault="00AE1211" w:rsidP="00AE12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123072" behindDoc="0" locked="0" layoutInCell="1" allowOverlap="1" wp14:anchorId="22B50B65" wp14:editId="1682D5B2">
                <wp:simplePos x="0" y="0"/>
                <wp:positionH relativeFrom="column">
                  <wp:posOffset>5943600</wp:posOffset>
                </wp:positionH>
                <wp:positionV relativeFrom="paragraph">
                  <wp:posOffset>36195</wp:posOffset>
                </wp:positionV>
                <wp:extent cx="711200" cy="698500"/>
                <wp:effectExtent l="0" t="0" r="12700" b="25400"/>
                <wp:wrapNone/>
                <wp:docPr id="1135" name="Flowchart: Connector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D1B3" id="Flowchart: Connector 1135" o:spid="_x0000_s1026" type="#_x0000_t120" style="position:absolute;margin-left:468pt;margin-top:2.85pt;width:56pt;height:55pt;z-index:2531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rxeYTt0AAAAKAQAADwAAAGRycy9k&#10;b3ducmV2LnhtbExPTU/DMAy9I+0/RJ7EBbF0DMYoTacJCYkLEhv7AV5j2rLGqZp0a/n1eCe42e/Z&#10;7yNbD65RJ+pC7dnAfJaAIi68rbk0sP98vV2BChHZYuOZDIwUYJ1PrjJMrT/zlk67WCoR4ZCigSrG&#10;NtU6FBU5DDPfEgv35TuHUdau1LbDs4i7Rt8lyVI7rFkcKmzppaLiuOudxBjLt5ufBfUWx+/3YmsD&#10;7j+CMdfTYfMMKtIQ/47hEl9+IJdMB9+zDaox8LRYSpdo4OER1IVP7lcCHGSaC6TzTP+vkP8C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rxeYTt0AAAAKAQAADwAAAAAAAAAAAAAAAADD&#10;BAAAZHJzL2Rvd25yZXYueG1sUEsFBgAAAAAEAAQA8wAAAM0FAAAAAA==&#10;" filled="f" strokecolor="#012639 [1604]" strokeweight="2pt"/>
            </w:pict>
          </mc:Fallback>
        </mc:AlternateContent>
      </w:r>
    </w:p>
    <w:p w14:paraId="4E1348A8" w14:textId="77777777" w:rsidR="00AE1211" w:rsidRPr="009849C8" w:rsidRDefault="00AE1211" w:rsidP="00AE1211">
      <w:pPr>
        <w:rPr>
          <w:b w:val="0"/>
          <w:bCs/>
          <w:sz w:val="40"/>
          <w:szCs w:val="40"/>
          <w:highlight w:val="yellow"/>
        </w:rPr>
      </w:pPr>
    </w:p>
    <w:p w14:paraId="311FC86E" w14:textId="2163AD57" w:rsidR="00AE1211" w:rsidRDefault="00AE1211" w:rsidP="007C4769">
      <w:pPr>
        <w:rPr>
          <w:b w:val="0"/>
          <w:bCs/>
          <w:sz w:val="40"/>
          <w:szCs w:val="40"/>
          <w:highlight w:val="yellow"/>
        </w:rPr>
      </w:pPr>
      <w:r>
        <w:rPr>
          <w:b w:val="0"/>
          <w:bCs/>
          <w:sz w:val="40"/>
          <w:szCs w:val="40"/>
          <w:highlight w:val="yellow"/>
        </w:rPr>
        <w:t xml:space="preserve">The final state is </w:t>
      </w:r>
      <w:proofErr w:type="gramStart"/>
      <w:r>
        <w:rPr>
          <w:b w:val="0"/>
          <w:bCs/>
          <w:sz w:val="40"/>
          <w:szCs w:val="40"/>
          <w:highlight w:val="yellow"/>
        </w:rPr>
        <w:t>reached</w:t>
      </w:r>
      <w:proofErr w:type="gramEnd"/>
      <w:r>
        <w:rPr>
          <w:b w:val="0"/>
          <w:bCs/>
          <w:sz w:val="40"/>
          <w:szCs w:val="40"/>
          <w:highlight w:val="yellow"/>
        </w:rPr>
        <w:t xml:space="preserve"> and the stack is empty</w:t>
      </w:r>
    </w:p>
    <w:p w14:paraId="07FDB28F" w14:textId="2AB7C429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66ED12D0" w14:textId="2FF79F10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499DF90F" w14:textId="4C68A2E5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653DFAFD" w14:textId="15D2A6E9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4D59FACE" w14:textId="0FF79997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28CBE6C9" w14:textId="316177F3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03437155" w14:textId="4D5F8B5E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6572658C" w14:textId="70AE98E1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752BD497" w14:textId="2D879194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44E8A3D2" w14:textId="64BF060F" w:rsidR="007C4769" w:rsidRDefault="007C4769" w:rsidP="007C4769">
      <w:pPr>
        <w:rPr>
          <w:b w:val="0"/>
          <w:bCs/>
          <w:sz w:val="40"/>
          <w:szCs w:val="40"/>
          <w:highlight w:val="yellow"/>
        </w:rPr>
      </w:pPr>
      <w:bookmarkStart w:id="1" w:name="_Hlk91000186"/>
      <w:r>
        <w:rPr>
          <w:b w:val="0"/>
          <w:bCs/>
          <w:sz w:val="40"/>
          <w:szCs w:val="40"/>
          <w:highlight w:val="yellow"/>
        </w:rPr>
        <w:t>The PDA looks like this</w:t>
      </w:r>
    </w:p>
    <w:p w14:paraId="391C7002" w14:textId="77777777" w:rsidR="007C4769" w:rsidRDefault="007C4769" w:rsidP="007C4769">
      <w:r>
        <w:rPr>
          <w:noProof/>
        </w:rPr>
        <mc:AlternateContent>
          <mc:Choice Requires="wps">
            <w:drawing>
              <wp:anchor distT="0" distB="0" distL="114300" distR="114300" simplePos="0" relativeHeight="253136384" behindDoc="0" locked="0" layoutInCell="1" allowOverlap="1" wp14:anchorId="7C9ED80B" wp14:editId="74D30A6A">
                <wp:simplePos x="0" y="0"/>
                <wp:positionH relativeFrom="column">
                  <wp:posOffset>1827530</wp:posOffset>
                </wp:positionH>
                <wp:positionV relativeFrom="paragraph">
                  <wp:posOffset>247015</wp:posOffset>
                </wp:positionV>
                <wp:extent cx="228600" cy="241300"/>
                <wp:effectExtent l="0" t="0" r="19050" b="25400"/>
                <wp:wrapNone/>
                <wp:docPr id="1136" name="Arrow: Curved Down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7B2C2" id="Arrow: Curved Down 1136" o:spid="_x0000_s1026" type="#_x0000_t105" style="position:absolute;margin-left:143.9pt;margin-top:19.45pt;width:18pt;height:19pt;z-index:2531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" adj="10800,18900,16484" fillcolor="#024f75 [3204]" strokecolor="#012639 [1604]" strokeweight="2pt"/>
            </w:pict>
          </mc:Fallback>
        </mc:AlternateContent>
      </w:r>
      <w:r>
        <w:t xml:space="preserve">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a                      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</w:t>
      </w:r>
    </w:p>
    <w:p w14:paraId="1301CC14" w14:textId="77777777" w:rsidR="007C4769" w:rsidRDefault="007C4769" w:rsidP="007C4769">
      <w:r>
        <w:rPr>
          <w:noProof/>
        </w:rPr>
        <mc:AlternateContent>
          <mc:Choice Requires="wps">
            <w:drawing>
              <wp:anchor distT="0" distB="0" distL="114300" distR="114300" simplePos="0" relativeHeight="253137408" behindDoc="0" locked="0" layoutInCell="1" allowOverlap="1" wp14:anchorId="5F437E6A" wp14:editId="3B5596BA">
                <wp:simplePos x="0" y="0"/>
                <wp:positionH relativeFrom="column">
                  <wp:posOffset>3389630</wp:posOffset>
                </wp:positionH>
                <wp:positionV relativeFrom="paragraph">
                  <wp:posOffset>10160</wp:posOffset>
                </wp:positionV>
                <wp:extent cx="228600" cy="241300"/>
                <wp:effectExtent l="0" t="0" r="19050" b="25400"/>
                <wp:wrapNone/>
                <wp:docPr id="1137" name="Arrow: Curved Down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FF911" id="Arrow: Curved Down 1137" o:spid="_x0000_s1026" type="#_x0000_t105" style="position:absolute;margin-left:266.9pt;margin-top:.8pt;width:18pt;height:19pt;z-index:2531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" adj="10800,18900,16484" fillcolor="#024f75 [3204]" strokecolor="#012639 [1604]" strokeweight="2pt"/>
            </w:pict>
          </mc:Fallback>
        </mc:AlternateContent>
      </w:r>
    </w:p>
    <w:p w14:paraId="46FEDC74" w14:textId="77777777" w:rsidR="007C4769" w:rsidRDefault="007C4769" w:rsidP="007C4769">
      <w:r>
        <w:rPr>
          <w:noProof/>
        </w:rPr>
        <mc:AlternateContent>
          <mc:Choice Requires="wps">
            <w:drawing>
              <wp:anchor distT="0" distB="0" distL="114300" distR="114300" simplePos="0" relativeHeight="253138432" behindDoc="0" locked="0" layoutInCell="1" allowOverlap="1" wp14:anchorId="5D843ED3" wp14:editId="356B1C04">
                <wp:simplePos x="0" y="0"/>
                <wp:positionH relativeFrom="column">
                  <wp:posOffset>5980430</wp:posOffset>
                </wp:positionH>
                <wp:positionV relativeFrom="paragraph">
                  <wp:posOffset>8255</wp:posOffset>
                </wp:positionV>
                <wp:extent cx="711200" cy="698500"/>
                <wp:effectExtent l="0" t="0" r="12700" b="25400"/>
                <wp:wrapNone/>
                <wp:docPr id="1138" name="Flowchart: Connector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5D9E1" id="Flowchart: Connector 1138" o:spid="_x0000_s1026" type="#_x0000_t120" style="position:absolute;margin-left:470.9pt;margin-top:.65pt;width:56pt;height:55pt;z-index:2531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" filled="f" strokecolor="#012639 [1604]" strokeweight="2pt"/>
            </w:pict>
          </mc:Fallback>
        </mc:AlternateContent>
      </w:r>
      <w:r>
        <w:t xml:space="preserve">             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$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1264" behindDoc="0" locked="0" layoutInCell="1" allowOverlap="1" wp14:anchorId="691E867D" wp14:editId="531A5CB9">
                <wp:simplePos x="0" y="0"/>
                <wp:positionH relativeFrom="column">
                  <wp:posOffset>6018530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1139" name="Flowchart: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D60BB" w14:textId="77777777" w:rsidR="007C4769" w:rsidRPr="00C008FF" w:rsidRDefault="007C4769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7B14B701" w14:textId="77777777" w:rsidR="007C4769" w:rsidRDefault="007C4769" w:rsidP="007C47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E867D" id="Flowchart: Connector 1139" o:spid="_x0000_s1344" type="#_x0000_t120" style="position:absolute;margin-left:473.9pt;margin-top:5.15pt;width:49.5pt;height:46.5pt;z-index:2531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" fillcolor="#024f75 [3204]" strokecolor="#012639 [1604]" strokeweight="2pt">
                <v:textbox>
                  <w:txbxContent>
                    <w:p w14:paraId="4D1D60BB" w14:textId="77777777" w:rsidR="007C4769" w:rsidRPr="00C008FF" w:rsidRDefault="007C4769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4</w:t>
                      </w:r>
                    </w:p>
                    <w:p w14:paraId="7B14B701" w14:textId="77777777" w:rsidR="007C4769" w:rsidRDefault="007C4769" w:rsidP="007C47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8192" behindDoc="0" locked="0" layoutInCell="1" allowOverlap="1" wp14:anchorId="356413F4" wp14:editId="5B5E3CF3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1140" name="Flowchart: Connector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FE833" w14:textId="77777777" w:rsidR="007C4769" w:rsidRPr="00C008FF" w:rsidRDefault="007C4769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49BBE29D" w14:textId="77777777" w:rsidR="007C4769" w:rsidRDefault="007C4769" w:rsidP="007C47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413F4" id="Flowchart: Connector 1140" o:spid="_x0000_s1345" type="#_x0000_t120" style="position:absolute;margin-left:365.9pt;margin-top:6.15pt;width:49.5pt;height:46.5pt;z-index:2531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" fillcolor="#024f75 [3204]" strokecolor="#012639 [1604]" strokeweight="2pt">
                <v:textbox>
                  <w:txbxContent>
                    <w:p w14:paraId="573FE833" w14:textId="77777777" w:rsidR="007C4769" w:rsidRPr="00C008FF" w:rsidRDefault="007C4769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3</w:t>
                      </w:r>
                    </w:p>
                    <w:p w14:paraId="49BBE29D" w14:textId="77777777" w:rsidR="007C4769" w:rsidRDefault="007C4769" w:rsidP="007C47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9216" behindDoc="0" locked="0" layoutInCell="1" allowOverlap="1" wp14:anchorId="495510CA" wp14:editId="5F71FF68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1141" name="Flowchart: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AA376" w14:textId="77777777" w:rsidR="007C4769" w:rsidRPr="00C008FF" w:rsidRDefault="007C4769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</w:t>
                            </w:r>
                            <w:r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3CADA7E1" w14:textId="77777777" w:rsidR="007C4769" w:rsidRDefault="007C4769" w:rsidP="007C47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510CA" id="Flowchart: Connector 1141" o:spid="_x0000_s1346" type="#_x0000_t120" style="position:absolute;margin-left:249.4pt;margin-top:4.65pt;width:49.5pt;height:46.5pt;z-index:2531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bLPcg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" fillcolor="#024f75 [3204]" strokecolor="#012639 [1604]" strokeweight="2pt">
                <v:textbox>
                  <w:txbxContent>
                    <w:p w14:paraId="178AA376" w14:textId="77777777" w:rsidR="007C4769" w:rsidRPr="00C008FF" w:rsidRDefault="007C4769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</w:t>
                      </w:r>
                      <w:r>
                        <w:rPr>
                          <w:color w:val="E7E6E6" w:themeColor="background2"/>
                        </w:rPr>
                        <w:t>2</w:t>
                      </w:r>
                    </w:p>
                    <w:p w14:paraId="3CADA7E1" w14:textId="77777777" w:rsidR="007C4769" w:rsidRDefault="007C4769" w:rsidP="007C47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0240" behindDoc="0" locked="0" layoutInCell="1" allowOverlap="1" wp14:anchorId="33601372" wp14:editId="07D6CE04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1142" name="Flowchart: Connector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C29C1" w14:textId="77777777" w:rsidR="007C4769" w:rsidRPr="00C008FF" w:rsidRDefault="007C4769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01372" id="Flowchart: Connector 1142" o:spid="_x0000_s1347" type="#_x0000_t120" style="position:absolute;margin-left:129.9pt;margin-top:2.65pt;width:49.5pt;height:46.5pt;z-index:2531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3pCcg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" fillcolor="#024f75 [3204]" strokecolor="#012639 [1604]" strokeweight="2pt">
                <v:textbox>
                  <w:txbxContent>
                    <w:p w14:paraId="565C29C1" w14:textId="77777777" w:rsidR="007C4769" w:rsidRPr="00C008FF" w:rsidRDefault="007C4769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7168" behindDoc="0" locked="0" layoutInCell="1" allowOverlap="1" wp14:anchorId="56AA1B83" wp14:editId="56EE42EF">
                <wp:simplePos x="0" y="0"/>
                <wp:positionH relativeFrom="column">
                  <wp:posOffset>-26670</wp:posOffset>
                </wp:positionH>
                <wp:positionV relativeFrom="paragraph">
                  <wp:posOffset>65405</wp:posOffset>
                </wp:positionV>
                <wp:extent cx="628650" cy="590550"/>
                <wp:effectExtent l="0" t="0" r="19050" b="19050"/>
                <wp:wrapNone/>
                <wp:docPr id="1143" name="Flowchart: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6FD00" w14:textId="77777777" w:rsidR="007C4769" w:rsidRPr="00C008FF" w:rsidRDefault="007C4769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 w:rsidRPr="00C008FF">
                              <w:rPr>
                                <w:color w:val="E7E6E6" w:themeColor="background2"/>
                              </w:rPr>
                              <w:t>Q0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A1B83" id="Flowchart: Connector 1143" o:spid="_x0000_s1348" type="#_x0000_t120" style="position:absolute;margin-left:-2.1pt;margin-top:5.15pt;width:49.5pt;height:46.5pt;z-index:2531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" fillcolor="#024f75 [3204]" strokecolor="#012639 [1604]" strokeweight="2pt">
                <v:textbox>
                  <w:txbxContent>
                    <w:p w14:paraId="1FA6FD00" w14:textId="77777777" w:rsidR="007C4769" w:rsidRPr="00C008FF" w:rsidRDefault="007C4769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 w:rsidRPr="00C008FF">
                        <w:rPr>
                          <w:color w:val="E7E6E6" w:themeColor="background2"/>
                        </w:rPr>
                        <w:t>Q0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</m:t>
        </m:r>
      </m:oMath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 c, ε→ ε                  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3A5C2908" w14:textId="77777777" w:rsidR="007C4769" w:rsidRDefault="007C4769" w:rsidP="007C4769">
      <w:r>
        <w:rPr>
          <w:noProof/>
        </w:rPr>
        <mc:AlternateContent>
          <mc:Choice Requires="wps">
            <w:drawing>
              <wp:anchor distT="0" distB="0" distL="114300" distR="114300" simplePos="0" relativeHeight="253135360" behindDoc="0" locked="0" layoutInCell="1" allowOverlap="1" wp14:anchorId="0D8ABC92" wp14:editId="1E70D62D">
                <wp:simplePos x="0" y="0"/>
                <wp:positionH relativeFrom="column">
                  <wp:posOffset>5130800</wp:posOffset>
                </wp:positionH>
                <wp:positionV relativeFrom="paragraph">
                  <wp:posOffset>158115</wp:posOffset>
                </wp:positionV>
                <wp:extent cx="901700" cy="0"/>
                <wp:effectExtent l="0" t="76200" r="12700" b="95250"/>
                <wp:wrapNone/>
                <wp:docPr id="1144" name="Straight Arrow Connector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744D5" id="Straight Arrow Connector 1144" o:spid="_x0000_s1026" type="#_x0000_t32" style="position:absolute;margin-left:404pt;margin-top:12.45pt;width:71pt;height:0;z-index:2531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CQVSc3AAAAAkBAAAPAAAAZHJzL2Rvd25yZXYu&#10;eG1sTI/BTsMwEETvSPyDtUhcKmqnoiUJcaoKCU5cKBVnN17iiHgdxU4b/p5FHOhxZ0czb6rt7Htx&#10;wjF2gTRkSwUCqQm2o1bD4f35LgcRkyFr+kCo4RsjbOvrq8qUNpzpDU/71AoOoVgaDS6loZQyNg69&#10;icswIPHvM4zeJD7HVtrRnDnc93Kl1EZ60xE3ODPgk8Pmaz95LnFrn02L7KF/2X0saCOL4fCatL69&#10;mXePIBLO6d8Mv/iMDjUzHcNENopeQ65y3pI0rO4LEGwo1oqF458g60peLqh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IJBVJz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4336" behindDoc="0" locked="0" layoutInCell="1" allowOverlap="1" wp14:anchorId="69D54B78" wp14:editId="36BD339B">
                <wp:simplePos x="0" y="0"/>
                <wp:positionH relativeFrom="column">
                  <wp:posOffset>3776980</wp:posOffset>
                </wp:positionH>
                <wp:positionV relativeFrom="paragraph">
                  <wp:posOffset>133350</wp:posOffset>
                </wp:positionV>
                <wp:extent cx="901700" cy="0"/>
                <wp:effectExtent l="0" t="76200" r="12700" b="95250"/>
                <wp:wrapNone/>
                <wp:docPr id="1145" name="Straight Arrow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8511F" id="Straight Arrow Connector 1145" o:spid="_x0000_s1026" type="#_x0000_t32" style="position:absolute;margin-left:297.4pt;margin-top:10.5pt;width:71pt;height:0;z-index:2531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hdzkt3AAAAAkBAAAPAAAAZHJzL2Rvd25yZXYu&#10;eG1sTI/BTsMwEETvSPyDtUhcKuqk0LQNcaoKCU5cKFXPbrzEEfY6ip02/D2LOMBxZ0czb6rt5J04&#10;4xC7QAryeQYCqQmmo1bB4f35bg0iJk1Gu0Co4AsjbOvrq0qXJlzoDc/71AoOoVhqBTalvpQyNha9&#10;jvPQI/HvIwxeJz6HVppBXzjcO7nIskJ63RE3WN3jk8Xmcz96LrFLn4+zfOVedscZFXLTH16TUrc3&#10;0+4RRMIp/ZnhB5/RoWamUxjJROEULDcPjJ4ULHLexIbVfcHC6VeQdSX/L6i/AQ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KF3OS3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3312" behindDoc="0" locked="0" layoutInCell="1" allowOverlap="1" wp14:anchorId="13718233" wp14:editId="049C9D8C">
                <wp:simplePos x="0" y="0"/>
                <wp:positionH relativeFrom="column">
                  <wp:posOffset>2265680</wp:posOffset>
                </wp:positionH>
                <wp:positionV relativeFrom="paragraph">
                  <wp:posOffset>146050</wp:posOffset>
                </wp:positionV>
                <wp:extent cx="901700" cy="0"/>
                <wp:effectExtent l="0" t="76200" r="12700" b="95250"/>
                <wp:wrapNone/>
                <wp:docPr id="1146" name="Straight Arrow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4FE93" id="Straight Arrow Connector 1146" o:spid="_x0000_s1026" type="#_x0000_t32" style="position:absolute;margin-left:178.4pt;margin-top:11.5pt;width:71pt;height:0;z-index:2531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DXTsRF3AAAAAkBAAAPAAAAZHJzL2Rvd25yZXYu&#10;eG1sTI/BTsMwEETvSPyDtUhcKuqkpaENcaoKCU5cKBVnN17iCHsdxU4b/p5FHOhxZ0czb6rt5J04&#10;4RC7QAryeQYCqQmmo1bB4f35bg0iJk1Gu0Co4BsjbOvrq0qXJpzpDU/71AoOoVhqBTalvpQyNha9&#10;jvPQI/HvMwxeJz6HVppBnzncO7nIskJ63RE3WN3jk8Xmaz96LrErn4+z/MG97D5mVMhNf3hNSt3e&#10;TLtHEAmn9G+GX3xGh5qZjmEkE4VTsFwVjJ4ULJa8iQ33mzULxz9B1pW8XFD/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NdOxEX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2288" behindDoc="0" locked="0" layoutInCell="1" allowOverlap="1" wp14:anchorId="0754AE1F" wp14:editId="56A89FD2">
                <wp:simplePos x="0" y="0"/>
                <wp:positionH relativeFrom="column">
                  <wp:posOffset>621030</wp:posOffset>
                </wp:positionH>
                <wp:positionV relativeFrom="paragraph">
                  <wp:posOffset>152400</wp:posOffset>
                </wp:positionV>
                <wp:extent cx="1016000" cy="0"/>
                <wp:effectExtent l="0" t="76200" r="12700" b="95250"/>
                <wp:wrapNone/>
                <wp:docPr id="1147" name="Straight Arrow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8973E" id="Straight Arrow Connector 1147" o:spid="_x0000_s1026" type="#_x0000_t32" style="position:absolute;margin-left:48.9pt;margin-top:12pt;width:80pt;height:0;z-index:2531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" strokecolor="#024f75 [3204]" strokeweight="1pt">
                <v:stroke endarrow="block"/>
              </v:shape>
            </w:pict>
          </mc:Fallback>
        </mc:AlternateContent>
      </w:r>
    </w:p>
    <w:p w14:paraId="0F5864BD" w14:textId="3B63EA7B" w:rsidR="007C4769" w:rsidRDefault="007C4769" w:rsidP="007C4769">
      <w:pPr>
        <w:rPr>
          <w:b w:val="0"/>
          <w:bCs/>
          <w:sz w:val="40"/>
          <w:szCs w:val="40"/>
          <w:highlight w:val="yellow"/>
        </w:rPr>
      </w:pPr>
      <w:r>
        <w:rPr>
          <w:b w:val="0"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3158912" behindDoc="0" locked="0" layoutInCell="1" allowOverlap="1" wp14:anchorId="032733E6" wp14:editId="57D87708">
                <wp:simplePos x="0" y="0"/>
                <wp:positionH relativeFrom="column">
                  <wp:posOffset>243840</wp:posOffset>
                </wp:positionH>
                <wp:positionV relativeFrom="paragraph">
                  <wp:posOffset>140335</wp:posOffset>
                </wp:positionV>
                <wp:extent cx="0" cy="2186940"/>
                <wp:effectExtent l="0" t="0" r="38100" b="22860"/>
                <wp:wrapNone/>
                <wp:docPr id="1166" name="Straight Connec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6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40035" id="Straight Connector 1166" o:spid="_x0000_s1026" style="position:absolute;z-index:2531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2pt,11.05pt" to="19.2pt,1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" strokecolor="#024f75 [3204]" strokeweight="1pt"/>
            </w:pict>
          </mc:Fallback>
        </mc:AlternateContent>
      </w:r>
    </w:p>
    <w:p w14:paraId="6C2AEF58" w14:textId="56E25921" w:rsidR="007C4769" w:rsidRDefault="007C4769" w:rsidP="007C4769">
      <w:pPr>
        <w:rPr>
          <w:b w:val="0"/>
          <w:bCs/>
          <w:sz w:val="40"/>
          <w:szCs w:val="40"/>
          <w:highlight w:val="yellow"/>
        </w:rPr>
      </w:pPr>
      <w:r>
        <w:t xml:space="preserve">     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t xml:space="preserve"> -&gt; $</w:t>
      </w:r>
    </w:p>
    <w:p w14:paraId="43FFCD6C" w14:textId="1A8F3167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55D77405" w14:textId="77777777" w:rsidR="007C4769" w:rsidRDefault="007C4769" w:rsidP="007C4769"/>
    <w:p w14:paraId="458AD1E3" w14:textId="35E49D84" w:rsidR="007C4769" w:rsidRDefault="007C4769" w:rsidP="007C4769">
      <w:r>
        <w:t xml:space="preserve">          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                                                   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aaa</m:t>
        </m:r>
      </m:oMath>
      <w:r>
        <w:t xml:space="preserve">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 ε</m:t>
        </m:r>
      </m:oMath>
    </w:p>
    <w:p w14:paraId="79A2C4C8" w14:textId="77777777" w:rsidR="007C4769" w:rsidRDefault="007C4769" w:rsidP="007C4769">
      <w:r>
        <w:rPr>
          <w:noProof/>
        </w:rPr>
        <mc:AlternateContent>
          <mc:Choice Requires="wps">
            <w:drawing>
              <wp:anchor distT="0" distB="0" distL="114300" distR="114300" simplePos="0" relativeHeight="253153792" behindDoc="0" locked="0" layoutInCell="1" allowOverlap="1" wp14:anchorId="017FFF8C" wp14:editId="267B55E8">
                <wp:simplePos x="0" y="0"/>
                <wp:positionH relativeFrom="column">
                  <wp:posOffset>4921250</wp:posOffset>
                </wp:positionH>
                <wp:positionV relativeFrom="paragraph">
                  <wp:posOffset>6350</wp:posOffset>
                </wp:positionV>
                <wp:extent cx="190500" cy="241300"/>
                <wp:effectExtent l="0" t="0" r="19050" b="25400"/>
                <wp:wrapNone/>
                <wp:docPr id="1148" name="Arrow: Curved Down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54207E" id="Arrow: Curved Down 1148" o:spid="_x0000_s1026" type="#_x0000_t105" style="position:absolute;margin-left:387.5pt;margin-top:.5pt;width:15pt;height:19pt;z-index:25315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gPfF99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8672" behindDoc="0" locked="0" layoutInCell="1" allowOverlap="1" wp14:anchorId="649B7A06" wp14:editId="3BA52E3B">
                <wp:simplePos x="0" y="0"/>
                <wp:positionH relativeFrom="column">
                  <wp:posOffset>3389630</wp:posOffset>
                </wp:positionH>
                <wp:positionV relativeFrom="paragraph">
                  <wp:posOffset>40005</wp:posOffset>
                </wp:positionV>
                <wp:extent cx="190500" cy="241300"/>
                <wp:effectExtent l="0" t="0" r="19050" b="25400"/>
                <wp:wrapNone/>
                <wp:docPr id="1149" name="Arrow: Curved Down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13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2AA97C" id="Arrow: Curved Down 1149" o:spid="_x0000_s1026" type="#_x0000_t105" style="position:absolute;margin-left:266.9pt;margin-top:3.15pt;width:15pt;height:19pt;z-index:25314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" adj="10800,18900,17337" fillcolor="#024f75 [3204]" strokecolor="#012639 [1604]" strokeweight="2pt"/>
            </w:pict>
          </mc:Fallback>
        </mc:AlternateContent>
      </w:r>
    </w:p>
    <w:p w14:paraId="74642C42" w14:textId="28A1E75E" w:rsidR="007C4769" w:rsidRDefault="007C4769" w:rsidP="007C4769">
      <w:r>
        <w:rPr>
          <w:noProof/>
        </w:rPr>
        <mc:AlternateContent>
          <mc:Choice Requires="wps">
            <w:drawing>
              <wp:anchor distT="0" distB="0" distL="114300" distR="114300" simplePos="0" relativeHeight="253151744" behindDoc="0" locked="0" layoutInCell="1" allowOverlap="1" wp14:anchorId="4AEB5AC2" wp14:editId="4205AFB3">
                <wp:simplePos x="0" y="0"/>
                <wp:positionH relativeFrom="column">
                  <wp:posOffset>6005830</wp:posOffset>
                </wp:positionH>
                <wp:positionV relativeFrom="paragraph">
                  <wp:posOffset>67310</wp:posOffset>
                </wp:positionV>
                <wp:extent cx="628650" cy="590550"/>
                <wp:effectExtent l="0" t="0" r="19050" b="19050"/>
                <wp:wrapNone/>
                <wp:docPr id="1150" name="Flowchart: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B0FBB9" w14:textId="4C83DB87" w:rsidR="007C4769" w:rsidRPr="00C008FF" w:rsidRDefault="001D220D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>
                              <w:rPr>
                                <w:color w:val="E7E6E6" w:themeColor="background2"/>
                              </w:rPr>
                              <w:t>R</w:t>
                            </w:r>
                            <w:r w:rsidR="007C4769">
                              <w:rPr>
                                <w:color w:val="E7E6E6" w:themeColor="background2"/>
                              </w:rPr>
                              <w:t>4</w:t>
                            </w:r>
                          </w:p>
                          <w:p w14:paraId="32B5B8C2" w14:textId="77777777" w:rsidR="007C4769" w:rsidRDefault="007C4769" w:rsidP="007C47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B5AC2" id="Flowchart: Connector 1150" o:spid="_x0000_s1349" type="#_x0000_t120" style="position:absolute;margin-left:472.9pt;margin-top:5.3pt;width:49.5pt;height:46.5pt;z-index:2531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" fillcolor="#024f75 [3204]" strokecolor="#012639 [1604]" strokeweight="2pt">
                <v:textbox>
                  <w:txbxContent>
                    <w:p w14:paraId="3AB0FBB9" w14:textId="4C83DB87" w:rsidR="007C4769" w:rsidRPr="00C008FF" w:rsidRDefault="001D220D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>
                        <w:rPr>
                          <w:color w:val="E7E6E6" w:themeColor="background2"/>
                        </w:rPr>
                        <w:t>R</w:t>
                      </w:r>
                      <w:r w:rsidR="007C4769">
                        <w:rPr>
                          <w:color w:val="E7E6E6" w:themeColor="background2"/>
                        </w:rPr>
                        <w:t>4</w:t>
                      </w:r>
                    </w:p>
                    <w:p w14:paraId="32B5B8C2" w14:textId="77777777" w:rsidR="007C4769" w:rsidRDefault="007C4769" w:rsidP="007C47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1504" behindDoc="0" locked="0" layoutInCell="1" allowOverlap="1" wp14:anchorId="6F323D17" wp14:editId="755E9E1A">
                <wp:simplePos x="0" y="0"/>
                <wp:positionH relativeFrom="column">
                  <wp:posOffset>4646930</wp:posOffset>
                </wp:positionH>
                <wp:positionV relativeFrom="paragraph">
                  <wp:posOffset>78105</wp:posOffset>
                </wp:positionV>
                <wp:extent cx="628650" cy="590550"/>
                <wp:effectExtent l="0" t="0" r="19050" b="19050"/>
                <wp:wrapNone/>
                <wp:docPr id="1151" name="Flowchart: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579DA" w14:textId="61A85FF9" w:rsidR="007C4769" w:rsidRPr="00C008FF" w:rsidRDefault="001D220D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>
                              <w:rPr>
                                <w:color w:val="E7E6E6" w:themeColor="background2"/>
                              </w:rPr>
                              <w:t>R</w:t>
                            </w:r>
                            <w:r w:rsidR="007C4769">
                              <w:rPr>
                                <w:color w:val="E7E6E6" w:themeColor="background2"/>
                              </w:rPr>
                              <w:t>3</w:t>
                            </w:r>
                          </w:p>
                          <w:p w14:paraId="3A408CB1" w14:textId="77777777" w:rsidR="007C4769" w:rsidRDefault="007C4769" w:rsidP="007C47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23D17" id="Flowchart: Connector 1151" o:spid="_x0000_s1350" type="#_x0000_t120" style="position:absolute;margin-left:365.9pt;margin-top:6.15pt;width:49.5pt;height:46.5pt;z-index:2531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" fillcolor="#024f75 [3204]" strokecolor="#012639 [1604]" strokeweight="2pt">
                <v:textbox>
                  <w:txbxContent>
                    <w:p w14:paraId="6FA579DA" w14:textId="61A85FF9" w:rsidR="007C4769" w:rsidRPr="00C008FF" w:rsidRDefault="001D220D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>
                        <w:rPr>
                          <w:color w:val="E7E6E6" w:themeColor="background2"/>
                        </w:rPr>
                        <w:t>R</w:t>
                      </w:r>
                      <w:r w:rsidR="007C4769">
                        <w:rPr>
                          <w:color w:val="E7E6E6" w:themeColor="background2"/>
                        </w:rPr>
                        <w:t>3</w:t>
                      </w:r>
                    </w:p>
                    <w:p w14:paraId="3A408CB1" w14:textId="77777777" w:rsidR="007C4769" w:rsidRDefault="007C4769" w:rsidP="007C47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2528" behindDoc="0" locked="0" layoutInCell="1" allowOverlap="1" wp14:anchorId="49E44A4C" wp14:editId="0FD08B04">
                <wp:simplePos x="0" y="0"/>
                <wp:positionH relativeFrom="column">
                  <wp:posOffset>3167380</wp:posOffset>
                </wp:positionH>
                <wp:positionV relativeFrom="paragraph">
                  <wp:posOffset>59055</wp:posOffset>
                </wp:positionV>
                <wp:extent cx="628650" cy="590550"/>
                <wp:effectExtent l="0" t="0" r="19050" b="19050"/>
                <wp:wrapNone/>
                <wp:docPr id="1152" name="Flowchart: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7BADCD" w14:textId="51ED995F" w:rsidR="007C4769" w:rsidRPr="00C008FF" w:rsidRDefault="001D220D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>
                              <w:rPr>
                                <w:color w:val="E7E6E6" w:themeColor="background2"/>
                              </w:rPr>
                              <w:t>R</w:t>
                            </w:r>
                            <w:r w:rsidR="007C4769">
                              <w:rPr>
                                <w:color w:val="E7E6E6" w:themeColor="background2"/>
                              </w:rPr>
                              <w:t>2</w:t>
                            </w:r>
                          </w:p>
                          <w:p w14:paraId="65C75B6D" w14:textId="77777777" w:rsidR="007C4769" w:rsidRDefault="007C4769" w:rsidP="007C47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44A4C" id="Flowchart: Connector 1152" o:spid="_x0000_s1351" type="#_x0000_t120" style="position:absolute;margin-left:249.4pt;margin-top:4.65pt;width:49.5pt;height:46.5pt;z-index:2531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" fillcolor="#024f75 [3204]" strokecolor="#012639 [1604]" strokeweight="2pt">
                <v:textbox>
                  <w:txbxContent>
                    <w:p w14:paraId="2A7BADCD" w14:textId="51ED995F" w:rsidR="007C4769" w:rsidRPr="00C008FF" w:rsidRDefault="001D220D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>
                        <w:rPr>
                          <w:color w:val="E7E6E6" w:themeColor="background2"/>
                        </w:rPr>
                        <w:t>R</w:t>
                      </w:r>
                      <w:r w:rsidR="007C4769">
                        <w:rPr>
                          <w:color w:val="E7E6E6" w:themeColor="background2"/>
                        </w:rPr>
                        <w:t>2</w:t>
                      </w:r>
                    </w:p>
                    <w:p w14:paraId="65C75B6D" w14:textId="77777777" w:rsidR="007C4769" w:rsidRDefault="007C4769" w:rsidP="007C47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3552" behindDoc="0" locked="0" layoutInCell="1" allowOverlap="1" wp14:anchorId="53D6EE0C" wp14:editId="0F73AD88">
                <wp:simplePos x="0" y="0"/>
                <wp:positionH relativeFrom="column">
                  <wp:posOffset>1649730</wp:posOffset>
                </wp:positionH>
                <wp:positionV relativeFrom="paragraph">
                  <wp:posOffset>33655</wp:posOffset>
                </wp:positionV>
                <wp:extent cx="628650" cy="590550"/>
                <wp:effectExtent l="0" t="0" r="19050" b="19050"/>
                <wp:wrapNone/>
                <wp:docPr id="1153" name="Flowchart: Connector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22DDE" w14:textId="720797BA" w:rsidR="007C4769" w:rsidRPr="00C008FF" w:rsidRDefault="001D220D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>
                              <w:rPr>
                                <w:color w:val="E7E6E6" w:themeColor="background2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6EE0C" id="Flowchart: Connector 1153" o:spid="_x0000_s1352" type="#_x0000_t120" style="position:absolute;margin-left:129.9pt;margin-top:2.65pt;width:49.5pt;height:46.5pt;z-index:2531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" fillcolor="#024f75 [3204]" strokecolor="#012639 [1604]" strokeweight="2pt">
                <v:textbox>
                  <w:txbxContent>
                    <w:p w14:paraId="48022DDE" w14:textId="720797BA" w:rsidR="007C4769" w:rsidRPr="00C008FF" w:rsidRDefault="001D220D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>
                        <w:rPr>
                          <w:color w:val="E7E6E6" w:themeColor="background2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m:oMath>
        <m:r>
          <m:rPr>
            <m:sty m:val="bi"/>
          </m:rPr>
          <w:rPr>
            <w:rFonts w:ascii="Cambria Math" w:hAnsi="Cambria Math"/>
          </w:rPr>
          <m:t xml:space="preserve">                      </m:t>
        </m:r>
        <m:r>
          <m:rPr>
            <m:sty m:val="bi"/>
          </m:rPr>
          <w:rPr>
            <w:rFonts w:ascii="Cambria Math" w:hAnsi="Cambria Math"/>
          </w:rPr>
          <m:t xml:space="preserve">                    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>,</w:t>
      </w:r>
      <w:r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aa$</m:t>
        </m:r>
      </m:oMath>
      <w:r>
        <w:t xml:space="preserve">                     b, a-&gt; </w:t>
      </w:r>
      <m:oMath>
        <m:r>
          <m:rPr>
            <m:sty m:val="bi"/>
          </m:rPr>
          <w:rPr>
            <w:rFonts w:ascii="Cambria Math" w:hAnsi="Cambria Math"/>
          </w:rPr>
          <m:t xml:space="preserve">ε                d, ε→ε            </m:t>
        </m:r>
      </m:oMath>
    </w:p>
    <w:p w14:paraId="4202C6B4" w14:textId="23C2FF50" w:rsidR="007C4769" w:rsidRDefault="007C4769" w:rsidP="007C4769">
      <w:pPr>
        <w:rPr>
          <w:noProof/>
        </w:rPr>
      </w:pPr>
    </w:p>
    <w:p w14:paraId="7F8DC26D" w14:textId="1C4BB33D" w:rsidR="007C4769" w:rsidRDefault="00C7701A" w:rsidP="007C4769">
      <w:r>
        <w:rPr>
          <w:noProof/>
        </w:rPr>
        <mc:AlternateContent>
          <mc:Choice Requires="wps">
            <w:drawing>
              <wp:anchor distT="0" distB="0" distL="114300" distR="114300" simplePos="0" relativeHeight="253156864" behindDoc="0" locked="0" layoutInCell="1" allowOverlap="1" wp14:anchorId="16C9CB54" wp14:editId="2F1DA1CE">
                <wp:simplePos x="0" y="0"/>
                <wp:positionH relativeFrom="rightMargin">
                  <wp:align>left</wp:align>
                </wp:positionH>
                <wp:positionV relativeFrom="paragraph">
                  <wp:posOffset>170180</wp:posOffset>
                </wp:positionV>
                <wp:extent cx="45719" cy="944880"/>
                <wp:effectExtent l="76200" t="0" r="50165" b="64770"/>
                <wp:wrapNone/>
                <wp:docPr id="1155" name="Straight Arrow Connector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637CB" id="Straight Arrow Connector 1155" o:spid="_x0000_s1026" type="#_x0000_t32" style="position:absolute;margin-left:0;margin-top:13.4pt;width:3.6pt;height:74.4pt;flip:x;z-index:2531568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" strokecolor="#024f75 [3204]" strokeweight="1pt">
                <v:stroke endarrow="block"/>
                <w10:wrap anchorx="margin"/>
              </v:shape>
            </w:pict>
          </mc:Fallback>
        </mc:AlternateContent>
      </w:r>
      <w:r w:rsidR="007C4769">
        <w:rPr>
          <w:noProof/>
        </w:rPr>
        <mc:AlternateContent>
          <mc:Choice Requires="wps">
            <w:drawing>
              <wp:anchor distT="0" distB="0" distL="114300" distR="114300" simplePos="0" relativeHeight="253159936" behindDoc="0" locked="0" layoutInCell="1" allowOverlap="1" wp14:anchorId="5ED93C1B" wp14:editId="2124DF16">
                <wp:simplePos x="0" y="0"/>
                <wp:positionH relativeFrom="column">
                  <wp:posOffset>243840</wp:posOffset>
                </wp:positionH>
                <wp:positionV relativeFrom="paragraph">
                  <wp:posOffset>86360</wp:posOffset>
                </wp:positionV>
                <wp:extent cx="396240" cy="7620"/>
                <wp:effectExtent l="0" t="0" r="22860" b="30480"/>
                <wp:wrapNone/>
                <wp:docPr id="1167" name="Straight Connector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9D869" id="Straight Connector 1167" o:spid="_x0000_s1026" style="position:absolute;flip:y;z-index:2531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2pt,6.8pt" to="50.4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" strokecolor="#024f75 [3204]" strokeweight="1pt"/>
            </w:pict>
          </mc:Fallback>
        </mc:AlternateContent>
      </w:r>
      <w:r w:rsidR="007C4769">
        <w:rPr>
          <w:noProof/>
        </w:rPr>
        <mc:AlternateContent>
          <mc:Choice Requires="wps">
            <w:drawing>
              <wp:anchor distT="0" distB="0" distL="114300" distR="114300" simplePos="0" relativeHeight="253144576" behindDoc="0" locked="0" layoutInCell="1" allowOverlap="1" wp14:anchorId="084E4C89" wp14:editId="6A90900B">
                <wp:simplePos x="0" y="0"/>
                <wp:positionH relativeFrom="column">
                  <wp:posOffset>627380</wp:posOffset>
                </wp:positionH>
                <wp:positionV relativeFrom="paragraph">
                  <wp:posOffset>86995</wp:posOffset>
                </wp:positionV>
                <wp:extent cx="1016000" cy="0"/>
                <wp:effectExtent l="0" t="76200" r="12700" b="95250"/>
                <wp:wrapNone/>
                <wp:docPr id="1156" name="Straight Arrow Connector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0406A" id="Straight Arrow Connector 1156" o:spid="_x0000_s1026" type="#_x0000_t32" style="position:absolute;margin-left:49.4pt;margin-top:6.85pt;width:80pt;height:0;z-index:2531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7C4769">
        <w:rPr>
          <w:noProof/>
        </w:rPr>
        <mc:AlternateContent>
          <mc:Choice Requires="wps">
            <w:drawing>
              <wp:anchor distT="0" distB="0" distL="114300" distR="114300" simplePos="0" relativeHeight="253145600" behindDoc="0" locked="0" layoutInCell="1" allowOverlap="1" wp14:anchorId="6D499481" wp14:editId="3AD304B0">
                <wp:simplePos x="0" y="0"/>
                <wp:positionH relativeFrom="column">
                  <wp:posOffset>2265680</wp:posOffset>
                </wp:positionH>
                <wp:positionV relativeFrom="paragraph">
                  <wp:posOffset>48895</wp:posOffset>
                </wp:positionV>
                <wp:extent cx="901700" cy="0"/>
                <wp:effectExtent l="0" t="76200" r="12700" b="95250"/>
                <wp:wrapNone/>
                <wp:docPr id="1157" name="Straight Arrow Connector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FCDA2" id="Straight Arrow Connector 1157" o:spid="_x0000_s1026" type="#_x0000_t32" style="position:absolute;margin-left:178.4pt;margin-top:3.85pt;width:71pt;height:0;z-index:2531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C6Qcgu2QAAAAcBAAAPAAAAZHJzL2Rvd25yZXYu&#10;eG1sTI7BTsMwEETvSPyDtUhcKuoEaNKGOFWFBCculIqzGy9xhL2OYqcNf8/CBY5PM5p59Xb2Tpxw&#10;jH0gBfkyA4HUBtNTp+Dw9nSzBhGTJqNdIFTwhRG2zeVFrSsTzvSKp33qBI9QrLQCm9JQSRlbi17H&#10;ZRiQOPsIo9eJceykGfWZx72Tt1lWSK974gerB3y02H7uJ88nduXzaZGX7nn3vqBCbobDS1Lq+mre&#10;PYBIOKe/Mvzoszo07HQME5konIK7VcHqSUFZguD8frNmPv6ybGr537/5Bg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LpByC7ZAAAABw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7C4769">
        <w:rPr>
          <w:noProof/>
        </w:rPr>
        <mc:AlternateContent>
          <mc:Choice Requires="wps">
            <w:drawing>
              <wp:anchor distT="0" distB="0" distL="114300" distR="114300" simplePos="0" relativeHeight="253147648" behindDoc="0" locked="0" layoutInCell="1" allowOverlap="1" wp14:anchorId="4C679619" wp14:editId="3CF625D5">
                <wp:simplePos x="0" y="0"/>
                <wp:positionH relativeFrom="column">
                  <wp:posOffset>5175250</wp:posOffset>
                </wp:positionH>
                <wp:positionV relativeFrom="paragraph">
                  <wp:posOffset>86360</wp:posOffset>
                </wp:positionV>
                <wp:extent cx="901700" cy="0"/>
                <wp:effectExtent l="0" t="76200" r="12700" b="95250"/>
                <wp:wrapNone/>
                <wp:docPr id="1158" name="Straight Arrow Connector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F3625" id="Straight Arrow Connector 1158" o:spid="_x0000_s1026" type="#_x0000_t32" style="position:absolute;margin-left:407.5pt;margin-top:6.8pt;width:71pt;height:0;z-index:2531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" strokecolor="#024f75 [3204]" strokeweight="1pt">
                <v:stroke endarrow="block"/>
              </v:shape>
            </w:pict>
          </mc:Fallback>
        </mc:AlternateContent>
      </w:r>
      <w:r w:rsidR="007C4769">
        <w:rPr>
          <w:noProof/>
        </w:rPr>
        <mc:AlternateContent>
          <mc:Choice Requires="wps">
            <w:drawing>
              <wp:anchor distT="0" distB="0" distL="114300" distR="114300" simplePos="0" relativeHeight="253146624" behindDoc="0" locked="0" layoutInCell="1" allowOverlap="1" wp14:anchorId="4A1633AC" wp14:editId="50C91869">
                <wp:simplePos x="0" y="0"/>
                <wp:positionH relativeFrom="column">
                  <wp:posOffset>3751580</wp:posOffset>
                </wp:positionH>
                <wp:positionV relativeFrom="paragraph">
                  <wp:posOffset>86995</wp:posOffset>
                </wp:positionV>
                <wp:extent cx="901700" cy="0"/>
                <wp:effectExtent l="0" t="76200" r="12700" b="95250"/>
                <wp:wrapNone/>
                <wp:docPr id="1159" name="Straight Arrow Connector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31168" id="Straight Arrow Connector 1159" o:spid="_x0000_s1026" type="#_x0000_t32" style="position:absolute;margin-left:295.4pt;margin-top:6.85pt;width:71pt;height:0;z-index:2531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" strokecolor="#024f75 [3204]" strokeweight="1pt">
                <v:stroke endarrow="block"/>
              </v:shape>
            </w:pict>
          </mc:Fallback>
        </mc:AlternateContent>
      </w:r>
    </w:p>
    <w:p w14:paraId="7C68C408" w14:textId="77777777" w:rsidR="007C4769" w:rsidRPr="00107D30" w:rsidRDefault="007C4769" w:rsidP="007C4769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  </m:t>
          </m:r>
        </m:oMath>
      </m:oMathPara>
    </w:p>
    <w:p w14:paraId="5A357199" w14:textId="77777777" w:rsidR="007C4769" w:rsidRDefault="007C4769" w:rsidP="007C4769"/>
    <w:p w14:paraId="4F53DCD0" w14:textId="30049B66" w:rsidR="007C4769" w:rsidRDefault="000F219B" w:rsidP="007C4769">
      <w:r>
        <w:t xml:space="preserve">                                                                                                                                         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ε</m:t>
        </m:r>
      </m:oMath>
      <w:r w:rsidR="002E4A8F">
        <w:t>,</w:t>
      </w:r>
      <w:r w:rsidR="002E4A8F" w:rsidRPr="00C008FF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$</m:t>
        </m:r>
      </m:oMath>
      <w:r w:rsidR="002E4A8F">
        <w:t xml:space="preserve"> -&gt;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</w:p>
    <w:p w14:paraId="5F4AF66C" w14:textId="31F3EF90" w:rsidR="007C4769" w:rsidRDefault="00C7701A" w:rsidP="007C4769"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155840" behindDoc="0" locked="0" layoutInCell="1" allowOverlap="1" wp14:anchorId="5B5FF4A1" wp14:editId="7E9E136F">
                <wp:simplePos x="0" y="0"/>
                <wp:positionH relativeFrom="column">
                  <wp:posOffset>5989320</wp:posOffset>
                </wp:positionH>
                <wp:positionV relativeFrom="paragraph">
                  <wp:posOffset>196215</wp:posOffset>
                </wp:positionV>
                <wp:extent cx="711200" cy="698500"/>
                <wp:effectExtent l="0" t="0" r="12700" b="25400"/>
                <wp:wrapNone/>
                <wp:docPr id="1165" name="Flowchart: Connector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9CFDE" id="Flowchart: Connector 1165" o:spid="_x0000_s1026" type="#_x0000_t120" style="position:absolute;margin-left:471.6pt;margin-top:15.45pt;width:56pt;height:55pt;z-index:2531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" filled="f" strokecolor="#012639 [1604]" strokeweight="2pt"/>
            </w:pict>
          </mc:Fallback>
        </mc:AlternateContent>
      </w:r>
      <w:r w:rsidRPr="002D34B6">
        <w:rPr>
          <w:noProof/>
        </w:rPr>
        <mc:AlternateContent>
          <mc:Choice Requires="wps">
            <w:drawing>
              <wp:anchor distT="0" distB="0" distL="114300" distR="114300" simplePos="0" relativeHeight="253154816" behindDoc="0" locked="0" layoutInCell="1" allowOverlap="1" wp14:anchorId="4C8723E1" wp14:editId="519E01DA">
                <wp:simplePos x="0" y="0"/>
                <wp:positionH relativeFrom="column">
                  <wp:posOffset>6024880</wp:posOffset>
                </wp:positionH>
                <wp:positionV relativeFrom="paragraph">
                  <wp:posOffset>245110</wp:posOffset>
                </wp:positionV>
                <wp:extent cx="628650" cy="590550"/>
                <wp:effectExtent l="0" t="0" r="19050" b="19050"/>
                <wp:wrapNone/>
                <wp:docPr id="1164" name="Flowchart: Connector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2EEBB" w14:textId="0B147BD7" w:rsidR="007C4769" w:rsidRPr="00C008FF" w:rsidRDefault="001D220D" w:rsidP="007C4769">
                            <w:pPr>
                              <w:jc w:val="center"/>
                              <w:rPr>
                                <w:color w:val="E7E6E6" w:themeColor="background2"/>
                              </w:rPr>
                            </w:pPr>
                            <w:r>
                              <w:rPr>
                                <w:color w:val="E7E6E6" w:themeColor="background2"/>
                              </w:rPr>
                              <w:t xml:space="preserve"> R</w:t>
                            </w:r>
                            <w:r w:rsidR="00A83F53">
                              <w:rPr>
                                <w:color w:val="E7E6E6" w:themeColor="background2"/>
                              </w:rPr>
                              <w:t>5</w:t>
                            </w:r>
                          </w:p>
                          <w:p w14:paraId="687D35C7" w14:textId="77777777" w:rsidR="007C4769" w:rsidRDefault="007C4769" w:rsidP="007C47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723E1" id="Flowchart: Connector 1164" o:spid="_x0000_s1353" type="#_x0000_t120" style="position:absolute;margin-left:474.4pt;margin-top:19.3pt;width:49.5pt;height:46.5pt;z-index:2531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" fillcolor="#024f75 [3204]" strokecolor="#012639 [1604]" strokeweight="2pt">
                <v:textbox>
                  <w:txbxContent>
                    <w:p w14:paraId="21B2EEBB" w14:textId="0B147BD7" w:rsidR="007C4769" w:rsidRPr="00C008FF" w:rsidRDefault="001D220D" w:rsidP="007C4769">
                      <w:pPr>
                        <w:jc w:val="center"/>
                        <w:rPr>
                          <w:color w:val="E7E6E6" w:themeColor="background2"/>
                        </w:rPr>
                      </w:pPr>
                      <w:r>
                        <w:rPr>
                          <w:color w:val="E7E6E6" w:themeColor="background2"/>
                        </w:rPr>
                        <w:t xml:space="preserve"> R</w:t>
                      </w:r>
                      <w:r w:rsidR="00A83F53">
                        <w:rPr>
                          <w:color w:val="E7E6E6" w:themeColor="background2"/>
                        </w:rPr>
                        <w:t>5</w:t>
                      </w:r>
                    </w:p>
                    <w:p w14:paraId="687D35C7" w14:textId="77777777" w:rsidR="007C4769" w:rsidRDefault="007C4769" w:rsidP="007C47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9DC656C" w14:textId="77777777" w:rsidR="007C4769" w:rsidRDefault="007C4769" w:rsidP="007C4769">
      <w:r>
        <w:t xml:space="preserve">                                                                                                                                             </w:t>
      </w:r>
    </w:p>
    <w:p w14:paraId="772BD86B" w14:textId="02A87D2D" w:rsidR="007C4769" w:rsidRDefault="007C4769" w:rsidP="007C4769"/>
    <w:p w14:paraId="681A6832" w14:textId="1F81F7AE" w:rsidR="007C4769" w:rsidRDefault="007C4769" w:rsidP="007C4769"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           </m:t>
          </m:r>
        </m:oMath>
      </m:oMathPara>
    </w:p>
    <w:bookmarkEnd w:id="1"/>
    <w:p w14:paraId="581C3296" w14:textId="14E86193" w:rsidR="007C4769" w:rsidRPr="00EA6C3F" w:rsidRDefault="007C4769" w:rsidP="007C4769">
      <w:pPr>
        <w:rPr>
          <w:u w:val="single"/>
        </w:rPr>
      </w:pPr>
    </w:p>
    <w:p w14:paraId="4CCD77F6" w14:textId="77777777" w:rsidR="007C4769" w:rsidRPr="009849C8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77816949" w14:textId="5ACDBA8E" w:rsidR="007C4769" w:rsidRDefault="007C4769" w:rsidP="007C4769">
      <w:pPr>
        <w:rPr>
          <w:b w:val="0"/>
          <w:bCs/>
          <w:sz w:val="40"/>
          <w:szCs w:val="40"/>
          <w:highlight w:val="yellow"/>
        </w:rPr>
      </w:pPr>
    </w:p>
    <w:p w14:paraId="217AB7C6" w14:textId="7BE8E6C4" w:rsidR="00634BC7" w:rsidRDefault="00634BC7" w:rsidP="007C4769">
      <w:pPr>
        <w:rPr>
          <w:b w:val="0"/>
          <w:bCs/>
          <w:sz w:val="40"/>
          <w:szCs w:val="40"/>
          <w:highlight w:val="yellow"/>
        </w:rPr>
      </w:pPr>
    </w:p>
    <w:p w14:paraId="30E9E41E" w14:textId="17E11091" w:rsidR="00634BC7" w:rsidRDefault="00634BC7" w:rsidP="007C4769">
      <w:pPr>
        <w:rPr>
          <w:b w:val="0"/>
          <w:bCs/>
          <w:sz w:val="40"/>
          <w:szCs w:val="40"/>
          <w:highlight w:val="yellow"/>
        </w:rPr>
      </w:pPr>
    </w:p>
    <w:p w14:paraId="304550F6" w14:textId="6E3FAF60" w:rsidR="00634BC7" w:rsidRDefault="00634BC7" w:rsidP="007C4769">
      <w:pPr>
        <w:rPr>
          <w:b w:val="0"/>
          <w:bCs/>
          <w:sz w:val="40"/>
          <w:szCs w:val="40"/>
          <w:highlight w:val="yellow"/>
        </w:rPr>
      </w:pPr>
    </w:p>
    <w:p w14:paraId="1C37F70E" w14:textId="3C35783F" w:rsidR="00634BC7" w:rsidRDefault="00634BC7" w:rsidP="007C4769">
      <w:pPr>
        <w:rPr>
          <w:b w:val="0"/>
          <w:bCs/>
          <w:sz w:val="40"/>
          <w:szCs w:val="40"/>
          <w:highlight w:val="yellow"/>
        </w:rPr>
      </w:pPr>
    </w:p>
    <w:p w14:paraId="64F0E727" w14:textId="35ED4700" w:rsidR="00634BC7" w:rsidRDefault="00E41C1C" w:rsidP="007C4769">
      <w:pPr>
        <w:rPr>
          <w:b w:val="0"/>
          <w:bCs/>
          <w:sz w:val="40"/>
          <w:szCs w:val="40"/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256192" behindDoc="0" locked="0" layoutInCell="1" allowOverlap="1" wp14:anchorId="6AC99A6C" wp14:editId="4E523852">
                <wp:simplePos x="0" y="0"/>
                <wp:positionH relativeFrom="margin">
                  <wp:posOffset>2446020</wp:posOffset>
                </wp:positionH>
                <wp:positionV relativeFrom="paragraph">
                  <wp:posOffset>6311265</wp:posOffset>
                </wp:positionV>
                <wp:extent cx="1828800" cy="1828800"/>
                <wp:effectExtent l="0" t="0" r="0" b="0"/>
                <wp:wrapNone/>
                <wp:docPr id="1233" name="Text Box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23A13C" w14:textId="69EE87C7" w:rsidR="00E41C1C" w:rsidRDefault="00E41C1C" w:rsidP="00E41C1C">
                            <w:pPr>
                              <w:jc w:val="center"/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0A35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 must be equal to 2n and a</w:t>
                            </w:r>
                            <w:r w:rsidRPr="007F0A35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to N and </w:t>
                            </w:r>
                            <w:r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Pr="007F0A35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appears once</w:t>
                            </w:r>
                          </w:p>
                          <w:p w14:paraId="7EDBC8A9" w14:textId="312CB11E" w:rsidR="00501E45" w:rsidRPr="007F0A35" w:rsidRDefault="00501E45" w:rsidP="00E41C1C">
                            <w:pPr>
                              <w:jc w:val="center"/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1E45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which means b appears twice times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99A6C" id="Text Box 1233" o:spid="_x0000_s1354" type="#_x0000_t202" style="position:absolute;margin-left:192.6pt;margin-top:496.95pt;width:2in;height:2in;z-index:25325619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" filled="f" stroked="f">
                <v:fill o:detectmouseclick="t"/>
                <v:textbox style="mso-fit-shape-to-text:t">
                  <w:txbxContent>
                    <w:p w14:paraId="1423A13C" w14:textId="69EE87C7" w:rsidR="00E41C1C" w:rsidRDefault="00E41C1C" w:rsidP="00E41C1C">
                      <w:pPr>
                        <w:jc w:val="center"/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0A35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 must be equal to 2n and a</w:t>
                      </w:r>
                      <w:r w:rsidRPr="007F0A35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to N and </w:t>
                      </w:r>
                      <w:r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Pr="007F0A35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appears once</w:t>
                      </w:r>
                    </w:p>
                    <w:p w14:paraId="7EDBC8A9" w14:textId="312CB11E" w:rsidR="00501E45" w:rsidRPr="007F0A35" w:rsidRDefault="00501E45" w:rsidP="00E41C1C">
                      <w:pPr>
                        <w:jc w:val="center"/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1E45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which means b appears twice times 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4144" behindDoc="0" locked="0" layoutInCell="1" allowOverlap="1" wp14:anchorId="0506D94E" wp14:editId="09C6F1AA">
                <wp:simplePos x="0" y="0"/>
                <wp:positionH relativeFrom="margin">
                  <wp:posOffset>2202180</wp:posOffset>
                </wp:positionH>
                <wp:positionV relativeFrom="paragraph">
                  <wp:posOffset>5313045</wp:posOffset>
                </wp:positionV>
                <wp:extent cx="1828800" cy="1828800"/>
                <wp:effectExtent l="0" t="0" r="0" b="0"/>
                <wp:wrapNone/>
                <wp:docPr id="1232" name="Text Box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693DF6" w14:textId="56CB9B8A" w:rsidR="00E41C1C" w:rsidRPr="00581652" w:rsidRDefault="00E41C1C" w:rsidP="00E41C1C">
                            <w:pPr>
                              <w:jc w:val="center"/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If the input is 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nothing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 pop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ped or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pushed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6D94E" id="Text Box 1232" o:spid="_x0000_s1355" type="#_x0000_t202" style="position:absolute;margin-left:173.4pt;margin-top:418.35pt;width:2in;height:2in;z-index:2532541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" filled="f" stroked="f">
                <v:fill o:detectmouseclick="t"/>
                <v:textbox style="mso-fit-shape-to-text:t">
                  <w:txbxContent>
                    <w:p w14:paraId="12693DF6" w14:textId="56CB9B8A" w:rsidR="00E41C1C" w:rsidRPr="00581652" w:rsidRDefault="00E41C1C" w:rsidP="00E41C1C">
                      <w:pPr>
                        <w:jc w:val="center"/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If the input is 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nothing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 pop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ped or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pushed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5B6D">
        <w:rPr>
          <w:noProof/>
        </w:rPr>
        <mc:AlternateContent>
          <mc:Choice Requires="wps">
            <w:drawing>
              <wp:anchor distT="0" distB="0" distL="114300" distR="114300" simplePos="0" relativeHeight="253237760" behindDoc="0" locked="0" layoutInCell="1" allowOverlap="1" wp14:anchorId="40EF4602" wp14:editId="6E73FD94">
                <wp:simplePos x="0" y="0"/>
                <wp:positionH relativeFrom="margin">
                  <wp:posOffset>1722120</wp:posOffset>
                </wp:positionH>
                <wp:positionV relativeFrom="paragraph">
                  <wp:posOffset>2318385</wp:posOffset>
                </wp:positionV>
                <wp:extent cx="1828800" cy="1828800"/>
                <wp:effectExtent l="0" t="0" r="0" b="0"/>
                <wp:wrapNone/>
                <wp:docPr id="1219" name="Text Box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87BD40" w14:textId="72D40FB2" w:rsidR="007F0A35" w:rsidRPr="002F5B6D" w:rsidRDefault="002F5B6D" w:rsidP="007F0A35">
                            <w:pPr>
                              <w:jc w:val="center"/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5B6D">
                              <w:rPr>
                                <w:b w:val="0"/>
                                <w:bCs/>
                                <w:noProof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D81AE47" wp14:editId="09334748">
                                  <wp:extent cx="2781300" cy="289560"/>
                                  <wp:effectExtent l="0" t="0" r="0" b="0"/>
                                  <wp:docPr id="1231" name="Picture 1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1300" cy="289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F5B6D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="007F0A35" w:rsidRPr="002F5B6D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 the input is </w:t>
                            </w:r>
                            <w:r w:rsidR="007F0A35" w:rsidRPr="002F5B6D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7F0A35" w:rsidRPr="002F5B6D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r w:rsidR="007F0A35" w:rsidRPr="002F5B6D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nothing is pushed or popped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F4602" id="Text Box 1219" o:spid="_x0000_s1356" type="#_x0000_t202" style="position:absolute;margin-left:135.6pt;margin-top:182.55pt;width:2in;height:2in;z-index:2532377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" filled="f" stroked="f">
                <v:fill o:detectmouseclick="t"/>
                <v:textbox style="mso-fit-shape-to-text:t">
                  <w:txbxContent>
                    <w:p w14:paraId="0A87BD40" w14:textId="72D40FB2" w:rsidR="007F0A35" w:rsidRPr="002F5B6D" w:rsidRDefault="002F5B6D" w:rsidP="007F0A35">
                      <w:pPr>
                        <w:jc w:val="center"/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5B6D">
                        <w:rPr>
                          <w:b w:val="0"/>
                          <w:bCs/>
                          <w:noProof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D81AE47" wp14:editId="09334748">
                            <wp:extent cx="2781300" cy="289560"/>
                            <wp:effectExtent l="0" t="0" r="0" b="0"/>
                            <wp:docPr id="1231" name="Picture 1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1300" cy="289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F5B6D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="007F0A35" w:rsidRPr="002F5B6D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 the input is </w:t>
                      </w:r>
                      <w:r w:rsidR="007F0A35" w:rsidRPr="002F5B6D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7F0A35" w:rsidRPr="002F5B6D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r w:rsidR="007F0A35" w:rsidRPr="002F5B6D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nothing is pushed or popped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5B6D">
        <w:rPr>
          <w:noProof/>
        </w:rPr>
        <mc:AlternateContent>
          <mc:Choice Requires="wps">
            <w:drawing>
              <wp:anchor distT="0" distB="0" distL="114300" distR="114300" simplePos="0" relativeHeight="253252096" behindDoc="0" locked="0" layoutInCell="1" allowOverlap="1" wp14:anchorId="28F21DDB" wp14:editId="7D278A21">
                <wp:simplePos x="0" y="0"/>
                <wp:positionH relativeFrom="margin">
                  <wp:posOffset>2423160</wp:posOffset>
                </wp:positionH>
                <wp:positionV relativeFrom="paragraph">
                  <wp:posOffset>4680585</wp:posOffset>
                </wp:positionV>
                <wp:extent cx="1828800" cy="1828800"/>
                <wp:effectExtent l="0" t="0" r="0" b="0"/>
                <wp:wrapNone/>
                <wp:docPr id="1228" name="Text Box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AD573A" w14:textId="77777777" w:rsidR="002F5B6D" w:rsidRPr="00581652" w:rsidRDefault="002F5B6D" w:rsidP="002F5B6D">
                            <w:pPr>
                              <w:jc w:val="center"/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 the input is b, a is popped and nothing is pushed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21DDB" id="Text Box 1228" o:spid="_x0000_s1357" type="#_x0000_t202" style="position:absolute;margin-left:190.8pt;margin-top:368.55pt;width:2in;height:2in;z-index:2532520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" filled="f" stroked="f">
                <v:fill o:detectmouseclick="t"/>
                <v:textbox style="mso-fit-shape-to-text:t">
                  <w:txbxContent>
                    <w:p w14:paraId="66AD573A" w14:textId="77777777" w:rsidR="002F5B6D" w:rsidRPr="00581652" w:rsidRDefault="002F5B6D" w:rsidP="002F5B6D">
                      <w:pPr>
                        <w:jc w:val="center"/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 the input is b, a is popped and nothing is pushed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5B6D">
        <w:rPr>
          <w:noProof/>
        </w:rPr>
        <mc:AlternateContent>
          <mc:Choice Requires="wps">
            <w:drawing>
              <wp:anchor distT="0" distB="0" distL="114300" distR="114300" simplePos="0" relativeHeight="253250048" behindDoc="0" locked="0" layoutInCell="1" allowOverlap="1" wp14:anchorId="01336AAB" wp14:editId="45A37903">
                <wp:simplePos x="0" y="0"/>
                <wp:positionH relativeFrom="margin">
                  <wp:posOffset>2042160</wp:posOffset>
                </wp:positionH>
                <wp:positionV relativeFrom="paragraph">
                  <wp:posOffset>4238625</wp:posOffset>
                </wp:positionV>
                <wp:extent cx="1828800" cy="1828800"/>
                <wp:effectExtent l="0" t="0" r="0" b="0"/>
                <wp:wrapNone/>
                <wp:docPr id="1227" name="Text Box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A28CA8" w14:textId="77777777" w:rsidR="002F5B6D" w:rsidRDefault="002F5B6D" w:rsidP="002F5B6D">
                            <w:pPr>
                              <w:jc w:val="center"/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 the input is a, nothing is popped and a is pushed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twice OR</w:t>
                            </w:r>
                          </w:p>
                          <w:p w14:paraId="46175342" w14:textId="560B3950" w:rsidR="002F5B6D" w:rsidRPr="00581652" w:rsidRDefault="002F5B6D" w:rsidP="002F5B6D">
                            <w:pPr>
                              <w:jc w:val="center"/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 is popped and a is pushed three times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36AAB" id="Text Box 1227" o:spid="_x0000_s1358" type="#_x0000_t202" style="position:absolute;margin-left:160.8pt;margin-top:333.75pt;width:2in;height:2in;z-index:25325004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" filled="f" stroked="f">
                <v:fill o:detectmouseclick="t"/>
                <v:textbox style="mso-fit-shape-to-text:t">
                  <w:txbxContent>
                    <w:p w14:paraId="07A28CA8" w14:textId="77777777" w:rsidR="002F5B6D" w:rsidRDefault="002F5B6D" w:rsidP="002F5B6D">
                      <w:pPr>
                        <w:jc w:val="center"/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 the input is a, nothing is popped and a is pushed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twice OR</w:t>
                      </w:r>
                    </w:p>
                    <w:p w14:paraId="46175342" w14:textId="560B3950" w:rsidR="002F5B6D" w:rsidRPr="00581652" w:rsidRDefault="002F5B6D" w:rsidP="002F5B6D">
                      <w:pPr>
                        <w:jc w:val="center"/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 is popped and a is pushed three times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5B6D">
        <w:rPr>
          <w:noProof/>
        </w:rPr>
        <mc:AlternateContent>
          <mc:Choice Requires="wps">
            <w:drawing>
              <wp:anchor distT="0" distB="0" distL="114300" distR="114300" simplePos="0" relativeHeight="253248000" behindDoc="0" locked="0" layoutInCell="1" allowOverlap="1" wp14:anchorId="4F8E2D93" wp14:editId="36EED3DB">
                <wp:simplePos x="0" y="0"/>
                <wp:positionH relativeFrom="column">
                  <wp:posOffset>2004060</wp:posOffset>
                </wp:positionH>
                <wp:positionV relativeFrom="paragraph">
                  <wp:posOffset>1030605</wp:posOffset>
                </wp:positionV>
                <wp:extent cx="1828800" cy="1828800"/>
                <wp:effectExtent l="0" t="0" r="0" b="0"/>
                <wp:wrapNone/>
                <wp:docPr id="1224" name="Text Box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BA7EC6" w14:textId="77777777" w:rsidR="002F5B6D" w:rsidRPr="00581652" w:rsidRDefault="002F5B6D" w:rsidP="002F5B6D">
                            <w:pPr>
                              <w:jc w:val="center"/>
                              <w:rPr>
                                <w:b w:val="0"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first time $ is pushed to the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E2D93" id="Text Box 1224" o:spid="_x0000_s1359" type="#_x0000_t202" style="position:absolute;margin-left:157.8pt;margin-top:81.15pt;width:2in;height:2in;z-index:253248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" filled="f" stroked="f">
                <v:fill o:detectmouseclick="t"/>
                <v:textbox style="mso-fit-shape-to-text:t">
                  <w:txbxContent>
                    <w:p w14:paraId="32BA7EC6" w14:textId="77777777" w:rsidR="002F5B6D" w:rsidRPr="00581652" w:rsidRDefault="002F5B6D" w:rsidP="002F5B6D">
                      <w:pPr>
                        <w:jc w:val="center"/>
                        <w:rPr>
                          <w:b w:val="0"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first time $ is pushed to the stack</w:t>
                      </w:r>
                    </w:p>
                  </w:txbxContent>
                </v:textbox>
              </v:shape>
            </w:pict>
          </mc:Fallback>
        </mc:AlternateContent>
      </w:r>
      <w:r w:rsidR="002F5B6D">
        <w:rPr>
          <w:noProof/>
        </w:rPr>
        <mc:AlternateContent>
          <mc:Choice Requires="wps">
            <w:drawing>
              <wp:anchor distT="0" distB="0" distL="114300" distR="114300" simplePos="0" relativeHeight="253245952" behindDoc="0" locked="0" layoutInCell="1" allowOverlap="1" wp14:anchorId="79B57243" wp14:editId="7B2286DE">
                <wp:simplePos x="0" y="0"/>
                <wp:positionH relativeFrom="column">
                  <wp:posOffset>1082040</wp:posOffset>
                </wp:positionH>
                <wp:positionV relativeFrom="paragraph">
                  <wp:posOffset>3834765</wp:posOffset>
                </wp:positionV>
                <wp:extent cx="845820" cy="30480"/>
                <wp:effectExtent l="38100" t="38100" r="11430" b="83820"/>
                <wp:wrapNone/>
                <wp:docPr id="1223" name="Straight Arrow Connector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30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EC2E9" id="Straight Arrow Connector 1223" o:spid="_x0000_s1026" type="#_x0000_t32" style="position:absolute;margin-left:85.2pt;margin-top:301.95pt;width:66.6pt;height:2.4pt;flip:x;z-index:2532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" strokecolor="#e7e6e6 [3214]" strokeweight="1pt">
                <v:stroke endarrow="block"/>
              </v:shape>
            </w:pict>
          </mc:Fallback>
        </mc:AlternateContent>
      </w:r>
      <w:r w:rsidR="002F5B6D">
        <w:rPr>
          <w:noProof/>
        </w:rPr>
        <mc:AlternateContent>
          <mc:Choice Requires="wps">
            <w:drawing>
              <wp:anchor distT="0" distB="0" distL="114300" distR="114300" simplePos="0" relativeHeight="253243904" behindDoc="0" locked="0" layoutInCell="1" allowOverlap="1" wp14:anchorId="1394DC19" wp14:editId="60B9FA26">
                <wp:simplePos x="0" y="0"/>
                <wp:positionH relativeFrom="column">
                  <wp:posOffset>1623060</wp:posOffset>
                </wp:positionH>
                <wp:positionV relativeFrom="paragraph">
                  <wp:posOffset>3697605</wp:posOffset>
                </wp:positionV>
                <wp:extent cx="1828800" cy="1828800"/>
                <wp:effectExtent l="0" t="0" r="0" b="0"/>
                <wp:wrapNone/>
                <wp:docPr id="1222" name="Text Box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8E9E08" w14:textId="77777777" w:rsidR="002F5B6D" w:rsidRPr="00581652" w:rsidRDefault="002F5B6D" w:rsidP="002F5B6D">
                            <w:pPr>
                              <w:jc w:val="center"/>
                              <w:rPr>
                                <w:b w:val="0"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first time $ is pushed to the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4DC19" id="Text Box 1222" o:spid="_x0000_s1360" type="#_x0000_t202" style="position:absolute;margin-left:127.8pt;margin-top:291.15pt;width:2in;height:2in;z-index:2532439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" filled="f" stroked="f">
                <v:fill o:detectmouseclick="t"/>
                <v:textbox style="mso-fit-shape-to-text:t">
                  <w:txbxContent>
                    <w:p w14:paraId="628E9E08" w14:textId="77777777" w:rsidR="002F5B6D" w:rsidRPr="00581652" w:rsidRDefault="002F5B6D" w:rsidP="002F5B6D">
                      <w:pPr>
                        <w:jc w:val="center"/>
                        <w:rPr>
                          <w:b w:val="0"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first time $ is pushed to the stack</w:t>
                      </w:r>
                    </w:p>
                  </w:txbxContent>
                </v:textbox>
              </v:shape>
            </w:pict>
          </mc:Fallback>
        </mc:AlternateContent>
      </w:r>
      <w:r w:rsidR="007F0A35">
        <w:rPr>
          <w:noProof/>
        </w:rPr>
        <mc:AlternateContent>
          <mc:Choice Requires="wps">
            <w:drawing>
              <wp:anchor distT="0" distB="0" distL="114300" distR="114300" simplePos="0" relativeHeight="253241856" behindDoc="0" locked="0" layoutInCell="1" allowOverlap="1" wp14:anchorId="4F14B1FE" wp14:editId="5377D0D0">
                <wp:simplePos x="0" y="0"/>
                <wp:positionH relativeFrom="margin">
                  <wp:align>right</wp:align>
                </wp:positionH>
                <wp:positionV relativeFrom="paragraph">
                  <wp:posOffset>3019425</wp:posOffset>
                </wp:positionV>
                <wp:extent cx="1828800" cy="1828800"/>
                <wp:effectExtent l="0" t="0" r="0" b="0"/>
                <wp:wrapNone/>
                <wp:docPr id="1221" name="Text Box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408403" w14:textId="45A81AA4" w:rsidR="007F0A35" w:rsidRPr="007F0A35" w:rsidRDefault="007F0A35" w:rsidP="007F0A35">
                            <w:pPr>
                              <w:jc w:val="center"/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0A35">
                              <w:rPr>
                                <w:b w:val="0"/>
                                <w:bCs/>
                                <w:color w:val="0F0D29" w:themeColor="text1"/>
                                <w:sz w:val="20"/>
                                <w:szCs w:val="20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 of a must be equal to N of b and C appears once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4B1FE" id="Text Box 1221" o:spid="_x0000_s1361" type="#_x0000_t202" style="position:absolute;margin-left:92.8pt;margin-top:237.75pt;width:2in;height:2in;z-index:25324185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" filled="f" stroked="f">
                <v:fill o:detectmouseclick="t"/>
                <v:textbox style="mso-fit-shape-to-text:t">
                  <w:txbxContent>
                    <w:p w14:paraId="7B408403" w14:textId="45A81AA4" w:rsidR="007F0A35" w:rsidRPr="007F0A35" w:rsidRDefault="007F0A35" w:rsidP="007F0A35">
                      <w:pPr>
                        <w:jc w:val="center"/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0A35">
                        <w:rPr>
                          <w:b w:val="0"/>
                          <w:bCs/>
                          <w:color w:val="0F0D29" w:themeColor="text1"/>
                          <w:sz w:val="20"/>
                          <w:szCs w:val="20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 of a must be equal to N of b and C appears once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0A35">
        <w:rPr>
          <w:noProof/>
        </w:rPr>
        <mc:AlternateContent>
          <mc:Choice Requires="wps">
            <w:drawing>
              <wp:anchor distT="0" distB="0" distL="114300" distR="114300" simplePos="0" relativeHeight="253239808" behindDoc="0" locked="0" layoutInCell="1" allowOverlap="1" wp14:anchorId="71325F3B" wp14:editId="36A88F72">
                <wp:simplePos x="0" y="0"/>
                <wp:positionH relativeFrom="margin">
                  <wp:posOffset>800100</wp:posOffset>
                </wp:positionH>
                <wp:positionV relativeFrom="paragraph">
                  <wp:posOffset>3042285</wp:posOffset>
                </wp:positionV>
                <wp:extent cx="1828800" cy="1828800"/>
                <wp:effectExtent l="0" t="0" r="0" b="0"/>
                <wp:wrapNone/>
                <wp:docPr id="1220" name="Text Box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09433" w14:textId="28100B86" w:rsidR="007F0A35" w:rsidRPr="00581652" w:rsidRDefault="007F0A35" w:rsidP="007F0A35">
                            <w:pPr>
                              <w:jc w:val="center"/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Last the stack is popped in case of 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25F3B" id="Text Box 1220" o:spid="_x0000_s1362" type="#_x0000_t202" style="position:absolute;margin-left:63pt;margin-top:239.55pt;width:2in;height:2in;z-index:25323980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" filled="f" stroked="f">
                <v:fill o:detectmouseclick="t"/>
                <v:textbox style="mso-fit-shape-to-text:t">
                  <w:txbxContent>
                    <w:p w14:paraId="43009433" w14:textId="28100B86" w:rsidR="007F0A35" w:rsidRPr="00581652" w:rsidRDefault="007F0A35" w:rsidP="007F0A35">
                      <w:pPr>
                        <w:jc w:val="center"/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Last the stack is popped in case of $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DF8">
        <w:rPr>
          <w:noProof/>
        </w:rPr>
        <mc:AlternateContent>
          <mc:Choice Requires="wps">
            <w:drawing>
              <wp:anchor distT="0" distB="0" distL="114300" distR="114300" simplePos="0" relativeHeight="253235712" behindDoc="0" locked="0" layoutInCell="1" allowOverlap="1" wp14:anchorId="2D75EDCA" wp14:editId="04909151">
                <wp:simplePos x="0" y="0"/>
                <wp:positionH relativeFrom="margin">
                  <wp:posOffset>2385060</wp:posOffset>
                </wp:positionH>
                <wp:positionV relativeFrom="paragraph">
                  <wp:posOffset>1876425</wp:posOffset>
                </wp:positionV>
                <wp:extent cx="1828800" cy="1828800"/>
                <wp:effectExtent l="0" t="0" r="0" b="0"/>
                <wp:wrapNone/>
                <wp:docPr id="1218" name="Text Box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07804" w14:textId="54C8042F" w:rsidR="00AA5DF8" w:rsidRPr="00581652" w:rsidRDefault="00AA5DF8" w:rsidP="00AA5DF8">
                            <w:pPr>
                              <w:jc w:val="center"/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If the input is 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 popped and 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nothing</w:t>
                            </w: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 pushed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5EDCA" id="Text Box 1218" o:spid="_x0000_s1363" type="#_x0000_t202" style="position:absolute;margin-left:187.8pt;margin-top:147.75pt;width:2in;height:2in;z-index:2532357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" filled="f" stroked="f">
                <v:fill o:detectmouseclick="t"/>
                <v:textbox style="mso-fit-shape-to-text:t">
                  <w:txbxContent>
                    <w:p w14:paraId="62F07804" w14:textId="54C8042F" w:rsidR="00AA5DF8" w:rsidRPr="00581652" w:rsidRDefault="00AA5DF8" w:rsidP="00AA5DF8">
                      <w:pPr>
                        <w:jc w:val="center"/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If the input is 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 popped and 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nothing</w:t>
                      </w: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 pushed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652">
        <w:rPr>
          <w:noProof/>
        </w:rPr>
        <mc:AlternateContent>
          <mc:Choice Requires="wps">
            <w:drawing>
              <wp:anchor distT="0" distB="0" distL="114300" distR="114300" simplePos="0" relativeHeight="253233664" behindDoc="0" locked="0" layoutInCell="1" allowOverlap="1" wp14:anchorId="2E6FB398" wp14:editId="4FE403A9">
                <wp:simplePos x="0" y="0"/>
                <wp:positionH relativeFrom="margin">
                  <wp:align>center</wp:align>
                </wp:positionH>
                <wp:positionV relativeFrom="paragraph">
                  <wp:posOffset>1327785</wp:posOffset>
                </wp:positionV>
                <wp:extent cx="1828800" cy="1828800"/>
                <wp:effectExtent l="0" t="0" r="0" b="0"/>
                <wp:wrapNone/>
                <wp:docPr id="1217" name="Text Box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9B2584" w14:textId="2A7CD865" w:rsidR="00581652" w:rsidRPr="00581652" w:rsidRDefault="00581652" w:rsidP="00581652">
                            <w:pPr>
                              <w:jc w:val="center"/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If the input is a, nothing is popped and </w:t>
                            </w:r>
                            <w:r w:rsidR="00AA5DF8">
                              <w:rPr>
                                <w:b w:val="0"/>
                                <w:bCs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is pushed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FB398" id="Text Box 1217" o:spid="_x0000_s1364" type="#_x0000_t202" style="position:absolute;margin-left:0;margin-top:104.55pt;width:2in;height:2in;z-index:2532336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" filled="f" stroked="f">
                <v:fill o:detectmouseclick="t"/>
                <v:textbox style="mso-fit-shape-to-text:t">
                  <w:txbxContent>
                    <w:p w14:paraId="089B2584" w14:textId="2A7CD865" w:rsidR="00581652" w:rsidRPr="00581652" w:rsidRDefault="00581652" w:rsidP="00581652">
                      <w:pPr>
                        <w:jc w:val="center"/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If the input is a, nothing is popped and </w:t>
                      </w:r>
                      <w:r w:rsidR="00AA5DF8">
                        <w:rPr>
                          <w:b w:val="0"/>
                          <w:bCs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is pushed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652">
        <w:rPr>
          <w:noProof/>
        </w:rPr>
        <mc:AlternateContent>
          <mc:Choice Requires="wps">
            <w:drawing>
              <wp:anchor distT="0" distB="0" distL="114300" distR="114300" simplePos="0" relativeHeight="253231616" behindDoc="0" locked="0" layoutInCell="1" allowOverlap="1" wp14:anchorId="2C1E8342" wp14:editId="20DF2EAC">
                <wp:simplePos x="0" y="0"/>
                <wp:positionH relativeFrom="column">
                  <wp:posOffset>1211580</wp:posOffset>
                </wp:positionH>
                <wp:positionV relativeFrom="paragraph">
                  <wp:posOffset>1160145</wp:posOffset>
                </wp:positionV>
                <wp:extent cx="845820" cy="30480"/>
                <wp:effectExtent l="38100" t="38100" r="11430" b="83820"/>
                <wp:wrapNone/>
                <wp:docPr id="1216" name="Straight Arrow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30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FF3C9" id="Straight Arrow Connector 1216" o:spid="_x0000_s1026" type="#_x0000_t32" style="position:absolute;margin-left:95.4pt;margin-top:91.35pt;width:66.6pt;height:2.4pt;flip:x;z-index:2532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" strokecolor="#e7e6e6 [3214]" strokeweight="1pt">
                <v:stroke endarrow="block"/>
              </v:shape>
            </w:pict>
          </mc:Fallback>
        </mc:AlternateContent>
      </w:r>
      <w:r w:rsidR="00581652">
        <w:rPr>
          <w:noProof/>
        </w:rPr>
        <mc:AlternateContent>
          <mc:Choice Requires="wps">
            <w:drawing>
              <wp:anchor distT="0" distB="0" distL="114300" distR="114300" simplePos="0" relativeHeight="253230592" behindDoc="0" locked="0" layoutInCell="1" allowOverlap="1" wp14:anchorId="0A4B55DD" wp14:editId="3853315C">
                <wp:simplePos x="0" y="0"/>
                <wp:positionH relativeFrom="column">
                  <wp:posOffset>2004060</wp:posOffset>
                </wp:positionH>
                <wp:positionV relativeFrom="paragraph">
                  <wp:posOffset>1030605</wp:posOffset>
                </wp:positionV>
                <wp:extent cx="1828800" cy="1828800"/>
                <wp:effectExtent l="0" t="0" r="0" b="0"/>
                <wp:wrapNone/>
                <wp:docPr id="1214" name="Text Box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20FB31" w14:textId="4676601F" w:rsidR="00581652" w:rsidRPr="00581652" w:rsidRDefault="00581652" w:rsidP="00581652">
                            <w:pPr>
                              <w:jc w:val="center"/>
                              <w:rPr>
                                <w:b w:val="0"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first time $ is pushed to the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B55DD" id="Text Box 1214" o:spid="_x0000_s1365" type="#_x0000_t202" style="position:absolute;margin-left:157.8pt;margin-top:81.15pt;width:2in;height:2in;z-index:253230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" filled="f" stroked="f">
                <v:fill o:detectmouseclick="t"/>
                <v:textbox style="mso-fit-shape-to-text:t">
                  <w:txbxContent>
                    <w:p w14:paraId="6020FB31" w14:textId="4676601F" w:rsidR="00581652" w:rsidRPr="00581652" w:rsidRDefault="00581652" w:rsidP="00581652">
                      <w:pPr>
                        <w:jc w:val="center"/>
                        <w:rPr>
                          <w:b w:val="0"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first time $ is pushed to the stack</w:t>
                      </w:r>
                    </w:p>
                  </w:txbxContent>
                </v:textbox>
              </v:shape>
            </w:pict>
          </mc:Fallback>
        </mc:AlternateContent>
      </w:r>
      <w:r w:rsidR="00581652">
        <w:rPr>
          <w:noProof/>
        </w:rPr>
        <mc:AlternateContent>
          <mc:Choice Requires="wps">
            <w:drawing>
              <wp:anchor distT="0" distB="0" distL="114300" distR="114300" simplePos="0" relativeHeight="253228544" behindDoc="0" locked="0" layoutInCell="1" allowOverlap="1" wp14:anchorId="59A7F7B3" wp14:editId="15E6AD7B">
                <wp:simplePos x="0" y="0"/>
                <wp:positionH relativeFrom="column">
                  <wp:posOffset>731520</wp:posOffset>
                </wp:positionH>
                <wp:positionV relativeFrom="paragraph">
                  <wp:posOffset>67945</wp:posOffset>
                </wp:positionV>
                <wp:extent cx="1828800" cy="1828800"/>
                <wp:effectExtent l="0" t="0" r="0" b="0"/>
                <wp:wrapNone/>
                <wp:docPr id="1213" name="Text Box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0DF073" w14:textId="0644918F" w:rsidR="00581652" w:rsidRPr="00581652" w:rsidRDefault="00581652" w:rsidP="00581652">
                            <w:pPr>
                              <w:jc w:val="center"/>
                              <w:rPr>
                                <w:b w:val="0"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81652">
                              <w:rPr>
                                <w:b w:val="0"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Creating 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7F7B3" id="Text Box 1213" o:spid="_x0000_s1366" type="#_x0000_t202" style="position:absolute;margin-left:57.6pt;margin-top:5.35pt;width:2in;height:2in;z-index:2532285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" filled="f" stroked="f">
                <v:fill o:detectmouseclick="t"/>
                <v:textbox style="mso-fit-shape-to-text:t">
                  <w:txbxContent>
                    <w:p w14:paraId="410DF073" w14:textId="0644918F" w:rsidR="00581652" w:rsidRPr="00581652" w:rsidRDefault="00581652" w:rsidP="00581652">
                      <w:pPr>
                        <w:jc w:val="center"/>
                        <w:rPr>
                          <w:b w:val="0"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81652">
                        <w:rPr>
                          <w:b w:val="0"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Creating a stack</w:t>
                      </w:r>
                    </w:p>
                  </w:txbxContent>
                </v:textbox>
              </v:shape>
            </w:pict>
          </mc:Fallback>
        </mc:AlternateContent>
      </w:r>
      <w:r w:rsidR="00581652">
        <w:rPr>
          <w:b w:val="0"/>
          <w:bCs/>
          <w:noProof/>
          <w:sz w:val="40"/>
          <w:szCs w:val="40"/>
        </w:rPr>
        <w:drawing>
          <wp:inline distT="0" distB="0" distL="0" distR="0" wp14:anchorId="2E601534" wp14:editId="78AA4F25">
            <wp:extent cx="6349732" cy="7025640"/>
            <wp:effectExtent l="0" t="0" r="0" b="3810"/>
            <wp:docPr id="1210" name="Picture 12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79" cy="70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30D3" w14:textId="6F9865A2" w:rsidR="00634BC7" w:rsidRDefault="00634BC7" w:rsidP="007C4769">
      <w:pPr>
        <w:rPr>
          <w:b w:val="0"/>
          <w:bCs/>
          <w:sz w:val="40"/>
          <w:szCs w:val="40"/>
          <w:highlight w:val="yellow"/>
        </w:rPr>
      </w:pPr>
    </w:p>
    <w:p w14:paraId="447FF894" w14:textId="480A7A25" w:rsidR="00581652" w:rsidRDefault="001A2526" w:rsidP="007C4769">
      <w:pPr>
        <w:rPr>
          <w:b w:val="0"/>
          <w:bCs/>
          <w:sz w:val="40"/>
          <w:szCs w:val="40"/>
          <w:highlight w:val="yellow"/>
        </w:rPr>
      </w:pPr>
      <w:r>
        <w:rPr>
          <w:b w:val="0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0288" behindDoc="0" locked="0" layoutInCell="1" allowOverlap="1" wp14:anchorId="54FCB50D" wp14:editId="57658D04">
                <wp:simplePos x="0" y="0"/>
                <wp:positionH relativeFrom="column">
                  <wp:posOffset>2087940</wp:posOffset>
                </wp:positionH>
                <wp:positionV relativeFrom="paragraph">
                  <wp:posOffset>2513265</wp:posOffset>
                </wp:positionV>
                <wp:extent cx="174600" cy="3240"/>
                <wp:effectExtent l="76200" t="152400" r="111760" b="16827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74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9766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37" o:spid="_x0000_s1026" type="#_x0000_t75" style="position:absolute;margin-left:160.15pt;margin-top:189.4pt;width:22.25pt;height:17.25pt;z-index:2532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">
                <v:imagedata r:id="rId12" o:title=""/>
              </v:shape>
            </w:pict>
          </mc:Fallback>
        </mc:AlternateContent>
      </w:r>
      <w:r>
        <w:rPr>
          <w:b w:val="0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9264" behindDoc="0" locked="0" layoutInCell="1" allowOverlap="1" wp14:anchorId="359A47C7" wp14:editId="0010424A">
                <wp:simplePos x="0" y="0"/>
                <wp:positionH relativeFrom="column">
                  <wp:posOffset>2080380</wp:posOffset>
                </wp:positionH>
                <wp:positionV relativeFrom="paragraph">
                  <wp:posOffset>1753665</wp:posOffset>
                </wp:positionV>
                <wp:extent cx="189000" cy="15840"/>
                <wp:effectExtent l="95250" t="133350" r="116205" b="17526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9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2E952" id="Ink 1236" o:spid="_x0000_s1026" type="#_x0000_t75" style="position:absolute;margin-left:159.55pt;margin-top:129.6pt;width:23.4pt;height:18.3pt;z-index:2532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">
                <v:imagedata r:id="rId14" o:title=""/>
              </v:shape>
            </w:pict>
          </mc:Fallback>
        </mc:AlternateContent>
      </w:r>
      <w:r>
        <w:rPr>
          <w:b w:val="0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8240" behindDoc="0" locked="0" layoutInCell="1" allowOverlap="1" wp14:anchorId="4267C21D" wp14:editId="31D63B9E">
                <wp:simplePos x="0" y="0"/>
                <wp:positionH relativeFrom="column">
                  <wp:posOffset>2095500</wp:posOffset>
                </wp:positionH>
                <wp:positionV relativeFrom="paragraph">
                  <wp:posOffset>969585</wp:posOffset>
                </wp:positionV>
                <wp:extent cx="269280" cy="16200"/>
                <wp:effectExtent l="95250" t="133350" r="111760" b="17462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9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25D2" id="Ink 1235" o:spid="_x0000_s1026" type="#_x0000_t75" style="position:absolute;margin-left:160.75pt;margin-top:67.85pt;width:29.7pt;height:18.3pt;z-index:2532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">
                <v:imagedata r:id="rId16" o:title=""/>
              </v:shape>
            </w:pict>
          </mc:Fallback>
        </mc:AlternateContent>
      </w:r>
      <w:r>
        <w:rPr>
          <w:b w:val="0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7216" behindDoc="0" locked="0" layoutInCell="1" allowOverlap="1" wp14:anchorId="6995B2BB" wp14:editId="5442BDBD">
                <wp:simplePos x="0" y="0"/>
                <wp:positionH relativeFrom="column">
                  <wp:posOffset>2080380</wp:posOffset>
                </wp:positionH>
                <wp:positionV relativeFrom="paragraph">
                  <wp:posOffset>214665</wp:posOffset>
                </wp:positionV>
                <wp:extent cx="225360" cy="9720"/>
                <wp:effectExtent l="95250" t="133350" r="99060" b="16192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5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44444" id="Ink 1234" o:spid="_x0000_s1026" type="#_x0000_t75" style="position:absolute;margin-left:159.55pt;margin-top:8.4pt;width:26.25pt;height:17.75pt;z-index:2532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">
                <v:imagedata r:id="rId18" o:title=""/>
              </v:shape>
            </w:pict>
          </mc:Fallback>
        </mc:AlternateContent>
      </w:r>
      <w:r w:rsidR="00581652">
        <w:rPr>
          <w:b w:val="0"/>
          <w:bCs/>
          <w:noProof/>
          <w:sz w:val="40"/>
          <w:szCs w:val="40"/>
        </w:rPr>
        <w:drawing>
          <wp:inline distT="0" distB="0" distL="0" distR="0" wp14:anchorId="35A5093A" wp14:editId="788DA726">
            <wp:extent cx="2484120" cy="541020"/>
            <wp:effectExtent l="0" t="0" r="0" b="0"/>
            <wp:docPr id="1211" name="Picture 12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 descr="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17"/>
                    <a:stretch/>
                  </pic:blipFill>
                  <pic:spPr bwMode="auto">
                    <a:xfrm>
                      <a:off x="0" y="0"/>
                      <a:ext cx="248412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11244" w14:textId="47DCFB20" w:rsidR="00581652" w:rsidRDefault="00581652" w:rsidP="007C4769">
      <w:pPr>
        <w:rPr>
          <w:b w:val="0"/>
          <w:bCs/>
          <w:sz w:val="40"/>
          <w:szCs w:val="40"/>
          <w:highlight w:val="yellow"/>
        </w:rPr>
      </w:pPr>
    </w:p>
    <w:p w14:paraId="039ADEA9" w14:textId="53E83E0C" w:rsidR="00581652" w:rsidRDefault="001A2526" w:rsidP="007C4769">
      <w:pPr>
        <w:rPr>
          <w:b w:val="0"/>
          <w:bCs/>
          <w:sz w:val="40"/>
          <w:szCs w:val="40"/>
          <w:highlight w:val="yellow"/>
        </w:rPr>
      </w:pPr>
      <w:r>
        <w:rPr>
          <w:b w:val="0"/>
          <w:bCs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262336" behindDoc="0" locked="0" layoutInCell="1" allowOverlap="1" wp14:anchorId="3CDED936" wp14:editId="4F490582">
                <wp:simplePos x="0" y="0"/>
                <wp:positionH relativeFrom="column">
                  <wp:posOffset>2095500</wp:posOffset>
                </wp:positionH>
                <wp:positionV relativeFrom="paragraph">
                  <wp:posOffset>954920</wp:posOffset>
                </wp:positionV>
                <wp:extent cx="265680" cy="23400"/>
                <wp:effectExtent l="95250" t="133350" r="115570" b="16764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56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2C3F" id="Ink 1239" o:spid="_x0000_s1026" type="#_x0000_t75" style="position:absolute;margin-left:160.75pt;margin-top:66.7pt;width:29.4pt;height:18.85pt;z-index:2532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">
                <v:imagedata r:id="rId21" o:title=""/>
              </v:shape>
            </w:pict>
          </mc:Fallback>
        </mc:AlternateContent>
      </w:r>
      <w:r>
        <w:rPr>
          <w:b w:val="0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1312" behindDoc="0" locked="0" layoutInCell="1" allowOverlap="1" wp14:anchorId="15A8B11E" wp14:editId="37D3D342">
                <wp:simplePos x="0" y="0"/>
                <wp:positionH relativeFrom="column">
                  <wp:posOffset>2057340</wp:posOffset>
                </wp:positionH>
                <wp:positionV relativeFrom="paragraph">
                  <wp:posOffset>193160</wp:posOffset>
                </wp:positionV>
                <wp:extent cx="397800" cy="47880"/>
                <wp:effectExtent l="76200" t="152400" r="97790" b="16192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78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696EB" id="Ink 1238" o:spid="_x0000_s1026" type="#_x0000_t75" style="position:absolute;margin-left:157.75pt;margin-top:6.7pt;width:39.8pt;height:20.75pt;z-index:2532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">
                <v:imagedata r:id="rId23" o:title=""/>
              </v:shape>
            </w:pict>
          </mc:Fallback>
        </mc:AlternateContent>
      </w:r>
      <w:r w:rsidR="00581652">
        <w:rPr>
          <w:b w:val="0"/>
          <w:bCs/>
          <w:noProof/>
          <w:sz w:val="40"/>
          <w:szCs w:val="40"/>
        </w:rPr>
        <w:drawing>
          <wp:inline distT="0" distB="0" distL="0" distR="0" wp14:anchorId="50CFF580" wp14:editId="7FE1725C">
            <wp:extent cx="2781300" cy="541020"/>
            <wp:effectExtent l="0" t="0" r="0" b="0"/>
            <wp:docPr id="1212" name="Picture 12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 descr="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90" b="30365"/>
                    <a:stretch/>
                  </pic:blipFill>
                  <pic:spPr bwMode="auto">
                    <a:xfrm>
                      <a:off x="0" y="0"/>
                      <a:ext cx="278130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3904" w14:textId="3714FC16" w:rsidR="001A2526" w:rsidRDefault="001A2526" w:rsidP="007C4769">
      <w:pPr>
        <w:rPr>
          <w:b w:val="0"/>
          <w:bCs/>
          <w:sz w:val="40"/>
          <w:szCs w:val="40"/>
          <w:highlight w:val="yellow"/>
        </w:rPr>
      </w:pPr>
    </w:p>
    <w:p w14:paraId="3B17A339" w14:textId="1101C570" w:rsidR="001A2526" w:rsidRPr="009849C8" w:rsidRDefault="001A2526" w:rsidP="007C4769">
      <w:pPr>
        <w:rPr>
          <w:b w:val="0"/>
          <w:bCs/>
          <w:sz w:val="40"/>
          <w:szCs w:val="40"/>
          <w:highlight w:val="yellow"/>
        </w:rPr>
      </w:pPr>
      <w:r>
        <w:rPr>
          <w:b w:val="0"/>
          <w:bCs/>
          <w:noProof/>
          <w:sz w:val="40"/>
          <w:szCs w:val="40"/>
        </w:rPr>
        <w:drawing>
          <wp:inline distT="0" distB="0" distL="0" distR="0" wp14:anchorId="0C000539" wp14:editId="107B1801">
            <wp:extent cx="2186940" cy="1524000"/>
            <wp:effectExtent l="0" t="0" r="3810" b="0"/>
            <wp:docPr id="1242" name="Picture 12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Picture 124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526" w:rsidRPr="009849C8" w:rsidSect="00DF027C">
      <w:headerReference w:type="default" r:id="rId26"/>
      <w:footerReference w:type="default" r:id="rId2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B08CF" w14:textId="77777777" w:rsidR="00FF353B" w:rsidRDefault="00FF353B">
      <w:r>
        <w:separator/>
      </w:r>
    </w:p>
    <w:p w14:paraId="230DE8C2" w14:textId="77777777" w:rsidR="00FF353B" w:rsidRDefault="00FF353B"/>
  </w:endnote>
  <w:endnote w:type="continuationSeparator" w:id="0">
    <w:p w14:paraId="1391E47B" w14:textId="77777777" w:rsidR="00FF353B" w:rsidRDefault="00FF353B">
      <w:r>
        <w:continuationSeparator/>
      </w:r>
    </w:p>
    <w:p w14:paraId="5EF70717" w14:textId="77777777" w:rsidR="00FF353B" w:rsidRDefault="00FF35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993B2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4C3F033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8A7AF" w14:textId="77777777" w:rsidR="00FF353B" w:rsidRDefault="00FF353B">
      <w:r>
        <w:separator/>
      </w:r>
    </w:p>
    <w:p w14:paraId="0E55D1E6" w14:textId="77777777" w:rsidR="00FF353B" w:rsidRDefault="00FF353B"/>
  </w:footnote>
  <w:footnote w:type="continuationSeparator" w:id="0">
    <w:p w14:paraId="0754DBAD" w14:textId="77777777" w:rsidR="00FF353B" w:rsidRDefault="00FF353B">
      <w:r>
        <w:continuationSeparator/>
      </w:r>
    </w:p>
    <w:p w14:paraId="5D7C3863" w14:textId="77777777" w:rsidR="00FF353B" w:rsidRDefault="00FF35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12BB9070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28350B2" w14:textId="77777777" w:rsidR="00D077E9" w:rsidRDefault="00D077E9">
          <w:pPr>
            <w:pStyle w:val="Header"/>
          </w:pPr>
        </w:p>
      </w:tc>
    </w:tr>
  </w:tbl>
  <w:p w14:paraId="40A0CF03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E41"/>
    <w:rsid w:val="0002482E"/>
    <w:rsid w:val="00050324"/>
    <w:rsid w:val="00093F12"/>
    <w:rsid w:val="000A0150"/>
    <w:rsid w:val="000E061E"/>
    <w:rsid w:val="000E63C9"/>
    <w:rsid w:val="000F219B"/>
    <w:rsid w:val="0010593B"/>
    <w:rsid w:val="00107D30"/>
    <w:rsid w:val="00130E9D"/>
    <w:rsid w:val="0013174E"/>
    <w:rsid w:val="00142DCF"/>
    <w:rsid w:val="00150A6D"/>
    <w:rsid w:val="00166A39"/>
    <w:rsid w:val="00185B35"/>
    <w:rsid w:val="001A2526"/>
    <w:rsid w:val="001D220D"/>
    <w:rsid w:val="001E7881"/>
    <w:rsid w:val="001F2BC8"/>
    <w:rsid w:val="001F5F6B"/>
    <w:rsid w:val="0022185F"/>
    <w:rsid w:val="00243EBC"/>
    <w:rsid w:val="00246A35"/>
    <w:rsid w:val="002503D9"/>
    <w:rsid w:val="00272AE3"/>
    <w:rsid w:val="00276B86"/>
    <w:rsid w:val="00284348"/>
    <w:rsid w:val="002923A6"/>
    <w:rsid w:val="002A15CE"/>
    <w:rsid w:val="002B6950"/>
    <w:rsid w:val="002D34B6"/>
    <w:rsid w:val="002D3D0E"/>
    <w:rsid w:val="002E4A8F"/>
    <w:rsid w:val="002F51F5"/>
    <w:rsid w:val="002F5B6D"/>
    <w:rsid w:val="00312137"/>
    <w:rsid w:val="00325A4F"/>
    <w:rsid w:val="00330359"/>
    <w:rsid w:val="0033762F"/>
    <w:rsid w:val="003427A0"/>
    <w:rsid w:val="00366C7E"/>
    <w:rsid w:val="00370634"/>
    <w:rsid w:val="00384EA3"/>
    <w:rsid w:val="003A39A1"/>
    <w:rsid w:val="003C2191"/>
    <w:rsid w:val="003D3863"/>
    <w:rsid w:val="003D547B"/>
    <w:rsid w:val="003F0643"/>
    <w:rsid w:val="004023D4"/>
    <w:rsid w:val="00406695"/>
    <w:rsid w:val="004110DE"/>
    <w:rsid w:val="0044085A"/>
    <w:rsid w:val="004713D0"/>
    <w:rsid w:val="0048768E"/>
    <w:rsid w:val="004A05BA"/>
    <w:rsid w:val="004B21A5"/>
    <w:rsid w:val="004C1235"/>
    <w:rsid w:val="004C5D4F"/>
    <w:rsid w:val="0050192B"/>
    <w:rsid w:val="00501E45"/>
    <w:rsid w:val="00503786"/>
    <w:rsid w:val="005037F0"/>
    <w:rsid w:val="00514CF8"/>
    <w:rsid w:val="00516A86"/>
    <w:rsid w:val="005275F6"/>
    <w:rsid w:val="005304D1"/>
    <w:rsid w:val="00534AD0"/>
    <w:rsid w:val="00545903"/>
    <w:rsid w:val="00572102"/>
    <w:rsid w:val="00581652"/>
    <w:rsid w:val="005905A7"/>
    <w:rsid w:val="005A466D"/>
    <w:rsid w:val="005D2F80"/>
    <w:rsid w:val="005E7AC3"/>
    <w:rsid w:val="005F1BB0"/>
    <w:rsid w:val="00612FB4"/>
    <w:rsid w:val="00614E73"/>
    <w:rsid w:val="00633AEC"/>
    <w:rsid w:val="00634BC7"/>
    <w:rsid w:val="00651291"/>
    <w:rsid w:val="00656C4D"/>
    <w:rsid w:val="00657992"/>
    <w:rsid w:val="00665F85"/>
    <w:rsid w:val="00673839"/>
    <w:rsid w:val="006857FF"/>
    <w:rsid w:val="006A0A2F"/>
    <w:rsid w:val="006A7B90"/>
    <w:rsid w:val="006B7E51"/>
    <w:rsid w:val="006D2307"/>
    <w:rsid w:val="006E5716"/>
    <w:rsid w:val="006F2832"/>
    <w:rsid w:val="006F593B"/>
    <w:rsid w:val="007302B3"/>
    <w:rsid w:val="00730733"/>
    <w:rsid w:val="00730E3A"/>
    <w:rsid w:val="00730EDA"/>
    <w:rsid w:val="00736AAF"/>
    <w:rsid w:val="00765B2A"/>
    <w:rsid w:val="00783A34"/>
    <w:rsid w:val="007B039F"/>
    <w:rsid w:val="007B4808"/>
    <w:rsid w:val="007B572F"/>
    <w:rsid w:val="007C1C09"/>
    <w:rsid w:val="007C4769"/>
    <w:rsid w:val="007C6B52"/>
    <w:rsid w:val="007D16C5"/>
    <w:rsid w:val="007F0A35"/>
    <w:rsid w:val="00804B47"/>
    <w:rsid w:val="00832D4E"/>
    <w:rsid w:val="00851942"/>
    <w:rsid w:val="00862FE4"/>
    <w:rsid w:val="0086389A"/>
    <w:rsid w:val="0087605E"/>
    <w:rsid w:val="00890E9E"/>
    <w:rsid w:val="008B1FEE"/>
    <w:rsid w:val="008D69B6"/>
    <w:rsid w:val="008F4310"/>
    <w:rsid w:val="00903667"/>
    <w:rsid w:val="00903BD4"/>
    <w:rsid w:val="00903C32"/>
    <w:rsid w:val="00912D37"/>
    <w:rsid w:val="00916B16"/>
    <w:rsid w:val="009173B9"/>
    <w:rsid w:val="00923D6C"/>
    <w:rsid w:val="0093335D"/>
    <w:rsid w:val="009353DB"/>
    <w:rsid w:val="0093613E"/>
    <w:rsid w:val="00943026"/>
    <w:rsid w:val="00966B81"/>
    <w:rsid w:val="00967F65"/>
    <w:rsid w:val="009849C8"/>
    <w:rsid w:val="0098687F"/>
    <w:rsid w:val="00995DEE"/>
    <w:rsid w:val="009C5233"/>
    <w:rsid w:val="009C7720"/>
    <w:rsid w:val="009D3A2D"/>
    <w:rsid w:val="009F7EFE"/>
    <w:rsid w:val="00A04CC2"/>
    <w:rsid w:val="00A061BB"/>
    <w:rsid w:val="00A23AFA"/>
    <w:rsid w:val="00A25684"/>
    <w:rsid w:val="00A31B3E"/>
    <w:rsid w:val="00A532F3"/>
    <w:rsid w:val="00A64EEF"/>
    <w:rsid w:val="00A65659"/>
    <w:rsid w:val="00A81DA0"/>
    <w:rsid w:val="00A83F53"/>
    <w:rsid w:val="00A8489E"/>
    <w:rsid w:val="00AA5DF8"/>
    <w:rsid w:val="00AA78F5"/>
    <w:rsid w:val="00AB0825"/>
    <w:rsid w:val="00AC29F3"/>
    <w:rsid w:val="00AE1211"/>
    <w:rsid w:val="00B0229A"/>
    <w:rsid w:val="00B1749D"/>
    <w:rsid w:val="00B231E5"/>
    <w:rsid w:val="00B56365"/>
    <w:rsid w:val="00B7418B"/>
    <w:rsid w:val="00B765C7"/>
    <w:rsid w:val="00BA249A"/>
    <w:rsid w:val="00BE09E6"/>
    <w:rsid w:val="00BE76BC"/>
    <w:rsid w:val="00C005F4"/>
    <w:rsid w:val="00C008FF"/>
    <w:rsid w:val="00C02B87"/>
    <w:rsid w:val="00C071D4"/>
    <w:rsid w:val="00C371AA"/>
    <w:rsid w:val="00C4086D"/>
    <w:rsid w:val="00C43541"/>
    <w:rsid w:val="00C51EA0"/>
    <w:rsid w:val="00C7701A"/>
    <w:rsid w:val="00C8434D"/>
    <w:rsid w:val="00CA1896"/>
    <w:rsid w:val="00CA228F"/>
    <w:rsid w:val="00CB5B28"/>
    <w:rsid w:val="00CD0703"/>
    <w:rsid w:val="00CF5371"/>
    <w:rsid w:val="00D0323A"/>
    <w:rsid w:val="00D03972"/>
    <w:rsid w:val="00D04C31"/>
    <w:rsid w:val="00D0559F"/>
    <w:rsid w:val="00D077E9"/>
    <w:rsid w:val="00D33E1A"/>
    <w:rsid w:val="00D40904"/>
    <w:rsid w:val="00D42CB7"/>
    <w:rsid w:val="00D5413D"/>
    <w:rsid w:val="00D570A9"/>
    <w:rsid w:val="00D65872"/>
    <w:rsid w:val="00D65C73"/>
    <w:rsid w:val="00D70D02"/>
    <w:rsid w:val="00D770C7"/>
    <w:rsid w:val="00D86945"/>
    <w:rsid w:val="00D90290"/>
    <w:rsid w:val="00D93A43"/>
    <w:rsid w:val="00DB292C"/>
    <w:rsid w:val="00DB314A"/>
    <w:rsid w:val="00DC0858"/>
    <w:rsid w:val="00DC5E66"/>
    <w:rsid w:val="00DD152F"/>
    <w:rsid w:val="00DE1065"/>
    <w:rsid w:val="00DE213F"/>
    <w:rsid w:val="00DE4335"/>
    <w:rsid w:val="00DF027C"/>
    <w:rsid w:val="00DF7865"/>
    <w:rsid w:val="00E00A32"/>
    <w:rsid w:val="00E04477"/>
    <w:rsid w:val="00E2296A"/>
    <w:rsid w:val="00E22ACD"/>
    <w:rsid w:val="00E32068"/>
    <w:rsid w:val="00E41C1C"/>
    <w:rsid w:val="00E43BB5"/>
    <w:rsid w:val="00E50E41"/>
    <w:rsid w:val="00E540CE"/>
    <w:rsid w:val="00E620B0"/>
    <w:rsid w:val="00E74939"/>
    <w:rsid w:val="00E81B40"/>
    <w:rsid w:val="00E8572C"/>
    <w:rsid w:val="00E93305"/>
    <w:rsid w:val="00E94A80"/>
    <w:rsid w:val="00EA6C3F"/>
    <w:rsid w:val="00EC1DC5"/>
    <w:rsid w:val="00EC4EA5"/>
    <w:rsid w:val="00EF555B"/>
    <w:rsid w:val="00EF7BAE"/>
    <w:rsid w:val="00F02247"/>
    <w:rsid w:val="00F027BB"/>
    <w:rsid w:val="00F041AC"/>
    <w:rsid w:val="00F11DCF"/>
    <w:rsid w:val="00F162EA"/>
    <w:rsid w:val="00F40F73"/>
    <w:rsid w:val="00F52D27"/>
    <w:rsid w:val="00F83527"/>
    <w:rsid w:val="00FD583F"/>
    <w:rsid w:val="00FD5EC9"/>
    <w:rsid w:val="00FD7488"/>
    <w:rsid w:val="00FE3C0D"/>
    <w:rsid w:val="00FF16B4"/>
    <w:rsid w:val="00FF35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1BA78"/>
  <w15:docId w15:val="{719D98A2-D2DB-4291-B084-47AA4E738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F1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DF7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customXml" Target="ink/ink5.xml"/><Relationship Id="rId29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24" Type="http://schemas.openxmlformats.org/officeDocument/2006/relationships/image" Target="media/image13.jpg"/><Relationship Id="rId5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0.jp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7.png"/><Relationship Id="rId22" Type="http://schemas.openxmlformats.org/officeDocument/2006/relationships/customXml" Target="ink/ink6.xm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US%7b408436B6-0367-437E-8E52-53C6C21966F5%7d\%7bB003D5C2-9C71-4269-9CEB-48D33834FBB4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F0BE1D40194A7CAF4810CCD05889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8111AA-E154-4E1A-B888-C20FC3C03C20}"/>
      </w:docPartPr>
      <w:docPartBody>
        <w:p w:rsidR="00826642" w:rsidRDefault="00DF40F8">
          <w:pPr>
            <w:pStyle w:val="70F0BE1D40194A7CAF4810CCD0588900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F8"/>
    <w:rsid w:val="00083F4E"/>
    <w:rsid w:val="000D4262"/>
    <w:rsid w:val="001B7BC9"/>
    <w:rsid w:val="00385A79"/>
    <w:rsid w:val="00780421"/>
    <w:rsid w:val="00786C9A"/>
    <w:rsid w:val="00826642"/>
    <w:rsid w:val="00851BA3"/>
    <w:rsid w:val="00BD22FA"/>
    <w:rsid w:val="00CB6D9E"/>
    <w:rsid w:val="00CC4DE9"/>
    <w:rsid w:val="00CD50F1"/>
    <w:rsid w:val="00DF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70F0BE1D40194A7CAF4810CCD0588900">
    <w:name w:val="70F0BE1D40194A7CAF4810CCD0588900"/>
  </w:style>
  <w:style w:type="character" w:styleId="PlaceholderText">
    <w:name w:val="Placeholder Text"/>
    <w:basedOn w:val="DefaultParagraphFont"/>
    <w:uiPriority w:val="99"/>
    <w:unhideWhenUsed/>
    <w:rsid w:val="00786C9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5:37:21.1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9,'425'0,"-384"-4,-23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5:37:18.4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2,'118'-2,"127"5,-228-1,-1 1,1 1,19 7,17 4,-31-10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5:37:13.9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0,'232'0,"-221"1,0 0,0 1,0 1,0-1,-1 2,13 4,-11-3,0-1,0 0,0-1,24 3,172-5,-96-3,-89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5:37:11.3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2,'52'0,"-4"-1,0 2,81 12,-81-7,-1-2,1-2,49-4,-12 0,-62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5:37:25.4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64,'592'0,"-583"0,1-1,0-1,-1 0,1 0,-1 0,0-2,0 1,0-1,0 0,-1-1,1 0,14-12,-11 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5:37:23.4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0,'3'1,"0"1,1-1,-1 1,0-1,-1 1,1 0,0 0,-1 0,5 5,2 1,4 3,0-1,1 0,0-1,0 0,1-1,0-1,0 0,31 8,5-7,0-3,1-2,80-5,-24-1,-83 3,8 2,0-3,0 0,-1-2,1-2,-1 0,33-12,65-19,-67 19,-33 9</inkml:trace>
</inkml:ink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{B003D5C2-9C71-4269-9CEB-48D33834FBB4}tf16392850_win32.dotx</Template>
  <TotalTime>0</TotalTime>
  <Pages>24</Pages>
  <Words>2561</Words>
  <Characters>14600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eman samy</cp:lastModifiedBy>
  <cp:revision>2</cp:revision>
  <cp:lastPrinted>2006-08-01T17:47:00Z</cp:lastPrinted>
  <dcterms:created xsi:type="dcterms:W3CDTF">2021-12-21T15:39:00Z</dcterms:created>
  <dcterms:modified xsi:type="dcterms:W3CDTF">2021-12-21T15:39:00Z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